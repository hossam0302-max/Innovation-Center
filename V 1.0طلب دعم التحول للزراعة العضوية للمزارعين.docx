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5DCE4" w:themeColor="text2" w:themeTint="33"/>
  <w:body>
    <w:p w14:paraId="462D220F" w14:textId="77777777" w:rsidR="004C5566" w:rsidRPr="000037B9" w:rsidRDefault="004C5566" w:rsidP="000037B9"/>
    <w:p w14:paraId="0ADB8C56" w14:textId="77777777" w:rsidR="00803732" w:rsidRPr="000037B9" w:rsidRDefault="00803732" w:rsidP="000037B9">
      <w:pPr>
        <w:rPr>
          <w:rtl/>
        </w:rPr>
      </w:pPr>
    </w:p>
    <w:p w14:paraId="5368CC81" w14:textId="77777777" w:rsidR="00803732" w:rsidRPr="000037B9" w:rsidRDefault="00803732" w:rsidP="000037B9">
      <w:pPr>
        <w:rPr>
          <w:rtl/>
        </w:rPr>
      </w:pPr>
    </w:p>
    <w:p w14:paraId="4C8069C6" w14:textId="23A3866D" w:rsidR="000E3CEC" w:rsidRPr="005846C2" w:rsidRDefault="000E3CEC" w:rsidP="0053293C">
      <w:pPr>
        <w:jc w:val="center"/>
        <w:rPr>
          <w:rStyle w:val="a1"/>
          <w:rFonts w:cs="Lina sans"/>
          <w:rtl/>
        </w:rPr>
      </w:pPr>
      <w:r w:rsidRPr="005846C2">
        <w:rPr>
          <w:rStyle w:val="a1"/>
          <w:rFonts w:cs="Lina sans" w:hint="cs"/>
          <w:rtl/>
        </w:rPr>
        <w:t>وكالة تقنية المعلومات والتحول الرقمي.</w:t>
      </w:r>
    </w:p>
    <w:p w14:paraId="75669FFA" w14:textId="11432901" w:rsidR="000E3CEC" w:rsidRPr="005846C2" w:rsidRDefault="005F58C6" w:rsidP="0053293C">
      <w:pPr>
        <w:jc w:val="center"/>
        <w:rPr>
          <w:rStyle w:val="a1"/>
          <w:rFonts w:cs="Lina sans"/>
          <w:rtl/>
        </w:rPr>
      </w:pPr>
      <w:r w:rsidRPr="005846C2">
        <w:rPr>
          <w:rStyle w:val="a1"/>
          <w:rFonts w:cs="Lina sans" w:hint="cs"/>
          <w:rtl/>
        </w:rPr>
        <w:t>الإدارة العامة للتحول الرقمي</w:t>
      </w:r>
      <w:r w:rsidR="000E3CEC" w:rsidRPr="005846C2">
        <w:rPr>
          <w:rStyle w:val="a1"/>
          <w:rFonts w:cs="Lina sans" w:hint="cs"/>
          <w:rtl/>
        </w:rPr>
        <w:t>.</w:t>
      </w:r>
    </w:p>
    <w:p w14:paraId="7D142BDC" w14:textId="1AF209DF" w:rsidR="000E3CEC" w:rsidRPr="005846C2" w:rsidRDefault="005F58C6" w:rsidP="0053293C">
      <w:pPr>
        <w:jc w:val="center"/>
        <w:rPr>
          <w:rStyle w:val="a1"/>
          <w:rFonts w:cs="Lina sans"/>
          <w:rtl/>
        </w:rPr>
      </w:pPr>
      <w:r w:rsidRPr="005846C2">
        <w:rPr>
          <w:rStyle w:val="a1"/>
          <w:rFonts w:cs="Lina sans" w:hint="cs"/>
          <w:rtl/>
        </w:rPr>
        <w:t>خدمات</w:t>
      </w:r>
      <w:r w:rsidR="0064265C" w:rsidRPr="005846C2">
        <w:rPr>
          <w:rStyle w:val="a1"/>
          <w:rFonts w:cs="Lina sans" w:hint="cs"/>
          <w:rtl/>
        </w:rPr>
        <w:t xml:space="preserve"> منصة نما</w:t>
      </w:r>
      <w:r w:rsidRPr="005846C2">
        <w:rPr>
          <w:rStyle w:val="a1"/>
          <w:rFonts w:cs="Lina sans" w:hint="cs"/>
          <w:rtl/>
        </w:rPr>
        <w:t xml:space="preserve"> للخدمات الإلكترونية</w:t>
      </w:r>
    </w:p>
    <w:p w14:paraId="09E38273" w14:textId="77777777" w:rsidR="00F14746" w:rsidRPr="00004B4D" w:rsidRDefault="00F14746" w:rsidP="00004B4D">
      <w:pPr>
        <w:rPr>
          <w:rStyle w:val="a1"/>
          <w:rtl/>
        </w:rPr>
      </w:pPr>
    </w:p>
    <w:p w14:paraId="78101C10" w14:textId="5F6E0701" w:rsidR="000E3CEC" w:rsidRPr="00004B4D" w:rsidRDefault="000E3CEC" w:rsidP="00004B4D">
      <w:pPr>
        <w:rPr>
          <w:rStyle w:val="a1"/>
          <w:rtl/>
        </w:rPr>
      </w:pPr>
    </w:p>
    <w:p w14:paraId="1B0FAC06" w14:textId="7C0A4027" w:rsidR="00803732" w:rsidRPr="00004B4D" w:rsidRDefault="00803732" w:rsidP="00004B4D">
      <w:pPr>
        <w:rPr>
          <w:rStyle w:val="a1"/>
          <w:rtl/>
        </w:rPr>
      </w:pPr>
    </w:p>
    <w:p w14:paraId="304C045E" w14:textId="73339E1D" w:rsidR="00803732" w:rsidRPr="00004B4D" w:rsidRDefault="00803732" w:rsidP="00004B4D">
      <w:pPr>
        <w:rPr>
          <w:rStyle w:val="a1"/>
          <w:rtl/>
        </w:rPr>
      </w:pPr>
    </w:p>
    <w:p w14:paraId="1E45B107" w14:textId="72A521FF" w:rsidR="00803732" w:rsidRPr="00004B4D" w:rsidRDefault="00803732" w:rsidP="00004B4D">
      <w:pPr>
        <w:rPr>
          <w:rStyle w:val="a1"/>
          <w:rtl/>
        </w:rPr>
      </w:pPr>
    </w:p>
    <w:p w14:paraId="44162647" w14:textId="77777777" w:rsidR="00803732" w:rsidRPr="00004B4D" w:rsidRDefault="00803732" w:rsidP="00004B4D">
      <w:pPr>
        <w:rPr>
          <w:rStyle w:val="a1"/>
          <w:rtl/>
        </w:rPr>
      </w:pPr>
    </w:p>
    <w:p w14:paraId="1D118B0D" w14:textId="77777777" w:rsidR="004A28AF" w:rsidRPr="00004B4D" w:rsidRDefault="004A28AF" w:rsidP="00004B4D">
      <w:pPr>
        <w:rPr>
          <w:rStyle w:val="a1"/>
          <w:rtl/>
        </w:rPr>
      </w:pPr>
    </w:p>
    <w:p w14:paraId="4510214D" w14:textId="77777777" w:rsidR="004A28AF" w:rsidRPr="00004B4D" w:rsidRDefault="004A28AF" w:rsidP="00004B4D">
      <w:pPr>
        <w:rPr>
          <w:rStyle w:val="a1"/>
          <w:rtl/>
        </w:rPr>
      </w:pPr>
    </w:p>
    <w:p w14:paraId="16DA6DED" w14:textId="77777777" w:rsidR="004C5566" w:rsidRPr="00004B4D" w:rsidRDefault="004C5566" w:rsidP="00004B4D">
      <w:pPr>
        <w:rPr>
          <w:rStyle w:val="a1"/>
          <w:rtl/>
        </w:rPr>
      </w:pPr>
    </w:p>
    <w:p w14:paraId="54B7E69A" w14:textId="780B53E9" w:rsidR="000E3CEC" w:rsidRPr="00D35527" w:rsidRDefault="0064265C" w:rsidP="00D35527">
      <w:pPr>
        <w:jc w:val="center"/>
        <w:rPr>
          <w:rStyle w:val="a1"/>
          <w:rFonts w:cs="Lina sans"/>
          <w:b/>
          <w:bCs/>
          <w:rtl/>
        </w:rPr>
      </w:pPr>
      <w:r w:rsidRPr="005846C2">
        <w:rPr>
          <w:rStyle w:val="a1"/>
          <w:rFonts w:cs="Lina sans" w:hint="cs"/>
          <w:rtl/>
        </w:rPr>
        <w:t>خدمة</w:t>
      </w:r>
      <w:r w:rsidR="008056BE">
        <w:rPr>
          <w:rStyle w:val="a1"/>
          <w:rFonts w:cs="Lina sans" w:hint="cs"/>
          <w:rtl/>
        </w:rPr>
        <w:t xml:space="preserve"> </w:t>
      </w:r>
      <w:r w:rsidR="003832A3" w:rsidRPr="003832A3">
        <w:rPr>
          <w:rFonts w:cs="Lina sans"/>
          <w:b/>
          <w:bCs/>
          <w:sz w:val="44"/>
          <w:szCs w:val="44"/>
          <w:rtl/>
        </w:rPr>
        <w:t>طلب دعم التحول للزراعة العضوية للمزارعين</w:t>
      </w:r>
    </w:p>
    <w:p w14:paraId="2E16830E" w14:textId="48A31E95" w:rsidR="002B72E6" w:rsidRPr="00004B4D" w:rsidRDefault="002B72E6" w:rsidP="00004B4D">
      <w:pPr>
        <w:jc w:val="center"/>
        <w:rPr>
          <w:rStyle w:val="a1"/>
          <w:rtl/>
        </w:rPr>
      </w:pPr>
    </w:p>
    <w:p w14:paraId="076CEC5D" w14:textId="04CFDFB7" w:rsidR="004931D6" w:rsidRPr="005846C2" w:rsidRDefault="00004B4D" w:rsidP="00004B4D">
      <w:pPr>
        <w:jc w:val="center"/>
        <w:rPr>
          <w:rStyle w:val="a1"/>
          <w:rFonts w:cs="Lina sans"/>
          <w:rtl/>
        </w:rPr>
      </w:pPr>
      <w:r w:rsidRPr="005846C2">
        <w:rPr>
          <w:rStyle w:val="a1"/>
          <w:rFonts w:cs="Lina sans"/>
          <w:noProof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6D424EB7" wp14:editId="0D66EA85">
                <wp:simplePos x="0" y="0"/>
                <wp:positionH relativeFrom="column">
                  <wp:posOffset>1847812</wp:posOffset>
                </wp:positionH>
                <wp:positionV relativeFrom="paragraph">
                  <wp:posOffset>9833</wp:posOffset>
                </wp:positionV>
                <wp:extent cx="754617" cy="46733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617" cy="46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BC89F" w14:textId="76C62B8E" w:rsidR="00311438" w:rsidRPr="00004B4D" w:rsidRDefault="00311438" w:rsidP="000037B9">
                            <w:pPr>
                              <w:rPr>
                                <w:rFonts w:asciiTheme="minorHAnsi" w:hAnsiTheme="minorHAnsi"/>
                                <w:sz w:val="40"/>
                                <w:szCs w:val="40"/>
                                <w:rtl/>
                              </w:rPr>
                            </w:pPr>
                            <w:r w:rsidRPr="00004B4D">
                              <w:rPr>
                                <w:sz w:val="40"/>
                                <w:szCs w:val="40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24E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5.5pt;margin-top:.75pt;width:59.4pt;height:36.8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" filled="f" stroked="f">
                <v:textbox>
                  <w:txbxContent>
                    <w:p w14:paraId="585BC89F" w14:textId="76C62B8E" w:rsidR="00311438" w:rsidRPr="00004B4D" w:rsidRDefault="00311438" w:rsidP="000037B9">
                      <w:pPr>
                        <w:rPr>
                          <w:rFonts w:asciiTheme="minorHAnsi" w:hAnsiTheme="minorHAnsi"/>
                          <w:sz w:val="40"/>
                          <w:szCs w:val="40"/>
                          <w:rtl/>
                        </w:rPr>
                      </w:pPr>
                      <w:r w:rsidRPr="00004B4D">
                        <w:rPr>
                          <w:sz w:val="40"/>
                          <w:szCs w:val="40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  <w:r w:rsidR="004931D6" w:rsidRPr="005846C2">
        <w:rPr>
          <w:rStyle w:val="a1"/>
          <w:rFonts w:cs="Lina sans" w:hint="cs"/>
          <w:rtl/>
        </w:rPr>
        <w:t>الإصدار رقم (</w:t>
      </w:r>
      <w:r w:rsidR="00841263">
        <w:rPr>
          <w:rStyle w:val="a1"/>
          <w:rFonts w:cs="Lina sans" w:hint="cs"/>
          <w:rtl/>
        </w:rPr>
        <w:t xml:space="preserve">    </w:t>
      </w:r>
      <w:r w:rsidR="00841263">
        <w:rPr>
          <w:rStyle w:val="a1"/>
          <w:rFonts w:cs="Lina sans"/>
          <w:rtl/>
        </w:rPr>
        <w:t xml:space="preserve"> </w:t>
      </w:r>
      <w:r w:rsidR="004931D6" w:rsidRPr="005846C2">
        <w:rPr>
          <w:rStyle w:val="a1"/>
          <w:rFonts w:cs="Lina sans"/>
        </w:rPr>
        <w:t xml:space="preserve"> </w:t>
      </w:r>
      <w:r w:rsidR="004931D6" w:rsidRPr="005846C2">
        <w:rPr>
          <w:rStyle w:val="a1"/>
          <w:rFonts w:cs="Lina sans" w:hint="cs"/>
          <w:rtl/>
        </w:rPr>
        <w:t>)</w:t>
      </w:r>
    </w:p>
    <w:p w14:paraId="2F844216" w14:textId="477794B5" w:rsidR="002B72E6" w:rsidRPr="005846C2" w:rsidRDefault="00F12B7C" w:rsidP="00004B4D">
      <w:pPr>
        <w:jc w:val="center"/>
        <w:rPr>
          <w:rStyle w:val="a1"/>
          <w:rFonts w:cs="Lina sans"/>
          <w:rtl/>
        </w:rPr>
      </w:pPr>
      <w:r>
        <w:rPr>
          <w:rStyle w:val="a1"/>
          <w:rFonts w:cs="Lina sans" w:hint="cs"/>
          <w:rtl/>
        </w:rPr>
        <w:t>01/02/2026</w:t>
      </w:r>
    </w:p>
    <w:p w14:paraId="7FE81231" w14:textId="77777777" w:rsidR="002B72E6" w:rsidRPr="00004B4D" w:rsidRDefault="002B72E6" w:rsidP="00004B4D">
      <w:pPr>
        <w:jc w:val="center"/>
        <w:rPr>
          <w:rStyle w:val="a1"/>
          <w:rtl/>
        </w:rPr>
      </w:pPr>
      <w:r w:rsidRPr="00004B4D">
        <w:rPr>
          <w:rStyle w:val="a1"/>
        </w:rPr>
        <w:br w:type="page"/>
      </w:r>
    </w:p>
    <w:p w14:paraId="050ED798" w14:textId="77777777" w:rsidR="008D5448" w:rsidRPr="000037B9" w:rsidRDefault="008D5448" w:rsidP="000037B9">
      <w:pPr>
        <w:rPr>
          <w:rtl/>
        </w:rPr>
      </w:pPr>
    </w:p>
    <w:p w14:paraId="25718403" w14:textId="7FCA38C4" w:rsidR="004A5166" w:rsidRDefault="004A5166" w:rsidP="000037B9">
      <w:pPr>
        <w:pStyle w:val="Heading1"/>
        <w:rPr>
          <w:rtl/>
        </w:rPr>
      </w:pPr>
      <w:bookmarkStart w:id="0" w:name="_Toc177022678"/>
      <w:bookmarkStart w:id="1" w:name="_Toc180073112"/>
      <w:bookmarkStart w:id="2" w:name="_Toc184803551"/>
      <w:bookmarkStart w:id="3" w:name="_Toc184819851"/>
      <w:bookmarkStart w:id="4" w:name="_Toc187244949"/>
      <w:bookmarkStart w:id="5" w:name="_Toc187245031"/>
      <w:r w:rsidRPr="001C0959">
        <w:rPr>
          <w:rFonts w:hint="cs"/>
          <w:rtl/>
        </w:rPr>
        <w:t>عن الوثيقة</w:t>
      </w:r>
      <w:bookmarkEnd w:id="0"/>
      <w:bookmarkEnd w:id="1"/>
      <w:bookmarkEnd w:id="2"/>
      <w:bookmarkEnd w:id="3"/>
      <w:bookmarkEnd w:id="4"/>
      <w:bookmarkEnd w:id="5"/>
    </w:p>
    <w:p w14:paraId="0BF0AB58" w14:textId="77777777" w:rsidR="00733538" w:rsidRPr="000037B9" w:rsidRDefault="00733538" w:rsidP="000037B9">
      <w:pPr>
        <w:rPr>
          <w:rtl/>
        </w:rPr>
      </w:pPr>
    </w:p>
    <w:tbl>
      <w:tblPr>
        <w:bidiVisual/>
        <w:tblW w:w="918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59"/>
        <w:gridCol w:w="6022"/>
      </w:tblGrid>
      <w:tr w:rsidR="004A5166" w:rsidRPr="000F0A16" w14:paraId="186BE170" w14:textId="77777777" w:rsidTr="004A28AF">
        <w:trPr>
          <w:trHeight w:val="454"/>
          <w:jc w:val="center"/>
        </w:trPr>
        <w:tc>
          <w:tcPr>
            <w:tcW w:w="91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0EE23DDC" w14:textId="77777777" w:rsidR="004A5166" w:rsidRPr="005846C2" w:rsidRDefault="004A5166" w:rsidP="00441375">
            <w:pPr>
              <w:pStyle w:val="tabletitle"/>
              <w:rPr>
                <w:rFonts w:cs="Lina sans"/>
              </w:rPr>
            </w:pPr>
            <w:r w:rsidRPr="005846C2">
              <w:rPr>
                <w:rFonts w:cs="Lina sans"/>
                <w:rtl/>
              </w:rPr>
              <w:t>توصيف الوثيقة</w:t>
            </w:r>
          </w:p>
        </w:tc>
      </w:tr>
      <w:tr w:rsidR="004A5166" w:rsidRPr="000F0A16" w14:paraId="242894F3" w14:textId="77777777" w:rsidTr="004A28AF">
        <w:trPr>
          <w:trHeight w:val="454"/>
          <w:jc w:val="center"/>
        </w:trPr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7DB44838" w14:textId="77777777" w:rsidR="004A5166" w:rsidRPr="005846C2" w:rsidRDefault="004A5166" w:rsidP="000037B9">
            <w:pPr>
              <w:rPr>
                <w:rFonts w:cs="Lina sans"/>
              </w:rPr>
            </w:pPr>
            <w:r w:rsidRPr="005846C2">
              <w:rPr>
                <w:rFonts w:cs="Lina sans"/>
                <w:rtl/>
              </w:rPr>
              <w:t>عنوان الوثيقة:</w:t>
            </w:r>
          </w:p>
        </w:tc>
        <w:tc>
          <w:tcPr>
            <w:tcW w:w="6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sdt>
            <w:sdtPr>
              <w:rPr>
                <w:rFonts w:cs="Lina sans"/>
                <w:rtl/>
              </w:rPr>
              <w:alias w:val="Subtitle"/>
              <w:id w:val="-288275861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14:paraId="084397F0" w14:textId="6E5AE4DD" w:rsidR="004A5166" w:rsidRPr="005846C2" w:rsidRDefault="00E4634B" w:rsidP="00E20382">
                <w:pPr>
                  <w:rPr>
                    <w:rFonts w:cs="Lina sans"/>
                  </w:rPr>
                </w:pPr>
                <w:r w:rsidRPr="005846C2">
                  <w:rPr>
                    <w:rFonts w:ascii="Times New Roman" w:hAnsi="Times New Roman" w:cs="Lina sans"/>
                    <w:rtl/>
                  </w:rPr>
                  <w:t xml:space="preserve">طلب دعم المزارع العضوية </w:t>
                </w:r>
                <w:r w:rsidR="00E20382" w:rsidRPr="005846C2">
                  <w:rPr>
                    <w:rFonts w:ascii="Times New Roman" w:hAnsi="Times New Roman" w:cs="Lina sans" w:hint="cs"/>
                    <w:rtl/>
                  </w:rPr>
                  <w:t>للمزارعين</w:t>
                </w:r>
              </w:p>
            </w:sdtContent>
          </w:sdt>
        </w:tc>
      </w:tr>
      <w:tr w:rsidR="0066687D" w:rsidRPr="000F0A16" w14:paraId="77529148" w14:textId="77777777" w:rsidTr="004A28AF">
        <w:trPr>
          <w:trHeight w:val="454"/>
          <w:jc w:val="center"/>
        </w:trPr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43E7020C" w14:textId="77777777" w:rsidR="0066687D" w:rsidRPr="005846C2" w:rsidRDefault="0066687D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إصدار الوثيقة:</w:t>
            </w:r>
          </w:p>
        </w:tc>
        <w:tc>
          <w:tcPr>
            <w:tcW w:w="6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46630D" w14:textId="3AB6CD2B" w:rsidR="0066687D" w:rsidRPr="005846C2" w:rsidRDefault="00FA42F5" w:rsidP="000037B9">
            <w:pPr>
              <w:rPr>
                <w:rFonts w:cs="Lina sans"/>
              </w:rPr>
            </w:pPr>
            <w:r w:rsidRPr="005846C2">
              <w:rPr>
                <w:rFonts w:cs="Lina sans"/>
              </w:rPr>
              <w:t>1.0</w:t>
            </w:r>
          </w:p>
        </w:tc>
      </w:tr>
      <w:tr w:rsidR="004A5166" w:rsidRPr="000F0A16" w14:paraId="1E40353B" w14:textId="77777777" w:rsidTr="004A28AF">
        <w:trPr>
          <w:trHeight w:val="454"/>
          <w:jc w:val="center"/>
        </w:trPr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359C73C3" w14:textId="77777777" w:rsidR="004A5166" w:rsidRPr="005846C2" w:rsidRDefault="004A5166" w:rsidP="000037B9">
            <w:pPr>
              <w:rPr>
                <w:rFonts w:cs="Lina sans"/>
              </w:rPr>
            </w:pPr>
            <w:r w:rsidRPr="005846C2">
              <w:rPr>
                <w:rFonts w:cs="Lina sans"/>
                <w:rtl/>
              </w:rPr>
              <w:t>تاريخ الوثيقة:</w:t>
            </w:r>
          </w:p>
        </w:tc>
        <w:tc>
          <w:tcPr>
            <w:tcW w:w="6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11DC60" w14:textId="7E7DE34C" w:rsidR="004A5166" w:rsidRPr="005846C2" w:rsidRDefault="00F12B7C" w:rsidP="00F12B7C">
            <w:pPr>
              <w:rPr>
                <w:rFonts w:cs="Lina sans"/>
                <w:rtl/>
              </w:rPr>
            </w:pPr>
            <w:r>
              <w:rPr>
                <w:rFonts w:cs="Lina sans" w:hint="cs"/>
                <w:rtl/>
              </w:rPr>
              <w:t>01/02/2026 (فبراير)</w:t>
            </w:r>
          </w:p>
        </w:tc>
      </w:tr>
      <w:tr w:rsidR="004A5166" w:rsidRPr="000F0A16" w14:paraId="56DA5109" w14:textId="77777777" w:rsidTr="004A28AF">
        <w:trPr>
          <w:trHeight w:val="454"/>
          <w:jc w:val="center"/>
        </w:trPr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2046D08F" w14:textId="77777777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حالة الوثيقة:</w:t>
            </w:r>
          </w:p>
        </w:tc>
        <w:tc>
          <w:tcPr>
            <w:tcW w:w="6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BBB34C" w14:textId="7BBFD680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 xml:space="preserve">نسخة </w:t>
            </w:r>
            <w:r w:rsidR="00B521BB" w:rsidRPr="005846C2">
              <w:rPr>
                <w:rFonts w:cs="Lina sans" w:hint="cs"/>
                <w:rtl/>
              </w:rPr>
              <w:t>أولية</w:t>
            </w:r>
          </w:p>
        </w:tc>
      </w:tr>
      <w:tr w:rsidR="004A5166" w:rsidRPr="000F0A16" w14:paraId="06C80BEA" w14:textId="77777777" w:rsidTr="004A28AF">
        <w:trPr>
          <w:trHeight w:val="454"/>
          <w:jc w:val="center"/>
        </w:trPr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063ABBA" w14:textId="77777777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كاتب الوثيقة:</w:t>
            </w:r>
          </w:p>
        </w:tc>
        <w:tc>
          <w:tcPr>
            <w:tcW w:w="6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BFAFCC" w14:textId="5190BC9E" w:rsidR="004A5166" w:rsidRPr="005846C2" w:rsidRDefault="004A5166" w:rsidP="000037B9">
            <w:pPr>
              <w:rPr>
                <w:rFonts w:cs="Lina sans"/>
              </w:rPr>
            </w:pPr>
          </w:p>
        </w:tc>
      </w:tr>
      <w:tr w:rsidR="00F95B3B" w:rsidRPr="000F0A16" w14:paraId="5EE14F30" w14:textId="77777777" w:rsidTr="004A28AF">
        <w:trPr>
          <w:trHeight w:val="454"/>
          <w:jc w:val="center"/>
        </w:trPr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3C3846DE" w14:textId="262652CD" w:rsidR="00F95B3B" w:rsidRPr="005846C2" w:rsidRDefault="00F95B3B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 w:hint="cs"/>
                <w:rtl/>
              </w:rPr>
              <w:t>النموذج الأولي (</w:t>
            </w:r>
            <w:r w:rsidRPr="005846C2">
              <w:rPr>
                <w:rFonts w:asciiTheme="minorHAnsi" w:hAnsiTheme="minorHAnsi" w:cs="Lina sans"/>
              </w:rPr>
              <w:t>Prototype</w:t>
            </w:r>
            <w:r w:rsidRPr="005846C2">
              <w:rPr>
                <w:rFonts w:cs="Lina sans" w:hint="cs"/>
                <w:rtl/>
              </w:rPr>
              <w:t>)</w:t>
            </w:r>
          </w:p>
        </w:tc>
        <w:tc>
          <w:tcPr>
            <w:tcW w:w="6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037D0D" w14:textId="62255E63" w:rsidR="00F95B3B" w:rsidRPr="005846C2" w:rsidRDefault="00F95B3B" w:rsidP="000037B9">
            <w:pPr>
              <w:rPr>
                <w:rFonts w:asciiTheme="minorHAnsi" w:hAnsiTheme="minorHAnsi" w:cs="Lina sans"/>
              </w:rPr>
            </w:pPr>
          </w:p>
        </w:tc>
      </w:tr>
    </w:tbl>
    <w:p w14:paraId="437DCB93" w14:textId="77777777" w:rsidR="004A5166" w:rsidRPr="000037B9" w:rsidRDefault="004A5166" w:rsidP="000037B9">
      <w:pPr>
        <w:rPr>
          <w:rtl/>
        </w:rPr>
      </w:pPr>
    </w:p>
    <w:p w14:paraId="4BF7AFC0" w14:textId="77777777" w:rsidR="00A447E0" w:rsidRPr="000037B9" w:rsidRDefault="00A447E0" w:rsidP="000037B9">
      <w:pPr>
        <w:rPr>
          <w:rtl/>
        </w:rPr>
      </w:pPr>
    </w:p>
    <w:tbl>
      <w:tblPr>
        <w:tblStyle w:val="TableGrid1"/>
        <w:bidiVisual/>
        <w:tblW w:w="918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5"/>
        <w:gridCol w:w="1614"/>
        <w:gridCol w:w="2166"/>
        <w:gridCol w:w="4130"/>
      </w:tblGrid>
      <w:tr w:rsidR="004A5166" w:rsidRPr="009261D5" w14:paraId="3BC0C2EC" w14:textId="77777777" w:rsidTr="003B16E6">
        <w:trPr>
          <w:trHeight w:val="454"/>
          <w:jc w:val="center"/>
        </w:trPr>
        <w:tc>
          <w:tcPr>
            <w:tcW w:w="9185" w:type="dxa"/>
            <w:gridSpan w:val="4"/>
            <w:tcBorders>
              <w:bottom w:val="single" w:sz="4" w:space="0" w:color="BFBFBF" w:themeColor="background1" w:themeShade="BF"/>
            </w:tcBorders>
            <w:shd w:val="clear" w:color="auto" w:fill="307B67"/>
            <w:vAlign w:val="center"/>
          </w:tcPr>
          <w:p w14:paraId="781E416C" w14:textId="77777777" w:rsidR="004A5166" w:rsidRPr="005846C2" w:rsidRDefault="004A5166" w:rsidP="00441375">
            <w:pPr>
              <w:pStyle w:val="tabletitle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إصدارات الوثيقة</w:t>
            </w:r>
          </w:p>
        </w:tc>
      </w:tr>
      <w:tr w:rsidR="003B16E6" w:rsidRPr="009261D5" w14:paraId="1AED1B5C" w14:textId="77777777" w:rsidTr="0066687D">
        <w:trPr>
          <w:trHeight w:val="464"/>
          <w:jc w:val="center"/>
        </w:trPr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F9EF"/>
            <w:vAlign w:val="center"/>
          </w:tcPr>
          <w:p w14:paraId="6D02A6C8" w14:textId="77777777" w:rsidR="003B16E6" w:rsidRPr="005846C2" w:rsidRDefault="003B16E6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br w:type="page"/>
            </w:r>
            <w:r w:rsidRPr="005846C2">
              <w:rPr>
                <w:rFonts w:cs="Lina sans"/>
              </w:rPr>
              <w:br w:type="page"/>
            </w:r>
            <w:r w:rsidRPr="005846C2">
              <w:rPr>
                <w:rFonts w:cs="Lina sans"/>
                <w:rtl/>
              </w:rPr>
              <w:t>رقم النسخة</w:t>
            </w:r>
          </w:p>
        </w:tc>
        <w:tc>
          <w:tcPr>
            <w:tcW w:w="16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F9EF"/>
            <w:vAlign w:val="center"/>
          </w:tcPr>
          <w:p w14:paraId="19C538B3" w14:textId="77777777" w:rsidR="003B16E6" w:rsidRPr="005846C2" w:rsidRDefault="003B16E6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تاريخ الإعداد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F9EF"/>
            <w:vAlign w:val="center"/>
          </w:tcPr>
          <w:p w14:paraId="3E1CF030" w14:textId="77777777" w:rsidR="003B16E6" w:rsidRPr="005846C2" w:rsidRDefault="003B16E6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كاتب الوثيقة</w:t>
            </w:r>
          </w:p>
        </w:tc>
        <w:tc>
          <w:tcPr>
            <w:tcW w:w="41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F9EF"/>
            <w:vAlign w:val="center"/>
          </w:tcPr>
          <w:p w14:paraId="77372E03" w14:textId="77777777" w:rsidR="003B16E6" w:rsidRPr="005846C2" w:rsidRDefault="003B16E6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 xml:space="preserve">سبب </w:t>
            </w:r>
            <w:r w:rsidR="00A447E0" w:rsidRPr="005846C2">
              <w:rPr>
                <w:rFonts w:cs="Lina sans" w:hint="cs"/>
                <w:rtl/>
              </w:rPr>
              <w:t>الوثيقة</w:t>
            </w:r>
          </w:p>
        </w:tc>
      </w:tr>
      <w:tr w:rsidR="0066687D" w:rsidRPr="009261D5" w14:paraId="7D8C7E35" w14:textId="77777777" w:rsidTr="0066687D">
        <w:trPr>
          <w:trHeight w:val="462"/>
          <w:jc w:val="center"/>
        </w:trPr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3F4C0D" w14:textId="77777777" w:rsidR="0066687D" w:rsidRPr="005846C2" w:rsidRDefault="0066687D" w:rsidP="009A7D54">
            <w:pPr>
              <w:pStyle w:val="a2"/>
              <w:rPr>
                <w:rFonts w:cs="Lina sans"/>
              </w:rPr>
            </w:pPr>
            <w:r w:rsidRPr="005846C2">
              <w:rPr>
                <w:rFonts w:cs="Lina sans"/>
              </w:rPr>
              <w:t>1.0</w:t>
            </w:r>
          </w:p>
        </w:tc>
        <w:tc>
          <w:tcPr>
            <w:tcW w:w="16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5547F8" w14:textId="7724A85F" w:rsidR="0066687D" w:rsidRPr="005846C2" w:rsidRDefault="00D11012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</w:rPr>
              <w:t>01 / 06 / 2025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B6C63E" w14:textId="77777777" w:rsidR="0066687D" w:rsidRPr="005846C2" w:rsidRDefault="0066687D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غادة الزامل</w:t>
            </w:r>
          </w:p>
        </w:tc>
        <w:tc>
          <w:tcPr>
            <w:tcW w:w="41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E00780" w14:textId="77777777" w:rsidR="0066687D" w:rsidRPr="005846C2" w:rsidRDefault="0066687D" w:rsidP="009A7D54">
            <w:pPr>
              <w:pStyle w:val="a2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 xml:space="preserve">النسخة الأولى من </w:t>
            </w:r>
            <w:r w:rsidRPr="005846C2">
              <w:rPr>
                <w:rFonts w:cs="Lina sans" w:hint="cs"/>
                <w:rtl/>
              </w:rPr>
              <w:t>ال</w:t>
            </w:r>
            <w:r w:rsidRPr="005846C2">
              <w:rPr>
                <w:rFonts w:cs="Lina sans"/>
                <w:rtl/>
              </w:rPr>
              <w:t xml:space="preserve">وثيقة </w:t>
            </w:r>
          </w:p>
        </w:tc>
      </w:tr>
      <w:tr w:rsidR="0066687D" w:rsidRPr="009261D5" w14:paraId="475272FC" w14:textId="77777777" w:rsidTr="0066687D">
        <w:trPr>
          <w:trHeight w:val="462"/>
          <w:jc w:val="center"/>
        </w:trPr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30DE67" w14:textId="77777777" w:rsidR="0066687D" w:rsidRPr="00A447E0" w:rsidRDefault="0066687D" w:rsidP="009A7D54">
            <w:pPr>
              <w:pStyle w:val="a2"/>
            </w:pPr>
          </w:p>
        </w:tc>
        <w:tc>
          <w:tcPr>
            <w:tcW w:w="16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D0E19E" w14:textId="77777777" w:rsidR="0066687D" w:rsidRDefault="0066687D" w:rsidP="009A7D54">
            <w:pPr>
              <w:pStyle w:val="a2"/>
              <w:rPr>
                <w:rtl/>
              </w:rPr>
            </w:pPr>
          </w:p>
        </w:tc>
        <w:tc>
          <w:tcPr>
            <w:tcW w:w="216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6C6030" w14:textId="77777777" w:rsidR="0066687D" w:rsidRPr="009261D5" w:rsidRDefault="0066687D" w:rsidP="009A7D54">
            <w:pPr>
              <w:pStyle w:val="a2"/>
              <w:rPr>
                <w:rtl/>
              </w:rPr>
            </w:pPr>
          </w:p>
        </w:tc>
        <w:tc>
          <w:tcPr>
            <w:tcW w:w="41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B2D997" w14:textId="77777777" w:rsidR="0066687D" w:rsidRPr="009261D5" w:rsidRDefault="0066687D" w:rsidP="009A7D54">
            <w:pPr>
              <w:pStyle w:val="a2"/>
              <w:rPr>
                <w:rtl/>
              </w:rPr>
            </w:pPr>
          </w:p>
        </w:tc>
      </w:tr>
    </w:tbl>
    <w:p w14:paraId="1958E08E" w14:textId="77777777" w:rsidR="004A5166" w:rsidRPr="000037B9" w:rsidRDefault="004A5166" w:rsidP="000037B9">
      <w:pPr>
        <w:rPr>
          <w:rtl/>
        </w:rPr>
      </w:pPr>
    </w:p>
    <w:p w14:paraId="01AB78BD" w14:textId="77777777" w:rsidR="00A447E0" w:rsidRPr="000037B9" w:rsidRDefault="00A447E0" w:rsidP="000037B9">
      <w:pPr>
        <w:rPr>
          <w:rtl/>
        </w:rPr>
      </w:pPr>
    </w:p>
    <w:p w14:paraId="2A439346" w14:textId="77777777" w:rsidR="004A5166" w:rsidRPr="000037B9" w:rsidRDefault="004A5166" w:rsidP="000037B9"/>
    <w:tbl>
      <w:tblPr>
        <w:tblStyle w:val="TableGrid1"/>
        <w:bidiVisual/>
        <w:tblW w:w="918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279"/>
        <w:gridCol w:w="2236"/>
        <w:gridCol w:w="2414"/>
        <w:gridCol w:w="2256"/>
      </w:tblGrid>
      <w:tr w:rsidR="004A5166" w:rsidRPr="009261D5" w14:paraId="25E6AA37" w14:textId="77777777" w:rsidTr="004A5166">
        <w:trPr>
          <w:trHeight w:val="454"/>
          <w:jc w:val="center"/>
        </w:trPr>
        <w:tc>
          <w:tcPr>
            <w:tcW w:w="9185" w:type="dxa"/>
            <w:gridSpan w:val="4"/>
            <w:shd w:val="clear" w:color="auto" w:fill="307B67"/>
            <w:vAlign w:val="center"/>
          </w:tcPr>
          <w:p w14:paraId="7D75A923" w14:textId="77777777" w:rsidR="004A5166" w:rsidRPr="005846C2" w:rsidRDefault="004A5166" w:rsidP="00441375">
            <w:pPr>
              <w:pStyle w:val="tabletitle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المراجعة والموافقة على الوثيقة</w:t>
            </w:r>
          </w:p>
        </w:tc>
      </w:tr>
      <w:tr w:rsidR="004A5166" w:rsidRPr="009261D5" w14:paraId="312DF4F2" w14:textId="77777777" w:rsidTr="00680613">
        <w:trPr>
          <w:trHeight w:val="454"/>
          <w:jc w:val="center"/>
        </w:trPr>
        <w:tc>
          <w:tcPr>
            <w:tcW w:w="2279" w:type="dxa"/>
            <w:shd w:val="clear" w:color="auto" w:fill="EDF9EF"/>
            <w:vAlign w:val="center"/>
          </w:tcPr>
          <w:p w14:paraId="1D1CB542" w14:textId="77777777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br w:type="page"/>
            </w:r>
            <w:r w:rsidRPr="005846C2">
              <w:rPr>
                <w:rFonts w:cs="Lina sans"/>
              </w:rPr>
              <w:br w:type="page"/>
            </w:r>
            <w:r w:rsidRPr="005846C2">
              <w:rPr>
                <w:rFonts w:cs="Lina sans"/>
                <w:rtl/>
              </w:rPr>
              <w:t>الاسم</w:t>
            </w:r>
          </w:p>
        </w:tc>
        <w:tc>
          <w:tcPr>
            <w:tcW w:w="2236" w:type="dxa"/>
            <w:shd w:val="clear" w:color="auto" w:fill="EDF9EF"/>
            <w:vAlign w:val="center"/>
          </w:tcPr>
          <w:p w14:paraId="71625E12" w14:textId="77777777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المنصب</w:t>
            </w:r>
          </w:p>
        </w:tc>
        <w:tc>
          <w:tcPr>
            <w:tcW w:w="2414" w:type="dxa"/>
            <w:shd w:val="clear" w:color="auto" w:fill="EDF9EF"/>
            <w:vAlign w:val="center"/>
          </w:tcPr>
          <w:p w14:paraId="65BFC21C" w14:textId="77777777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التوقيع</w:t>
            </w:r>
          </w:p>
        </w:tc>
        <w:tc>
          <w:tcPr>
            <w:tcW w:w="2256" w:type="dxa"/>
            <w:shd w:val="clear" w:color="auto" w:fill="EDF9EF"/>
            <w:vAlign w:val="center"/>
          </w:tcPr>
          <w:p w14:paraId="0886A9D5" w14:textId="77777777" w:rsidR="004A5166" w:rsidRPr="005846C2" w:rsidRDefault="004A5166" w:rsidP="000037B9">
            <w:pPr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تاريخ الموافقة</w:t>
            </w:r>
          </w:p>
        </w:tc>
      </w:tr>
      <w:tr w:rsidR="004A5166" w:rsidRPr="009261D5" w14:paraId="2226585F" w14:textId="77777777" w:rsidTr="00680613">
        <w:trPr>
          <w:trHeight w:val="454"/>
          <w:jc w:val="center"/>
        </w:trPr>
        <w:tc>
          <w:tcPr>
            <w:tcW w:w="2279" w:type="dxa"/>
            <w:vAlign w:val="center"/>
          </w:tcPr>
          <w:p w14:paraId="4B1AB3F7" w14:textId="77777777" w:rsidR="004A5166" w:rsidRPr="009261D5" w:rsidRDefault="004A5166" w:rsidP="000037B9"/>
        </w:tc>
        <w:tc>
          <w:tcPr>
            <w:tcW w:w="2236" w:type="dxa"/>
            <w:vAlign w:val="center"/>
          </w:tcPr>
          <w:p w14:paraId="5A76F294" w14:textId="77777777" w:rsidR="004A5166" w:rsidRPr="009261D5" w:rsidRDefault="004A5166" w:rsidP="000037B9">
            <w:pPr>
              <w:rPr>
                <w:rtl/>
              </w:rPr>
            </w:pPr>
          </w:p>
        </w:tc>
        <w:tc>
          <w:tcPr>
            <w:tcW w:w="2414" w:type="dxa"/>
            <w:vAlign w:val="center"/>
          </w:tcPr>
          <w:p w14:paraId="20450E87" w14:textId="77777777" w:rsidR="004A5166" w:rsidRPr="009261D5" w:rsidRDefault="004A5166" w:rsidP="000037B9">
            <w:pPr>
              <w:rPr>
                <w:rtl/>
              </w:rPr>
            </w:pPr>
          </w:p>
        </w:tc>
        <w:tc>
          <w:tcPr>
            <w:tcW w:w="2256" w:type="dxa"/>
            <w:vAlign w:val="center"/>
          </w:tcPr>
          <w:p w14:paraId="144B2710" w14:textId="77777777" w:rsidR="004A5166" w:rsidRPr="009261D5" w:rsidRDefault="004A5166" w:rsidP="000037B9">
            <w:pPr>
              <w:rPr>
                <w:rtl/>
              </w:rPr>
            </w:pPr>
          </w:p>
        </w:tc>
      </w:tr>
      <w:tr w:rsidR="004A5166" w:rsidRPr="009261D5" w14:paraId="14499071" w14:textId="77777777" w:rsidTr="00680613">
        <w:trPr>
          <w:trHeight w:val="454"/>
          <w:jc w:val="center"/>
        </w:trPr>
        <w:tc>
          <w:tcPr>
            <w:tcW w:w="2279" w:type="dxa"/>
            <w:shd w:val="clear" w:color="auto" w:fill="EDF9EF"/>
            <w:vAlign w:val="center"/>
          </w:tcPr>
          <w:p w14:paraId="3418F9E5" w14:textId="77777777" w:rsidR="004A5166" w:rsidRPr="009261D5" w:rsidRDefault="004A5166" w:rsidP="000037B9"/>
        </w:tc>
        <w:tc>
          <w:tcPr>
            <w:tcW w:w="2236" w:type="dxa"/>
            <w:shd w:val="clear" w:color="auto" w:fill="EDF9EF"/>
            <w:vAlign w:val="center"/>
          </w:tcPr>
          <w:p w14:paraId="3D37A7AC" w14:textId="77777777" w:rsidR="004A5166" w:rsidRPr="009261D5" w:rsidRDefault="004A5166" w:rsidP="000037B9"/>
        </w:tc>
        <w:tc>
          <w:tcPr>
            <w:tcW w:w="2414" w:type="dxa"/>
            <w:shd w:val="clear" w:color="auto" w:fill="EDF9EF"/>
            <w:vAlign w:val="center"/>
          </w:tcPr>
          <w:p w14:paraId="1B285764" w14:textId="77777777" w:rsidR="004A5166" w:rsidRPr="00932557" w:rsidRDefault="004A5166" w:rsidP="000037B9">
            <w:pPr>
              <w:rPr>
                <w:lang w:val="en-GB"/>
              </w:rPr>
            </w:pPr>
          </w:p>
        </w:tc>
        <w:tc>
          <w:tcPr>
            <w:tcW w:w="2256" w:type="dxa"/>
            <w:shd w:val="clear" w:color="auto" w:fill="EDF9EF"/>
            <w:vAlign w:val="center"/>
          </w:tcPr>
          <w:p w14:paraId="75AD4C00" w14:textId="77777777" w:rsidR="004A5166" w:rsidRPr="009261D5" w:rsidRDefault="004A5166" w:rsidP="000037B9">
            <w:pPr>
              <w:rPr>
                <w:rtl/>
              </w:rPr>
            </w:pPr>
          </w:p>
        </w:tc>
      </w:tr>
    </w:tbl>
    <w:p w14:paraId="6536FD04" w14:textId="77777777" w:rsidR="004A5166" w:rsidRPr="000037B9" w:rsidRDefault="004A5166" w:rsidP="000037B9">
      <w:pPr>
        <w:rPr>
          <w:rtl/>
        </w:rPr>
      </w:pPr>
    </w:p>
    <w:p w14:paraId="0995649D" w14:textId="77777777" w:rsidR="004A5166" w:rsidRPr="000037B9" w:rsidRDefault="004A5166" w:rsidP="000037B9">
      <w:pPr>
        <w:rPr>
          <w:rtl/>
        </w:rPr>
      </w:pPr>
    </w:p>
    <w:p w14:paraId="43418C90" w14:textId="77777777" w:rsidR="004A5166" w:rsidRPr="000037B9" w:rsidRDefault="004A5166" w:rsidP="000037B9">
      <w:pPr>
        <w:rPr>
          <w:rtl/>
        </w:rPr>
      </w:pPr>
    </w:p>
    <w:p w14:paraId="44BA4CA0" w14:textId="77777777" w:rsidR="004A5166" w:rsidRPr="000037B9" w:rsidRDefault="004A5166" w:rsidP="000037B9">
      <w:pPr>
        <w:rPr>
          <w:rtl/>
        </w:rPr>
      </w:pPr>
    </w:p>
    <w:p w14:paraId="3A1A6793" w14:textId="77777777" w:rsidR="004A28AF" w:rsidRPr="000037B9" w:rsidRDefault="004A28AF" w:rsidP="000037B9">
      <w:pPr>
        <w:rPr>
          <w:rtl/>
        </w:rPr>
      </w:pPr>
      <w:r w:rsidRPr="000037B9">
        <w:rPr>
          <w:rtl/>
        </w:rPr>
        <w:br w:type="page"/>
      </w:r>
    </w:p>
    <w:p w14:paraId="220436E4" w14:textId="77777777" w:rsidR="00061BF6" w:rsidRPr="001C0959" w:rsidRDefault="00061BF6" w:rsidP="000037B9">
      <w:pPr>
        <w:pStyle w:val="Heading1"/>
        <w:rPr>
          <w:rtl/>
        </w:rPr>
      </w:pPr>
      <w:bookmarkStart w:id="6" w:name="_Toc180073113"/>
      <w:bookmarkStart w:id="7" w:name="_Toc184803552"/>
      <w:bookmarkStart w:id="8" w:name="_Toc184819852"/>
      <w:bookmarkStart w:id="9" w:name="_Toc187244950"/>
      <w:bookmarkStart w:id="10" w:name="_Toc187245032"/>
      <w:r w:rsidRPr="001C0959">
        <w:rPr>
          <w:rFonts w:hint="cs"/>
          <w:rtl/>
        </w:rPr>
        <w:lastRenderedPageBreak/>
        <w:t>فهرس المحتويات</w:t>
      </w:r>
      <w:bookmarkEnd w:id="6"/>
      <w:bookmarkEnd w:id="7"/>
      <w:bookmarkEnd w:id="8"/>
      <w:bookmarkEnd w:id="9"/>
      <w:bookmarkEnd w:id="10"/>
    </w:p>
    <w:bookmarkStart w:id="11" w:name="_Toc180073114"/>
    <w:p w14:paraId="1E241AFC" w14:textId="05B05800" w:rsidR="0081657F" w:rsidRDefault="00882B03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r w:rsidRPr="005A04A4">
        <w:rPr>
          <w:rStyle w:val="Hyperlink"/>
          <w:color w:val="auto"/>
          <w:u w:val="none"/>
          <w:rtl/>
        </w:rPr>
        <w:fldChar w:fldCharType="begin"/>
      </w:r>
      <w:r w:rsidRPr="005A04A4">
        <w:rPr>
          <w:rStyle w:val="Hyperlink"/>
          <w:color w:val="auto"/>
          <w:u w:val="none"/>
          <w:rtl/>
        </w:rPr>
        <w:instrText xml:space="preserve"> </w:instrText>
      </w:r>
      <w:r w:rsidRPr="005A04A4">
        <w:rPr>
          <w:rStyle w:val="Hyperlink"/>
          <w:color w:val="auto"/>
          <w:u w:val="none"/>
        </w:rPr>
        <w:instrText xml:space="preserve">TOC </w:instrText>
      </w:r>
      <w:r w:rsidRPr="005A04A4">
        <w:rPr>
          <w:rStyle w:val="Hyperlink"/>
          <w:color w:val="auto"/>
          <w:u w:val="none"/>
          <w:rtl/>
        </w:rPr>
        <w:instrText>\</w:instrText>
      </w:r>
      <w:r w:rsidRPr="005A04A4">
        <w:rPr>
          <w:rStyle w:val="Hyperlink"/>
          <w:color w:val="auto"/>
          <w:u w:val="none"/>
        </w:rPr>
        <w:instrText>o "1-2" \h \z \u</w:instrText>
      </w:r>
      <w:r w:rsidRPr="005A04A4">
        <w:rPr>
          <w:rStyle w:val="Hyperlink"/>
          <w:color w:val="auto"/>
          <w:u w:val="none"/>
          <w:rtl/>
        </w:rPr>
        <w:instrText xml:space="preserve"> </w:instrText>
      </w:r>
      <w:r w:rsidRPr="005A04A4">
        <w:rPr>
          <w:rStyle w:val="Hyperlink"/>
          <w:color w:val="auto"/>
          <w:u w:val="none"/>
          <w:rtl/>
        </w:rPr>
        <w:fldChar w:fldCharType="separate"/>
      </w:r>
      <w:r w:rsidR="0081657F">
        <w:rPr>
          <w:rStyle w:val="Hyperlink"/>
          <w:noProof/>
        </w:rPr>
        <w:t xml:space="preserve"> </w:t>
      </w:r>
    </w:p>
    <w:p w14:paraId="6A2BF5E8" w14:textId="1E8D93C2" w:rsidR="0081657F" w:rsidRDefault="0081657F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3" w:history="1">
        <w:r w:rsidRPr="00674F79">
          <w:rPr>
            <w:rStyle w:val="Hyperlink"/>
            <w:noProof/>
            <w:rtl/>
          </w:rPr>
          <w:t>الهدف من الوثيقة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_Toc187245033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4</w:t>
        </w:r>
        <w:r>
          <w:rPr>
            <w:rStyle w:val="Hyperlink"/>
            <w:noProof/>
            <w:rtl/>
          </w:rPr>
          <w:fldChar w:fldCharType="end"/>
        </w:r>
      </w:hyperlink>
    </w:p>
    <w:p w14:paraId="3385C69C" w14:textId="6CB93085" w:rsidR="0081657F" w:rsidRDefault="0081657F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4" w:history="1">
        <w:r w:rsidRPr="00674F79">
          <w:rPr>
            <w:rStyle w:val="Hyperlink"/>
            <w:noProof/>
            <w:rtl/>
          </w:rPr>
          <w:t>المستفيدون وأصحاب المصلحة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_Toc187245034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4</w:t>
        </w:r>
        <w:r>
          <w:rPr>
            <w:rStyle w:val="Hyperlink"/>
            <w:noProof/>
            <w:rtl/>
          </w:rPr>
          <w:fldChar w:fldCharType="end"/>
        </w:r>
      </w:hyperlink>
    </w:p>
    <w:p w14:paraId="2E2115C8" w14:textId="3FB4E0E4" w:rsidR="0081657F" w:rsidRDefault="0081657F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5" w:history="1">
        <w:r w:rsidRPr="00674F79">
          <w:rPr>
            <w:rStyle w:val="Hyperlink"/>
            <w:noProof/>
            <w:rtl/>
          </w:rPr>
          <w:t>الأنظمة والخدمات ذات العلاقة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_Toc187245035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4</w:t>
        </w:r>
        <w:r>
          <w:rPr>
            <w:rStyle w:val="Hyperlink"/>
            <w:noProof/>
            <w:rtl/>
          </w:rPr>
          <w:fldChar w:fldCharType="end"/>
        </w:r>
      </w:hyperlink>
    </w:p>
    <w:p w14:paraId="464D5B98" w14:textId="237BEE34" w:rsidR="0081657F" w:rsidRDefault="0081657F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6" w:history="1">
        <w:r w:rsidRPr="00674F79">
          <w:rPr>
            <w:rStyle w:val="Hyperlink"/>
            <w:noProof/>
            <w:rtl/>
          </w:rPr>
          <w:t>مخطط سير العمل لتقديم الطلب واعتماده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_Toc187245036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5</w:t>
        </w:r>
        <w:r>
          <w:rPr>
            <w:rStyle w:val="Hyperlink"/>
            <w:noProof/>
            <w:rtl/>
          </w:rPr>
          <w:fldChar w:fldCharType="end"/>
        </w:r>
      </w:hyperlink>
    </w:p>
    <w:p w14:paraId="20BFAA11" w14:textId="69196DC2" w:rsidR="0081657F" w:rsidRDefault="0081657F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7" w:history="1">
        <w:r w:rsidRPr="00674F79">
          <w:rPr>
            <w:rStyle w:val="Hyperlink"/>
            <w:noProof/>
            <w:rtl/>
          </w:rPr>
          <w:t>أولاً: تقديم طلب دعم لمزرعة عضوية برخصة سجل زراعي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_Toc187245037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73EC0B77" w14:textId="533DBE65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8" w:history="1">
        <w:r w:rsidRPr="00674F79">
          <w:rPr>
            <w:rStyle w:val="Hyperlink"/>
            <w:noProof/>
            <w:rtl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وصف الإجراء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_Toc187245038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4180C466" w14:textId="4E824C6E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39" w:history="1">
        <w:r w:rsidRPr="00674F79">
          <w:rPr>
            <w:rStyle w:val="Hyperlink"/>
            <w:noProof/>
            <w:rtl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أنواع الطلبات والرخص</w:t>
        </w:r>
        <w:r>
          <w:rPr>
            <w:rStyle w:val="Hyperlink"/>
            <w:noProof/>
            <w:rtl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_Toc187245039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03FB53C0" w14:textId="5C733046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0" w:history="1">
        <w:r w:rsidRPr="00674F79">
          <w:rPr>
            <w:rStyle w:val="Hyperlink"/>
            <w:noProof/>
            <w:rtl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رسائل إجراء تقديم الطلب</w:t>
        </w:r>
        <w:r>
          <w:rPr>
            <w:rFonts w:asciiTheme="minorHAnsi" w:hAnsiTheme="minorHAnsi"/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_Toc187245040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7</w:t>
        </w:r>
        <w:r>
          <w:rPr>
            <w:rStyle w:val="Hyperlink"/>
            <w:noProof/>
            <w:rtl/>
          </w:rPr>
          <w:fldChar w:fldCharType="end"/>
        </w:r>
      </w:hyperlink>
    </w:p>
    <w:p w14:paraId="5BC8A64B" w14:textId="5A0077E0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1" w:history="1">
        <w:r w:rsidRPr="00674F79">
          <w:rPr>
            <w:rStyle w:val="Hyperlink"/>
            <w:noProof/>
            <w:rtl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شرح مخطط سير العمل الخاص بتقديم الطلب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_Toc187245041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8</w:t>
        </w:r>
        <w:r>
          <w:rPr>
            <w:rStyle w:val="Hyperlink"/>
            <w:noProof/>
            <w:rtl/>
          </w:rPr>
          <w:fldChar w:fldCharType="end"/>
        </w:r>
      </w:hyperlink>
    </w:p>
    <w:p w14:paraId="3BA07844" w14:textId="2C7F0176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2" w:history="1">
        <w:r w:rsidRPr="00674F79">
          <w:rPr>
            <w:rStyle w:val="Hyperlink"/>
            <w:noProof/>
            <w:rtl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شاشات إجراء تقديم الطلب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_Toc187245042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9</w:t>
        </w:r>
        <w:r>
          <w:rPr>
            <w:rStyle w:val="Hyperlink"/>
            <w:noProof/>
            <w:rtl/>
          </w:rPr>
          <w:fldChar w:fldCharType="end"/>
        </w:r>
      </w:hyperlink>
    </w:p>
    <w:p w14:paraId="1632AD8F" w14:textId="6D6BBEE0" w:rsidR="0081657F" w:rsidRDefault="0081657F" w:rsidP="0081657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3" w:history="1">
        <w:r w:rsidRPr="00674F79">
          <w:rPr>
            <w:rStyle w:val="Hyperlink"/>
            <w:noProof/>
            <w:rtl/>
          </w:rPr>
          <w:t>ثانياً: إجراء اعتماد طلب دعم لمزرعة عضوية برخصة سجل زراعي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_Toc187245043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31390D29" w14:textId="1944339B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4" w:history="1">
        <w:r w:rsidRPr="00674F79">
          <w:rPr>
            <w:rStyle w:val="Hyperlink"/>
            <w:noProof/>
            <w:rtl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وصف الإجراء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_Toc187245044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74BA98EF" w14:textId="09A7740C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5" w:history="1">
        <w:r w:rsidRPr="00674F79">
          <w:rPr>
            <w:rStyle w:val="Hyperlink"/>
            <w:noProof/>
            <w:rtl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حالات الطلب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_Toc187245045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358A0E1F" w14:textId="5A011C8A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6" w:history="1">
        <w:r w:rsidRPr="00674F79">
          <w:rPr>
            <w:rStyle w:val="Hyperlink"/>
            <w:noProof/>
            <w:rtl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رسائل إجراء اعتماد الطلب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_Toc187245046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22</w:t>
        </w:r>
        <w:r>
          <w:rPr>
            <w:rStyle w:val="Hyperlink"/>
            <w:noProof/>
            <w:rtl/>
          </w:rPr>
          <w:fldChar w:fldCharType="end"/>
        </w:r>
      </w:hyperlink>
    </w:p>
    <w:p w14:paraId="0C4C9A80" w14:textId="51F7DD7D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7" w:history="1">
        <w:r w:rsidRPr="00674F79">
          <w:rPr>
            <w:rStyle w:val="Hyperlink"/>
            <w:noProof/>
            <w:rtl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شرح مخطط سير العمل لاعتماد طلب الخدمة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_Toc187245047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71CFCECE" w14:textId="644A79B6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8" w:history="1">
        <w:r w:rsidRPr="00674F79">
          <w:rPr>
            <w:rStyle w:val="Hyperlink"/>
            <w:noProof/>
            <w:rtl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شاشة قائمة الطلبات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_Toc187245048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26</w:t>
        </w:r>
        <w:r>
          <w:rPr>
            <w:rStyle w:val="Hyperlink"/>
            <w:noProof/>
            <w:rtl/>
          </w:rPr>
          <w:fldChar w:fldCharType="end"/>
        </w:r>
      </w:hyperlink>
    </w:p>
    <w:p w14:paraId="4C3D986A" w14:textId="704EF41A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49" w:history="1">
        <w:r w:rsidRPr="00674F79">
          <w:rPr>
            <w:rStyle w:val="Hyperlink"/>
            <w:noProof/>
            <w:rtl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شاشات إجراء اعتماد الطلب / الموظف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_Toc187245049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720D03C8" w14:textId="73FB92FC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50" w:history="1">
        <w:r w:rsidRPr="00674F79">
          <w:rPr>
            <w:rStyle w:val="Hyperlink"/>
            <w:noProof/>
            <w:rtl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شاشات إجراء اعتماد الطلب / مدير الإدارة</w:t>
        </w:r>
        <w:r>
          <w:rPr>
            <w:rStyle w:val="Hyperlink"/>
            <w:noProof/>
            <w:rtl/>
          </w:rPr>
          <w:tab/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_Toc187245050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7856F15C" w14:textId="3B415A16" w:rsidR="0081657F" w:rsidRDefault="0081657F" w:rsidP="0081657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51" w:history="1">
        <w:r w:rsidRPr="00674F79">
          <w:rPr>
            <w:rStyle w:val="Hyperlink"/>
            <w:noProof/>
            <w:rtl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شاشات إجراء اعتماد الطلب / المدير العام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_Toc187245051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3A76513B" w14:textId="4055830B" w:rsidR="0081657F" w:rsidRDefault="0081657F" w:rsidP="0081657F">
      <w:pPr>
        <w:pStyle w:val="TOC2"/>
        <w:tabs>
          <w:tab w:val="left" w:pos="4457"/>
        </w:tabs>
        <w:rPr>
          <w:rFonts w:asciiTheme="minorHAnsi" w:eastAsiaTheme="minorEastAsia" w:hAnsiTheme="minorHAnsi" w:cstheme="minorBidi"/>
          <w:noProof/>
          <w:sz w:val="22"/>
          <w:szCs w:val="22"/>
          <w14:ligatures w14:val="none"/>
        </w:rPr>
      </w:pPr>
      <w:hyperlink w:anchor="_Toc187245052" w:history="1">
        <w:r w:rsidRPr="00674F79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14:ligatures w14:val="none"/>
          </w:rPr>
          <w:tab/>
        </w:r>
        <w:r w:rsidRPr="00674F79">
          <w:rPr>
            <w:rStyle w:val="Hyperlink"/>
            <w:noProof/>
            <w:rtl/>
          </w:rPr>
          <w:t>شاشات اعتماد الصرف من قبل ممثل الإدارة المالية</w:t>
        </w:r>
        <w:r>
          <w:rPr>
            <w:noProof/>
            <w:webHidden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</w:rPr>
          <w:instrText xml:space="preserve"> PAGEREF _Toc187245052 \h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4B3956">
          <w:rPr>
            <w:noProof/>
            <w:webHidden/>
            <w:rtl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59A2B50D" w14:textId="4E36630D" w:rsidR="00BB4632" w:rsidRPr="000037B9" w:rsidRDefault="00882B03" w:rsidP="0081657F">
      <w:pPr>
        <w:rPr>
          <w:rtl/>
        </w:rPr>
      </w:pPr>
      <w:r w:rsidRPr="005A04A4">
        <w:rPr>
          <w:rStyle w:val="Hyperlink"/>
          <w:color w:val="auto"/>
          <w:u w:val="none"/>
          <w:rtl/>
        </w:rPr>
        <w:fldChar w:fldCharType="end"/>
      </w:r>
    </w:p>
    <w:p w14:paraId="2C9625B6" w14:textId="77777777" w:rsidR="00BB4632" w:rsidRPr="000037B9" w:rsidRDefault="00BB4632" w:rsidP="000037B9">
      <w:pPr>
        <w:rPr>
          <w:rtl/>
        </w:rPr>
      </w:pPr>
      <w:r w:rsidRPr="000037B9">
        <w:rPr>
          <w:rtl/>
        </w:rPr>
        <w:br w:type="page"/>
      </w:r>
    </w:p>
    <w:p w14:paraId="0B5C4CB8" w14:textId="520889AA" w:rsidR="00061BF6" w:rsidRPr="00AF041E" w:rsidRDefault="00061BF6" w:rsidP="000037B9">
      <w:pPr>
        <w:pStyle w:val="Heading1"/>
        <w:rPr>
          <w:rtl/>
        </w:rPr>
      </w:pPr>
      <w:bookmarkStart w:id="12" w:name="_Toc187245033"/>
      <w:r w:rsidRPr="001C0959">
        <w:rPr>
          <w:rFonts w:hint="cs"/>
          <w:rtl/>
        </w:rPr>
        <w:lastRenderedPageBreak/>
        <w:t>الهدف من الوثيقة</w:t>
      </w:r>
      <w:bookmarkEnd w:id="11"/>
      <w:bookmarkEnd w:id="12"/>
    </w:p>
    <w:p w14:paraId="7F80667F" w14:textId="77777777" w:rsidR="006124C9" w:rsidRDefault="0085010D" w:rsidP="006124C9">
      <w:pPr>
        <w:rPr>
          <w:rFonts w:cs="Lina sans"/>
          <w:rtl/>
        </w:rPr>
      </w:pPr>
      <w:r w:rsidRPr="005846C2">
        <w:rPr>
          <w:rFonts w:cs="Lina sans" w:hint="cs"/>
          <w:rtl/>
        </w:rPr>
        <w:t>تهدف الوثيقة إلى توضيح</w:t>
      </w:r>
      <w:r w:rsidR="00061BF6" w:rsidRPr="005846C2">
        <w:rPr>
          <w:rFonts w:cs="Lina sans" w:hint="cs"/>
          <w:rtl/>
        </w:rPr>
        <w:t xml:space="preserve"> قواعد العمل والإجراءات المتعلقة</w:t>
      </w:r>
      <w:r w:rsidRPr="005846C2">
        <w:rPr>
          <w:rFonts w:cs="Lina sans" w:hint="cs"/>
          <w:rtl/>
        </w:rPr>
        <w:t xml:space="preserve"> بخدمة تقديم</w:t>
      </w:r>
      <w:r w:rsidR="00035DE3" w:rsidRPr="005846C2">
        <w:rPr>
          <w:rFonts w:cs="Lina sans" w:hint="cs"/>
          <w:rtl/>
        </w:rPr>
        <w:t xml:space="preserve"> واعتماد</w:t>
      </w:r>
      <w:r w:rsidRPr="005846C2">
        <w:rPr>
          <w:rFonts w:cs="Lina sans" w:hint="cs"/>
          <w:rtl/>
        </w:rPr>
        <w:t xml:space="preserve"> </w:t>
      </w:r>
      <w:sdt>
        <w:sdtPr>
          <w:rPr>
            <w:rFonts w:cs="Lina sans"/>
            <w:rtl/>
          </w:rPr>
          <w:alias w:val="Subtitle"/>
          <w:id w:val="-231475517"/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6124C9" w:rsidRPr="005846C2">
            <w:rPr>
              <w:rFonts w:ascii="Times New Roman" w:hAnsi="Times New Roman" w:cs="Lina sans"/>
              <w:rtl/>
            </w:rPr>
            <w:t xml:space="preserve">طلب دعم المزارع العضوية </w:t>
          </w:r>
          <w:r w:rsidR="006124C9" w:rsidRPr="005846C2">
            <w:rPr>
              <w:rFonts w:ascii="Times New Roman" w:hAnsi="Times New Roman" w:cs="Lina sans" w:hint="cs"/>
              <w:rtl/>
            </w:rPr>
            <w:t>للمزارعين</w:t>
          </w:r>
        </w:sdtContent>
      </w:sdt>
    </w:p>
    <w:p w14:paraId="6EF7DF05" w14:textId="7BE91B6E" w:rsidR="0085010D" w:rsidRPr="005846C2" w:rsidRDefault="0085010D" w:rsidP="000037B9">
      <w:pPr>
        <w:rPr>
          <w:rFonts w:cs="Lina sans"/>
          <w:rtl/>
        </w:rPr>
      </w:pPr>
      <w:r w:rsidRPr="005846C2">
        <w:rPr>
          <w:rFonts w:cs="Lina sans" w:hint="cs"/>
          <w:rtl/>
        </w:rPr>
        <w:t xml:space="preserve"> التي تعد أحد الخدمات الالكترونية على منصة نما والمتاحة للمستفيدين من فئة الأفراد.</w:t>
      </w:r>
    </w:p>
    <w:p w14:paraId="3633BB27" w14:textId="77777777" w:rsidR="00061BF6" w:rsidRPr="000037B9" w:rsidRDefault="00061BF6" w:rsidP="000037B9">
      <w:pPr>
        <w:rPr>
          <w:rtl/>
        </w:rPr>
      </w:pPr>
      <w:r w:rsidRPr="000037B9">
        <w:rPr>
          <w:rFonts w:hint="cs"/>
          <w:rtl/>
        </w:rPr>
        <w:t xml:space="preserve"> </w:t>
      </w:r>
    </w:p>
    <w:p w14:paraId="799F9637" w14:textId="77777777" w:rsidR="00061BF6" w:rsidRPr="001C0959" w:rsidRDefault="00061BF6" w:rsidP="000037B9">
      <w:pPr>
        <w:pStyle w:val="Heading1"/>
        <w:rPr>
          <w:rtl/>
        </w:rPr>
      </w:pPr>
      <w:bookmarkStart w:id="13" w:name="_Toc114312470"/>
      <w:bookmarkStart w:id="14" w:name="_Toc152212083"/>
      <w:bookmarkStart w:id="15" w:name="_Toc166678196"/>
      <w:bookmarkStart w:id="16" w:name="_Toc180073115"/>
      <w:bookmarkStart w:id="17" w:name="_Toc187245034"/>
      <w:r w:rsidRPr="001C0959">
        <w:rPr>
          <w:rtl/>
        </w:rPr>
        <w:t>المستفيدون وأصحاب المصلحة</w:t>
      </w:r>
      <w:bookmarkEnd w:id="13"/>
      <w:bookmarkEnd w:id="14"/>
      <w:bookmarkEnd w:id="15"/>
      <w:bookmarkEnd w:id="16"/>
      <w:bookmarkEnd w:id="17"/>
    </w:p>
    <w:tbl>
      <w:tblPr>
        <w:tblStyle w:val="GridTable2-Accent33"/>
        <w:bidiVisual/>
        <w:tblW w:w="10195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5"/>
        <w:gridCol w:w="1972"/>
        <w:gridCol w:w="7828"/>
      </w:tblGrid>
      <w:tr w:rsidR="007C3DA3" w:rsidRPr="00EF02F9" w14:paraId="18C51DDA" w14:textId="77777777" w:rsidTr="000B1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D9D9D9" w:themeColor="background1" w:themeShade="D9"/>
            </w:tcBorders>
            <w:shd w:val="clear" w:color="auto" w:fill="307B67"/>
            <w:vAlign w:val="center"/>
          </w:tcPr>
          <w:p w14:paraId="7A52AE05" w14:textId="77777777" w:rsidR="007C3DA3" w:rsidRPr="00441375" w:rsidRDefault="007C3DA3" w:rsidP="00441375">
            <w:pPr>
              <w:pStyle w:val="tabletitle"/>
              <w:rPr>
                <w:rtl/>
              </w:rPr>
            </w:pPr>
            <w:r w:rsidRPr="00441375">
              <w:rPr>
                <w:rFonts w:hint="cs"/>
                <w:rtl/>
              </w:rPr>
              <w:t>م</w:t>
            </w:r>
          </w:p>
        </w:tc>
        <w:tc>
          <w:tcPr>
            <w:tcW w:w="1972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307B67"/>
            <w:noWrap/>
            <w:vAlign w:val="center"/>
          </w:tcPr>
          <w:p w14:paraId="50EAE156" w14:textId="77777777" w:rsidR="007C3DA3" w:rsidRPr="00441375" w:rsidRDefault="007C3DA3" w:rsidP="00441375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41375">
              <w:rPr>
                <w:rFonts w:hint="cs"/>
                <w:rtl/>
              </w:rPr>
              <w:t>المستفيد</w:t>
            </w:r>
          </w:p>
        </w:tc>
        <w:tc>
          <w:tcPr>
            <w:tcW w:w="7828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307B67"/>
            <w:vAlign w:val="center"/>
          </w:tcPr>
          <w:p w14:paraId="5DD39341" w14:textId="0945B8A8" w:rsidR="007C3DA3" w:rsidRPr="00441375" w:rsidRDefault="007C3DA3" w:rsidP="00441375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41375">
              <w:rPr>
                <w:rFonts w:hint="cs"/>
                <w:rtl/>
              </w:rPr>
              <w:t>الوصف</w:t>
            </w:r>
          </w:p>
        </w:tc>
      </w:tr>
      <w:tr w:rsidR="001E6F69" w:rsidRPr="00EF02F9" w14:paraId="5D493702" w14:textId="77777777" w:rsidTr="000B1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5D16E3A0" w14:textId="77777777" w:rsidR="001E6F69" w:rsidRPr="001E34ED" w:rsidRDefault="001E6F69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1972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noWrap/>
            <w:vAlign w:val="center"/>
          </w:tcPr>
          <w:p w14:paraId="52274A24" w14:textId="77777777" w:rsidR="001E6F69" w:rsidRPr="009A7D54" w:rsidRDefault="0085010D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مقدم الطلب</w:t>
            </w:r>
          </w:p>
        </w:tc>
        <w:tc>
          <w:tcPr>
            <w:tcW w:w="7828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485418D3" w14:textId="1D2C88AC" w:rsidR="001E6F69" w:rsidRPr="009A7D54" w:rsidRDefault="0085010D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 xml:space="preserve"> </w:t>
            </w:r>
            <w:r w:rsidRPr="007B1E76">
              <w:rPr>
                <w:rFonts w:hint="cs"/>
                <w:highlight w:val="yellow"/>
                <w:rtl/>
              </w:rPr>
              <w:t>مست</w:t>
            </w:r>
            <w:r w:rsidR="0000045F" w:rsidRPr="007B1E76">
              <w:rPr>
                <w:rFonts w:hint="cs"/>
                <w:highlight w:val="yellow"/>
                <w:rtl/>
              </w:rPr>
              <w:t>خدم من فئة الأفراد يمتلك سجل زراعي واحد أو أكثر.</w:t>
            </w:r>
          </w:p>
        </w:tc>
      </w:tr>
      <w:tr w:rsidR="001E6F69" w:rsidRPr="00EF02F9" w14:paraId="1B00C8AC" w14:textId="77777777" w:rsidTr="000B1619">
        <w:trPr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D9D9D9" w:themeColor="background1" w:themeShade="D9"/>
            </w:tcBorders>
            <w:vAlign w:val="center"/>
          </w:tcPr>
          <w:p w14:paraId="5CD03831" w14:textId="77777777" w:rsidR="001E6F69" w:rsidRPr="001E34ED" w:rsidRDefault="001E6F69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1972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noWrap/>
            <w:vAlign w:val="center"/>
          </w:tcPr>
          <w:p w14:paraId="3B08A24B" w14:textId="7970A28C" w:rsidR="001E6F69" w:rsidRPr="009A7D54" w:rsidRDefault="00285C6F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الموظف</w:t>
            </w:r>
          </w:p>
        </w:tc>
        <w:tc>
          <w:tcPr>
            <w:tcW w:w="7828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546DFB3" w14:textId="18749C19" w:rsidR="001E6F69" w:rsidRPr="009A7D54" w:rsidRDefault="00285C6F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مستخدم يملك صلاحية تدقيق طلبات المزارع العضوية</w:t>
            </w:r>
          </w:p>
        </w:tc>
      </w:tr>
      <w:tr w:rsidR="001E6F69" w:rsidRPr="00EF02F9" w14:paraId="3F5CAC14" w14:textId="77777777" w:rsidTr="000B1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081F1E84" w14:textId="77777777" w:rsidR="001E6F69" w:rsidRPr="001E34ED" w:rsidRDefault="001E6F69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1972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noWrap/>
            <w:vAlign w:val="center"/>
          </w:tcPr>
          <w:p w14:paraId="2CE271FD" w14:textId="4D0235C2" w:rsidR="001E6F69" w:rsidRPr="009A7D54" w:rsidRDefault="00285C6F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مدير الإدارة</w:t>
            </w:r>
          </w:p>
        </w:tc>
        <w:tc>
          <w:tcPr>
            <w:tcW w:w="7828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063BCE0E" w14:textId="0142465F" w:rsidR="001E6F69" w:rsidRPr="009A7D54" w:rsidRDefault="00285C6F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 xml:space="preserve">مستخدم يملك صلاحية اعتماد </w:t>
            </w:r>
            <w:r w:rsidR="007C73EF" w:rsidRPr="009A7D54">
              <w:rPr>
                <w:rFonts w:hint="cs"/>
                <w:rtl/>
              </w:rPr>
              <w:t>طلبات المزارع العضوية</w:t>
            </w:r>
          </w:p>
        </w:tc>
      </w:tr>
      <w:tr w:rsidR="001E6F69" w:rsidRPr="00EF02F9" w14:paraId="0427CE20" w14:textId="77777777" w:rsidTr="000B1619">
        <w:trPr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D9D9D9" w:themeColor="background1" w:themeShade="D9"/>
            </w:tcBorders>
            <w:vAlign w:val="center"/>
          </w:tcPr>
          <w:p w14:paraId="61424F8F" w14:textId="77777777" w:rsidR="001E6F69" w:rsidRPr="001E34ED" w:rsidRDefault="001E6F69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1972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noWrap/>
            <w:vAlign w:val="center"/>
          </w:tcPr>
          <w:p w14:paraId="47F3080D" w14:textId="0A0095EB" w:rsidR="001E6F69" w:rsidRPr="009A7D54" w:rsidRDefault="00285C6F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المدير العام</w:t>
            </w:r>
          </w:p>
        </w:tc>
        <w:tc>
          <w:tcPr>
            <w:tcW w:w="7828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188B22A" w14:textId="0FE9C3A4" w:rsidR="001E6F69" w:rsidRPr="009A7D54" w:rsidRDefault="00285C6F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مستخدم يملك صلاحية</w:t>
            </w:r>
            <w:r w:rsidR="00841263">
              <w:rPr>
                <w:rFonts w:hint="cs"/>
                <w:rtl/>
              </w:rPr>
              <w:t xml:space="preserve"> </w:t>
            </w:r>
            <w:r w:rsidRPr="009A7D54">
              <w:rPr>
                <w:rFonts w:hint="cs"/>
                <w:rtl/>
              </w:rPr>
              <w:t>الاعتماد النهائي</w:t>
            </w:r>
            <w:r w:rsidR="007C73EF" w:rsidRPr="009A7D54">
              <w:rPr>
                <w:rFonts w:hint="cs"/>
                <w:rtl/>
              </w:rPr>
              <w:t xml:space="preserve"> لطلبات المزارع العضوية</w:t>
            </w:r>
          </w:p>
        </w:tc>
      </w:tr>
      <w:tr w:rsidR="001E6F69" w:rsidRPr="00EF02F9" w14:paraId="7A9C814F" w14:textId="77777777" w:rsidTr="000B1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061B6570" w14:textId="77777777" w:rsidR="001E6F69" w:rsidRPr="001E34ED" w:rsidRDefault="001E6F69">
            <w:pPr>
              <w:pStyle w:val="ListParagraph"/>
              <w:numPr>
                <w:ilvl w:val="0"/>
                <w:numId w:val="2"/>
              </w:numPr>
              <w:rPr>
                <w:rtl/>
              </w:rPr>
            </w:pPr>
          </w:p>
        </w:tc>
        <w:tc>
          <w:tcPr>
            <w:tcW w:w="1972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noWrap/>
            <w:vAlign w:val="center"/>
          </w:tcPr>
          <w:p w14:paraId="640F3BEC" w14:textId="029933D6" w:rsidR="001E6F69" w:rsidRPr="009A7D54" w:rsidRDefault="000B1619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ممثل الإدارة المالية</w:t>
            </w:r>
          </w:p>
        </w:tc>
        <w:tc>
          <w:tcPr>
            <w:tcW w:w="7828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377ABC74" w14:textId="618C4ECC" w:rsidR="001E6F69" w:rsidRPr="009A7D54" w:rsidRDefault="000B1619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A7D54">
              <w:rPr>
                <w:rFonts w:hint="cs"/>
                <w:rtl/>
              </w:rPr>
              <w:t>مستخدم يملك صلاحية تغيير حالة الطلب عند اكتمال صرف المبلغ من قبل الإدارة المالية</w:t>
            </w:r>
          </w:p>
        </w:tc>
      </w:tr>
    </w:tbl>
    <w:p w14:paraId="6119A55D" w14:textId="513BB498" w:rsidR="007C3DA3" w:rsidRPr="000037B9" w:rsidRDefault="007C3DA3" w:rsidP="000037B9">
      <w:pPr>
        <w:rPr>
          <w:rtl/>
        </w:rPr>
      </w:pPr>
    </w:p>
    <w:p w14:paraId="7A8BFED6" w14:textId="77777777" w:rsidR="00035DE3" w:rsidRPr="000037B9" w:rsidRDefault="00035DE3" w:rsidP="000037B9">
      <w:pPr>
        <w:rPr>
          <w:rtl/>
        </w:rPr>
      </w:pPr>
    </w:p>
    <w:p w14:paraId="37D3F954" w14:textId="3B30520B" w:rsidR="00061BF6" w:rsidRPr="001C0959" w:rsidRDefault="00061BF6" w:rsidP="000037B9">
      <w:pPr>
        <w:pStyle w:val="Heading1"/>
        <w:rPr>
          <w:rtl/>
        </w:rPr>
      </w:pPr>
      <w:bookmarkStart w:id="18" w:name="_Toc180073116"/>
      <w:bookmarkStart w:id="19" w:name="_Toc187245035"/>
      <w:r w:rsidRPr="001C0959">
        <w:rPr>
          <w:rFonts w:hint="cs"/>
          <w:rtl/>
        </w:rPr>
        <w:t>الأنظمة</w:t>
      </w:r>
      <w:r w:rsidRPr="001C0959">
        <w:rPr>
          <w:rtl/>
        </w:rPr>
        <w:t xml:space="preserve"> </w:t>
      </w:r>
      <w:r w:rsidRPr="001C0959">
        <w:rPr>
          <w:rFonts w:hint="cs"/>
          <w:rtl/>
        </w:rPr>
        <w:t>والخدمات</w:t>
      </w:r>
      <w:r w:rsidRPr="001C0959">
        <w:rPr>
          <w:rtl/>
        </w:rPr>
        <w:t xml:space="preserve"> </w:t>
      </w:r>
      <w:r w:rsidRPr="001C0959">
        <w:rPr>
          <w:rFonts w:hint="cs"/>
          <w:rtl/>
        </w:rPr>
        <w:t>ذات</w:t>
      </w:r>
      <w:r w:rsidRPr="001C0959">
        <w:rPr>
          <w:rtl/>
        </w:rPr>
        <w:t xml:space="preserve"> </w:t>
      </w:r>
      <w:r w:rsidRPr="001C0959">
        <w:rPr>
          <w:rFonts w:hint="cs"/>
          <w:rtl/>
        </w:rPr>
        <w:t>العلاقة</w:t>
      </w:r>
      <w:bookmarkEnd w:id="18"/>
      <w:bookmarkEnd w:id="19"/>
    </w:p>
    <w:tbl>
      <w:tblPr>
        <w:tblStyle w:val="GridTable2-Accent33"/>
        <w:bidiVisual/>
        <w:tblW w:w="10195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5"/>
        <w:gridCol w:w="3150"/>
        <w:gridCol w:w="6650"/>
      </w:tblGrid>
      <w:tr w:rsidR="007C3DA3" w:rsidRPr="00EF02F9" w14:paraId="1730EEC0" w14:textId="77777777" w:rsidTr="007C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307B67"/>
            <w:vAlign w:val="center"/>
          </w:tcPr>
          <w:p w14:paraId="5A10D9AA" w14:textId="77777777" w:rsidR="007C3DA3" w:rsidRPr="00441375" w:rsidRDefault="007C3DA3" w:rsidP="00441375">
            <w:pPr>
              <w:pStyle w:val="tabletitle"/>
              <w:rPr>
                <w:rtl/>
              </w:rPr>
            </w:pPr>
            <w:r w:rsidRPr="00441375">
              <w:rPr>
                <w:rFonts w:hint="cs"/>
                <w:rtl/>
              </w:rPr>
              <w:t>م</w:t>
            </w: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307B67"/>
            <w:noWrap/>
            <w:vAlign w:val="center"/>
          </w:tcPr>
          <w:p w14:paraId="537B39E8" w14:textId="7B1FAD3B" w:rsidR="007C3DA3" w:rsidRPr="00441375" w:rsidRDefault="007C3DA3" w:rsidP="00441375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41375">
              <w:rPr>
                <w:rFonts w:hint="cs"/>
                <w:rtl/>
              </w:rPr>
              <w:t>النظام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307B67"/>
            <w:vAlign w:val="center"/>
          </w:tcPr>
          <w:p w14:paraId="39694961" w14:textId="68AACA4C" w:rsidR="007C3DA3" w:rsidRPr="00441375" w:rsidRDefault="007C3DA3" w:rsidP="00441375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41375">
              <w:rPr>
                <w:rFonts w:hint="cs"/>
                <w:rtl/>
              </w:rPr>
              <w:t>الوصف</w:t>
            </w:r>
          </w:p>
        </w:tc>
      </w:tr>
      <w:tr w:rsidR="0085010D" w:rsidRPr="00EF02F9" w14:paraId="3D36C232" w14:textId="77777777" w:rsidTr="007C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4B43ED6D" w14:textId="77777777" w:rsidR="0085010D" w:rsidRPr="005846C2" w:rsidRDefault="0085010D">
            <w:pPr>
              <w:pStyle w:val="ListParagraph"/>
              <w:numPr>
                <w:ilvl w:val="0"/>
                <w:numId w:val="3"/>
              </w:numPr>
              <w:rPr>
                <w:rFonts w:cs="Lina sans"/>
                <w:rtl/>
              </w:rPr>
            </w:pP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noWrap/>
            <w:vAlign w:val="center"/>
          </w:tcPr>
          <w:p w14:paraId="07F858DA" w14:textId="77777777" w:rsidR="0085010D" w:rsidRPr="005846C2" w:rsidRDefault="0085010D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نظام الدليل النشط</w:t>
            </w:r>
          </w:p>
          <w:p w14:paraId="5D754609" w14:textId="77777777" w:rsidR="0085010D" w:rsidRPr="005846C2" w:rsidRDefault="0085010D" w:rsidP="005E0961">
            <w:pPr>
              <w:pStyle w:val="Sub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</w:rPr>
            </w:pPr>
            <w:r w:rsidRPr="005846C2">
              <w:rPr>
                <w:rFonts w:cs="Lina sans"/>
                <w:rtl/>
              </w:rPr>
              <w:t>(</w:t>
            </w:r>
            <w:r w:rsidRPr="005846C2">
              <w:rPr>
                <w:rFonts w:cs="Lina sans"/>
              </w:rPr>
              <w:t>Active Directory</w:t>
            </w:r>
            <w:r w:rsidRPr="005846C2">
              <w:rPr>
                <w:rFonts w:cs="Lina sans"/>
                <w:rtl/>
              </w:rPr>
              <w:t>)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</w:tcPr>
          <w:p w14:paraId="770CB2DD" w14:textId="77777777" w:rsidR="0085010D" w:rsidRPr="005846C2" w:rsidRDefault="0085010D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</w:rPr>
            </w:pPr>
            <w:r w:rsidRPr="005846C2">
              <w:rPr>
                <w:rFonts w:cs="Lina sans"/>
                <w:rtl/>
              </w:rPr>
              <w:t>التكامل مع نظام الدليل النشط عن طريق الاعتماد عـلى الهيكل التنظيمي فـي النظام والوكالات والإدارات والأقسام والمسميات الوظيفية وبيانات الموظفين.</w:t>
            </w:r>
          </w:p>
        </w:tc>
      </w:tr>
      <w:tr w:rsidR="001E6F69" w:rsidRPr="00EF02F9" w14:paraId="0163ACB4" w14:textId="77777777" w:rsidTr="007C73EF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8C4C004" w14:textId="77777777" w:rsidR="001E6F69" w:rsidRPr="005846C2" w:rsidRDefault="001E6F69">
            <w:pPr>
              <w:pStyle w:val="ListParagraph"/>
              <w:numPr>
                <w:ilvl w:val="0"/>
                <w:numId w:val="3"/>
              </w:numPr>
              <w:rPr>
                <w:rFonts w:cs="Lina sans"/>
                <w:rtl/>
              </w:rPr>
            </w:pP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noWrap/>
            <w:vAlign w:val="center"/>
          </w:tcPr>
          <w:p w14:paraId="2F076113" w14:textId="77777777" w:rsidR="001E6F69" w:rsidRPr="005846C2" w:rsidRDefault="0085010D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 w:hint="cs"/>
                <w:rtl/>
              </w:rPr>
              <w:t xml:space="preserve">نظام حصر 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923E70D" w14:textId="77777777" w:rsidR="001E6F69" w:rsidRPr="005846C2" w:rsidRDefault="0085010D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 w:hint="cs"/>
                <w:rtl/>
              </w:rPr>
              <w:t>التكامل مع النظام من أجل التحقق من بيانات السجل الزراعي.</w:t>
            </w:r>
          </w:p>
        </w:tc>
      </w:tr>
      <w:tr w:rsidR="00543EFE" w:rsidRPr="00EF02F9" w14:paraId="04021BCF" w14:textId="77777777" w:rsidTr="007C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6EE0F84C" w14:textId="77777777" w:rsidR="00543EFE" w:rsidRPr="005846C2" w:rsidRDefault="00543EFE">
            <w:pPr>
              <w:pStyle w:val="ListParagraph"/>
              <w:numPr>
                <w:ilvl w:val="0"/>
                <w:numId w:val="3"/>
              </w:numPr>
              <w:rPr>
                <w:rFonts w:cs="Lina sans"/>
                <w:rtl/>
              </w:rPr>
            </w:pP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noWrap/>
            <w:vAlign w:val="center"/>
          </w:tcPr>
          <w:p w14:paraId="47A275D1" w14:textId="5806E72D" w:rsidR="00543EFE" w:rsidRPr="005846C2" w:rsidRDefault="009C78F6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 w:hint="cs"/>
                <w:rtl/>
              </w:rPr>
              <w:t>منصة</w:t>
            </w:r>
            <w:r w:rsidR="00543EFE" w:rsidRPr="005846C2">
              <w:rPr>
                <w:rFonts w:cs="Lina sans" w:hint="cs"/>
                <w:rtl/>
              </w:rPr>
              <w:t xml:space="preserve"> زراعي 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</w:tcPr>
          <w:p w14:paraId="3E8EB6A8" w14:textId="42FA222E" w:rsidR="00543EFE" w:rsidRPr="005846C2" w:rsidRDefault="009C78F6" w:rsidP="005E0961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 xml:space="preserve">التكامل مع </w:t>
            </w:r>
            <w:r w:rsidRPr="005846C2">
              <w:rPr>
                <w:rFonts w:cs="Lina sans" w:hint="cs"/>
                <w:rtl/>
              </w:rPr>
              <w:t>ال</w:t>
            </w:r>
            <w:r w:rsidR="007C73EF" w:rsidRPr="005846C2">
              <w:rPr>
                <w:rFonts w:cs="Lina sans"/>
                <w:rtl/>
              </w:rPr>
              <w:t xml:space="preserve">منصة لجلب </w:t>
            </w:r>
            <w:r w:rsidR="007C73EF" w:rsidRPr="005846C2">
              <w:rPr>
                <w:rFonts w:cs="Lina sans" w:hint="cs"/>
                <w:rtl/>
              </w:rPr>
              <w:t xml:space="preserve">رخصة التسويق الزراعي </w:t>
            </w:r>
          </w:p>
        </w:tc>
      </w:tr>
      <w:tr w:rsidR="001E0FBD" w:rsidRPr="00EF02F9" w14:paraId="43806BA1" w14:textId="77777777" w:rsidTr="007C73EF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382B337" w14:textId="77777777" w:rsidR="001E0FBD" w:rsidRPr="005846C2" w:rsidRDefault="001E0FBD">
            <w:pPr>
              <w:pStyle w:val="ListParagraph"/>
              <w:numPr>
                <w:ilvl w:val="0"/>
                <w:numId w:val="3"/>
              </w:numPr>
              <w:rPr>
                <w:rFonts w:cs="Lina sans"/>
                <w:rtl/>
              </w:rPr>
            </w:pP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noWrap/>
          </w:tcPr>
          <w:p w14:paraId="6821F887" w14:textId="1F3FC0B1" w:rsidR="001E0FBD" w:rsidRPr="005846C2" w:rsidRDefault="007C73EF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</w:rPr>
            </w:pPr>
            <w:r w:rsidRPr="005846C2">
              <w:rPr>
                <w:rFonts w:cs="Lina sans" w:hint="cs"/>
                <w:rtl/>
              </w:rPr>
              <w:t>الوكلاء والمفوضين في نما بلس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7A48520B" w14:textId="162407FB" w:rsidR="001E0FBD" w:rsidRPr="005846C2" w:rsidRDefault="00ED1C07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 w:hint="cs"/>
                <w:rtl/>
              </w:rPr>
              <w:t>للتحقق من هوية الوكيل وجلب بياناته</w:t>
            </w:r>
          </w:p>
        </w:tc>
      </w:tr>
      <w:tr w:rsidR="0085010D" w:rsidRPr="00EF02F9" w14:paraId="332FF2FE" w14:textId="77777777" w:rsidTr="007C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vAlign w:val="center"/>
          </w:tcPr>
          <w:p w14:paraId="7DB27C3C" w14:textId="77777777" w:rsidR="0085010D" w:rsidRPr="005846C2" w:rsidRDefault="0085010D">
            <w:pPr>
              <w:pStyle w:val="ListParagraph"/>
              <w:numPr>
                <w:ilvl w:val="0"/>
                <w:numId w:val="3"/>
              </w:numPr>
              <w:rPr>
                <w:rFonts w:cs="Lina sans"/>
                <w:rtl/>
              </w:rPr>
            </w:pP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  <w:noWrap/>
            <w:vAlign w:val="center"/>
          </w:tcPr>
          <w:p w14:paraId="4355019B" w14:textId="77777777" w:rsidR="0085010D" w:rsidRPr="005846C2" w:rsidRDefault="0085010D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بوابة رسائل البريد الإلكترون</w:t>
            </w:r>
            <w:r w:rsidRPr="005846C2">
              <w:rPr>
                <w:rFonts w:cs="Lina sans" w:hint="cs"/>
                <w:rtl/>
              </w:rPr>
              <w:t>ي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auto"/>
          </w:tcPr>
          <w:p w14:paraId="2F2B823C" w14:textId="77777777" w:rsidR="0085010D" w:rsidRPr="005846C2" w:rsidRDefault="0085010D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التكامل مع بوابة إرسال رسائل البريد الالكتروني، حيث يتم في بعض الخطوات إرسال رسالة بريد الكتروني للمستفيدين.</w:t>
            </w:r>
          </w:p>
        </w:tc>
      </w:tr>
      <w:tr w:rsidR="0085010D" w:rsidRPr="00EF02F9" w14:paraId="789333DA" w14:textId="77777777" w:rsidTr="007C73EF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189C0C8" w14:textId="77777777" w:rsidR="0085010D" w:rsidRPr="005846C2" w:rsidRDefault="0085010D">
            <w:pPr>
              <w:pStyle w:val="ListParagraph"/>
              <w:numPr>
                <w:ilvl w:val="0"/>
                <w:numId w:val="3"/>
              </w:numPr>
              <w:rPr>
                <w:rFonts w:cs="Lina sans"/>
                <w:rtl/>
              </w:rPr>
            </w:pPr>
          </w:p>
        </w:tc>
        <w:tc>
          <w:tcPr>
            <w:tcW w:w="31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noWrap/>
            <w:vAlign w:val="center"/>
          </w:tcPr>
          <w:p w14:paraId="2CB58F93" w14:textId="77777777" w:rsidR="0085010D" w:rsidRPr="005846C2" w:rsidRDefault="0085010D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بوابة الرسائل النصية</w:t>
            </w:r>
          </w:p>
        </w:tc>
        <w:tc>
          <w:tcPr>
            <w:tcW w:w="66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4C51C8DA" w14:textId="77777777" w:rsidR="0085010D" w:rsidRPr="005846C2" w:rsidRDefault="0085010D" w:rsidP="009A7D54">
            <w:pPr>
              <w:pStyle w:val="a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rtl/>
              </w:rPr>
            </w:pPr>
            <w:r w:rsidRPr="005846C2">
              <w:rPr>
                <w:rFonts w:cs="Lina sans"/>
                <w:rtl/>
              </w:rPr>
              <w:t>التكامل مع بوابة إرسال الرسائل النصية القصيرة، حيث يتم في بعض الخطوات إرسال رسالة نصية للمستفيدين.</w:t>
            </w:r>
          </w:p>
        </w:tc>
      </w:tr>
    </w:tbl>
    <w:p w14:paraId="4239182C" w14:textId="52DC4831" w:rsidR="00E05516" w:rsidRPr="000037B9" w:rsidRDefault="00E05516" w:rsidP="000037B9">
      <w:pPr>
        <w:rPr>
          <w:rtl/>
        </w:rPr>
      </w:pPr>
    </w:p>
    <w:p w14:paraId="7D665CFD" w14:textId="34A40870" w:rsidR="00E05516" w:rsidRPr="000037B9" w:rsidRDefault="00E05516" w:rsidP="000037B9">
      <w:pPr>
        <w:rPr>
          <w:rtl/>
        </w:rPr>
      </w:pPr>
      <w:r w:rsidRPr="000037B9">
        <w:rPr>
          <w:rtl/>
        </w:rPr>
        <w:br w:type="page"/>
      </w:r>
    </w:p>
    <w:p w14:paraId="2323C189" w14:textId="0C3652BE" w:rsidR="004A73E2" w:rsidRPr="001C0959" w:rsidRDefault="004A73E2" w:rsidP="000037B9">
      <w:pPr>
        <w:pStyle w:val="Heading1"/>
        <w:rPr>
          <w:rtl/>
        </w:rPr>
      </w:pPr>
      <w:bookmarkStart w:id="20" w:name="_Toc187245036"/>
      <w:r w:rsidRPr="001C0959">
        <w:rPr>
          <w:rtl/>
        </w:rPr>
        <w:lastRenderedPageBreak/>
        <w:t>مخطط سير العمل</w:t>
      </w:r>
      <w:r>
        <w:rPr>
          <w:rFonts w:hint="cs"/>
          <w:rtl/>
        </w:rPr>
        <w:t xml:space="preserve"> </w:t>
      </w:r>
      <w:r w:rsidR="00157853">
        <w:rPr>
          <w:rFonts w:hint="cs"/>
          <w:rtl/>
        </w:rPr>
        <w:t>لتقديم الطلب واعتماده</w:t>
      </w:r>
      <w:bookmarkEnd w:id="20"/>
    </w:p>
    <w:p w14:paraId="2DC467AF" w14:textId="1B10FF1E" w:rsidR="004A73E2" w:rsidRPr="000037B9" w:rsidRDefault="00167A9C" w:rsidP="000037B9">
      <w:pPr>
        <w:rPr>
          <w:rtl/>
        </w:rPr>
      </w:pPr>
      <w:r w:rsidRPr="000037B9">
        <w:rPr>
          <w:noProof/>
          <w:rtl/>
        </w:rPr>
        <w:drawing>
          <wp:anchor distT="0" distB="0" distL="114300" distR="114300" simplePos="0" relativeHeight="251684864" behindDoc="1" locked="0" layoutInCell="1" allowOverlap="1" wp14:anchorId="546B1321" wp14:editId="60238FBF">
            <wp:simplePos x="0" y="0"/>
            <wp:positionH relativeFrom="column">
              <wp:posOffset>-127635</wp:posOffset>
            </wp:positionH>
            <wp:positionV relativeFrom="paragraph">
              <wp:posOffset>468630</wp:posOffset>
            </wp:positionV>
            <wp:extent cx="5956300" cy="6209030"/>
            <wp:effectExtent l="19050" t="19050" r="25400" b="2032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دعم المزارع العضوية-طلب دعم المزارع العضوية برخصة سجل زراع 4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29"/>
                    <a:stretch/>
                  </pic:blipFill>
                  <pic:spPr bwMode="auto">
                    <a:xfrm>
                      <a:off x="0" y="0"/>
                      <a:ext cx="5956300" cy="6209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A5FEA" w14:textId="58852F4B" w:rsidR="004A73E2" w:rsidRPr="000037B9" w:rsidRDefault="004A73E2" w:rsidP="000037B9">
      <w:pPr>
        <w:rPr>
          <w:rtl/>
        </w:rPr>
      </w:pPr>
    </w:p>
    <w:p w14:paraId="08CE8ED2" w14:textId="77777777" w:rsidR="004A73E2" w:rsidRPr="000037B9" w:rsidRDefault="004A73E2" w:rsidP="000037B9">
      <w:pPr>
        <w:rPr>
          <w:rtl/>
        </w:rPr>
      </w:pPr>
    </w:p>
    <w:p w14:paraId="15C13C62" w14:textId="4FB339CC" w:rsidR="004A73E2" w:rsidRPr="000037B9" w:rsidRDefault="004A73E2" w:rsidP="000037B9"/>
    <w:p w14:paraId="718DC4C4" w14:textId="2676A0DD" w:rsidR="004A73E2" w:rsidRPr="000037B9" w:rsidRDefault="004A73E2" w:rsidP="000037B9"/>
    <w:p w14:paraId="300604CB" w14:textId="5751B16C" w:rsidR="004A73E2" w:rsidRPr="000037B9" w:rsidRDefault="004A73E2" w:rsidP="000037B9"/>
    <w:p w14:paraId="25509841" w14:textId="77777777" w:rsidR="00167A9C" w:rsidRPr="000037B9" w:rsidRDefault="00167A9C" w:rsidP="000037B9">
      <w:pPr>
        <w:rPr>
          <w:rtl/>
        </w:rPr>
      </w:pPr>
      <w:bookmarkStart w:id="21" w:name="_Toc180073117"/>
      <w:r w:rsidRPr="000037B9">
        <w:rPr>
          <w:rtl/>
        </w:rPr>
        <w:br w:type="page"/>
      </w:r>
    </w:p>
    <w:p w14:paraId="31363692" w14:textId="0CCDC93B" w:rsidR="00061BF6" w:rsidRPr="0053293C" w:rsidRDefault="00143FF5" w:rsidP="000037B9">
      <w:pPr>
        <w:pStyle w:val="Heading1"/>
        <w:rPr>
          <w:rFonts w:cs="Lina sans"/>
          <w:rtl/>
        </w:rPr>
      </w:pPr>
      <w:bookmarkStart w:id="22" w:name="_Toc187245037"/>
      <w:r w:rsidRPr="0053293C">
        <w:rPr>
          <w:rFonts w:cs="Lina sans" w:hint="cs"/>
          <w:rtl/>
        </w:rPr>
        <w:lastRenderedPageBreak/>
        <w:t xml:space="preserve">أولاً: </w:t>
      </w:r>
      <w:bookmarkEnd w:id="21"/>
      <w:r w:rsidR="001A77B8" w:rsidRPr="0053293C">
        <w:rPr>
          <w:rFonts w:cs="Lina sans" w:hint="cs"/>
          <w:rtl/>
        </w:rPr>
        <w:t xml:space="preserve">تقديم طلب </w:t>
      </w:r>
      <w:bookmarkEnd w:id="22"/>
      <w:r w:rsidR="00170F26" w:rsidRPr="00170F26">
        <w:rPr>
          <w:rFonts w:cs="Lina sans"/>
          <w:rtl/>
        </w:rPr>
        <w:t>دعم التحول للزراعة العضوية للمزارعين</w:t>
      </w:r>
    </w:p>
    <w:p w14:paraId="07D85702" w14:textId="77777777" w:rsidR="00061BF6" w:rsidRPr="0053293C" w:rsidRDefault="00061BF6" w:rsidP="000037B9">
      <w:pPr>
        <w:pStyle w:val="Heading2"/>
        <w:rPr>
          <w:rFonts w:cs="Lina sans"/>
          <w:rtl/>
        </w:rPr>
      </w:pPr>
      <w:bookmarkStart w:id="23" w:name="_Toc180073118"/>
      <w:bookmarkStart w:id="24" w:name="_Toc187245038"/>
      <w:r w:rsidRPr="0053293C">
        <w:rPr>
          <w:rFonts w:cs="Lina sans" w:hint="cs"/>
          <w:rtl/>
        </w:rPr>
        <w:t>وصف الإجراء</w:t>
      </w:r>
      <w:bookmarkEnd w:id="23"/>
      <w:bookmarkEnd w:id="24"/>
    </w:p>
    <w:tbl>
      <w:tblPr>
        <w:tblStyle w:val="GridTable2-Accent33"/>
        <w:bidiVisual/>
        <w:tblW w:w="10831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5"/>
        <w:gridCol w:w="2485"/>
        <w:gridCol w:w="7951"/>
      </w:tblGrid>
      <w:tr w:rsidR="00C427BD" w:rsidRPr="001A77B8" w14:paraId="12A25D2B" w14:textId="77777777" w:rsidTr="003F3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307B67"/>
            <w:vAlign w:val="center"/>
          </w:tcPr>
          <w:p w14:paraId="118EA4A5" w14:textId="77777777" w:rsidR="00C427BD" w:rsidRPr="00441375" w:rsidRDefault="00C427BD" w:rsidP="00441375">
            <w:pPr>
              <w:pStyle w:val="tabletitle"/>
              <w:rPr>
                <w:rtl/>
              </w:rPr>
            </w:pPr>
            <w:r w:rsidRPr="00441375">
              <w:rPr>
                <w:rFonts w:hint="cs"/>
                <w:rtl/>
              </w:rPr>
              <w:t>م</w:t>
            </w: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307B67"/>
            <w:noWrap/>
            <w:vAlign w:val="center"/>
          </w:tcPr>
          <w:p w14:paraId="284F1B45" w14:textId="2591E27E" w:rsidR="00C427BD" w:rsidRPr="00441375" w:rsidRDefault="00C427BD" w:rsidP="00441375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41375">
              <w:rPr>
                <w:rFonts w:hint="cs"/>
                <w:rtl/>
              </w:rPr>
              <w:t>اسم الاجراء</w:t>
            </w:r>
          </w:p>
        </w:tc>
        <w:tc>
          <w:tcPr>
            <w:tcW w:w="7951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shd w:val="clear" w:color="auto" w:fill="307B67"/>
            <w:vAlign w:val="center"/>
          </w:tcPr>
          <w:p w14:paraId="7DD5EAEC" w14:textId="3BBF47A3" w:rsidR="00C427BD" w:rsidRPr="00441375" w:rsidRDefault="001A77B8" w:rsidP="00441375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41375">
              <w:rPr>
                <w:rFonts w:hint="cs"/>
                <w:rtl/>
              </w:rPr>
              <w:t xml:space="preserve">تقديم </w:t>
            </w:r>
            <w:r w:rsidRPr="00441375">
              <w:rPr>
                <w:rtl/>
              </w:rPr>
              <w:t>طلب دعم لمزرعة عضوية</w:t>
            </w:r>
            <w:r w:rsidR="00E05516" w:rsidRPr="00441375">
              <w:rPr>
                <w:rFonts w:hint="cs"/>
                <w:rtl/>
              </w:rPr>
              <w:t xml:space="preserve"> برخصة سجل زراعي</w:t>
            </w:r>
          </w:p>
        </w:tc>
      </w:tr>
      <w:tr w:rsidR="000C08F8" w:rsidRPr="001A77B8" w14:paraId="32DD7121" w14:textId="77777777" w:rsidTr="003F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vAlign w:val="center"/>
          </w:tcPr>
          <w:p w14:paraId="79DCF0CB" w14:textId="77777777" w:rsidR="000C08F8" w:rsidRPr="001A77B8" w:rsidRDefault="000C08F8">
            <w:pPr>
              <w:pStyle w:val="ListParagraph"/>
              <w:numPr>
                <w:ilvl w:val="0"/>
                <w:numId w:val="4"/>
              </w:numPr>
              <w:rPr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noWrap/>
            <w:vAlign w:val="center"/>
          </w:tcPr>
          <w:p w14:paraId="2C0E821A" w14:textId="77777777" w:rsidR="000C08F8" w:rsidRPr="000037B9" w:rsidRDefault="000C08F8" w:rsidP="0000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>الهدف منه</w:t>
            </w:r>
          </w:p>
        </w:tc>
        <w:tc>
          <w:tcPr>
            <w:tcW w:w="7951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shd w:val="clear" w:color="auto" w:fill="auto"/>
            <w:vAlign w:val="center"/>
          </w:tcPr>
          <w:p w14:paraId="43A1D7B7" w14:textId="186A33B8" w:rsidR="000C08F8" w:rsidRPr="009A7D54" w:rsidRDefault="007B1E76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B1E76">
              <w:rPr>
                <w:highlight w:val="yellow"/>
                <w:rtl/>
                <w:lang w:bidi="ar-EG"/>
              </w:rPr>
              <w:t>تمكين المزارعين تحت التحول من التقدم على الدعم المباشر الحكومي للمزارع تحت التحول إلكترونيا</w:t>
            </w:r>
          </w:p>
        </w:tc>
      </w:tr>
      <w:tr w:rsidR="000C08F8" w:rsidRPr="001A77B8" w14:paraId="330A4381" w14:textId="77777777" w:rsidTr="003F379E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vAlign w:val="center"/>
          </w:tcPr>
          <w:p w14:paraId="7449DD2C" w14:textId="77777777" w:rsidR="000C08F8" w:rsidRPr="001A77B8" w:rsidRDefault="000C08F8">
            <w:pPr>
              <w:pStyle w:val="ListParagraph"/>
              <w:numPr>
                <w:ilvl w:val="0"/>
                <w:numId w:val="4"/>
              </w:numPr>
              <w:rPr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noWrap/>
            <w:vAlign w:val="center"/>
          </w:tcPr>
          <w:p w14:paraId="50B6C730" w14:textId="77777777" w:rsidR="000C08F8" w:rsidRPr="000037B9" w:rsidRDefault="000C08F8" w:rsidP="0000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>الأدوار الرئيسة</w:t>
            </w:r>
          </w:p>
        </w:tc>
        <w:tc>
          <w:tcPr>
            <w:tcW w:w="7951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vAlign w:val="center"/>
          </w:tcPr>
          <w:p w14:paraId="0F044CFD" w14:textId="3D7B330A" w:rsidR="001A77B8" w:rsidRPr="000037B9" w:rsidRDefault="001A77B8" w:rsidP="0000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>الأفراد المسجلين في منصة نما.</w:t>
            </w:r>
          </w:p>
        </w:tc>
      </w:tr>
      <w:tr w:rsidR="000C08F8" w:rsidRPr="001A77B8" w14:paraId="722F1206" w14:textId="77777777" w:rsidTr="003F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vAlign w:val="center"/>
          </w:tcPr>
          <w:p w14:paraId="2BCC6B2E" w14:textId="77777777" w:rsidR="000C08F8" w:rsidRPr="001A77B8" w:rsidRDefault="000C08F8">
            <w:pPr>
              <w:pStyle w:val="ListParagraph"/>
              <w:numPr>
                <w:ilvl w:val="0"/>
                <w:numId w:val="4"/>
              </w:numPr>
              <w:rPr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noWrap/>
            <w:vAlign w:val="center"/>
          </w:tcPr>
          <w:p w14:paraId="5C3889D8" w14:textId="77777777" w:rsidR="000C08F8" w:rsidRPr="000037B9" w:rsidRDefault="000C08F8" w:rsidP="0000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>الشروط المسبقة</w:t>
            </w:r>
          </w:p>
        </w:tc>
        <w:tc>
          <w:tcPr>
            <w:tcW w:w="7951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shd w:val="clear" w:color="auto" w:fill="auto"/>
            <w:vAlign w:val="center"/>
          </w:tcPr>
          <w:p w14:paraId="3A93C28F" w14:textId="77777777" w:rsidR="000C08F8" w:rsidRPr="00063CD6" w:rsidRDefault="000C08F8" w:rsidP="00EC0363">
            <w:pPr>
              <w:pStyle w:val="a0"/>
              <w:framePr w:wrap="arou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063CD6">
              <w:rPr>
                <w:rFonts w:hint="cs"/>
                <w:rtl/>
              </w:rPr>
              <w:t xml:space="preserve">اكتمال إجراء الدخول </w:t>
            </w:r>
            <w:r w:rsidR="001A77B8" w:rsidRPr="00063CD6">
              <w:rPr>
                <w:rFonts w:hint="cs"/>
                <w:rtl/>
              </w:rPr>
              <w:t>بنجاح.</w:t>
            </w:r>
          </w:p>
          <w:p w14:paraId="482E2353" w14:textId="0D89AC24" w:rsidR="001A77B8" w:rsidRPr="00063CD6" w:rsidRDefault="001A77B8" w:rsidP="00EC0363">
            <w:pPr>
              <w:pStyle w:val="a0"/>
              <w:framePr w:wrap="arou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نوع حساب المستفيد " أفراد "</w:t>
            </w:r>
            <w:r w:rsidR="00841263">
              <w:rPr>
                <w:rFonts w:hint="cs"/>
                <w:rtl/>
              </w:rPr>
              <w:t>.</w:t>
            </w:r>
          </w:p>
          <w:p w14:paraId="0D759057" w14:textId="11D5830D" w:rsidR="007C4A96" w:rsidRPr="00063CD6" w:rsidRDefault="001B62F8" w:rsidP="00EC0363">
            <w:pPr>
              <w:pStyle w:val="a0"/>
              <w:framePr w:wrap="arou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063CD6">
              <w:rPr>
                <w:rFonts w:hint="cs"/>
                <w:rtl/>
              </w:rPr>
              <w:t>توفر</w:t>
            </w:r>
            <w:r w:rsidR="00841263">
              <w:rPr>
                <w:rFonts w:hint="cs"/>
                <w:rtl/>
              </w:rPr>
              <w:t xml:space="preserve"> </w:t>
            </w:r>
            <w:r w:rsidRPr="00063CD6">
              <w:rPr>
                <w:rFonts w:hint="cs"/>
                <w:rtl/>
              </w:rPr>
              <w:t xml:space="preserve">سجل زراعي ساري المفعول لدى الوزارة. </w:t>
            </w:r>
          </w:p>
        </w:tc>
      </w:tr>
      <w:tr w:rsidR="000C08F8" w:rsidRPr="001A77B8" w14:paraId="2489693B" w14:textId="77777777" w:rsidTr="003F379E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vAlign w:val="center"/>
          </w:tcPr>
          <w:p w14:paraId="12D3756D" w14:textId="77777777" w:rsidR="000C08F8" w:rsidRPr="001A77B8" w:rsidRDefault="000C08F8">
            <w:pPr>
              <w:pStyle w:val="ListParagraph"/>
              <w:numPr>
                <w:ilvl w:val="0"/>
                <w:numId w:val="4"/>
              </w:numPr>
              <w:rPr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noWrap/>
            <w:vAlign w:val="center"/>
          </w:tcPr>
          <w:p w14:paraId="554C80A2" w14:textId="6D743876" w:rsidR="000C08F8" w:rsidRPr="000037B9" w:rsidRDefault="000C08F8" w:rsidP="0000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>قواعد العمل</w:t>
            </w:r>
            <w:r w:rsidR="00FF1EA9" w:rsidRPr="000037B9">
              <w:rPr>
                <w:rFonts w:hint="cs"/>
                <w:rtl/>
              </w:rPr>
              <w:t xml:space="preserve"> </w:t>
            </w:r>
          </w:p>
        </w:tc>
        <w:tc>
          <w:tcPr>
            <w:tcW w:w="7951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vAlign w:val="center"/>
          </w:tcPr>
          <w:p w14:paraId="4F7060CC" w14:textId="3D4EC959" w:rsidR="00507118" w:rsidRPr="00063CD6" w:rsidRDefault="00035DE3" w:rsidP="009E69AC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يتم</w:t>
            </w:r>
            <w:r w:rsidR="00507118" w:rsidRPr="00063CD6">
              <w:rPr>
                <w:rFonts w:hint="cs"/>
                <w:rtl/>
              </w:rPr>
              <w:t xml:space="preserve"> تصنيف الطلب بنوع الرخصة (</w:t>
            </w:r>
            <w:r w:rsidR="00507118" w:rsidRPr="007B1E76">
              <w:rPr>
                <w:rFonts w:hint="cs"/>
                <w:highlight w:val="yellow"/>
                <w:rtl/>
              </w:rPr>
              <w:t>سجل زراعي - منحل</w:t>
            </w:r>
            <w:r w:rsidR="00507118" w:rsidRPr="00063CD6">
              <w:rPr>
                <w:rFonts w:hint="cs"/>
                <w:rtl/>
              </w:rPr>
              <w:t xml:space="preserve">) </w:t>
            </w:r>
          </w:p>
          <w:p w14:paraId="28A1DB3D" w14:textId="47EEB07D" w:rsidR="00507118" w:rsidRPr="00063CD6" w:rsidRDefault="00507118" w:rsidP="009E69AC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E76">
              <w:rPr>
                <w:rFonts w:hint="cs"/>
                <w:highlight w:val="yellow"/>
                <w:rtl/>
              </w:rPr>
              <w:t>يمكن تقديم طلب دعم آخر ولكن برخصة مختلفة (منحل)</w:t>
            </w:r>
            <w:r w:rsidRPr="00063CD6">
              <w:rPr>
                <w:rFonts w:hint="cs"/>
                <w:rtl/>
              </w:rPr>
              <w:t xml:space="preserve"> </w:t>
            </w:r>
          </w:p>
          <w:p w14:paraId="5246E410" w14:textId="2EB05715" w:rsidR="007D7EC7" w:rsidRPr="00063CD6" w:rsidRDefault="007D7EC7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 xml:space="preserve">لا يسمح للمستفيد </w:t>
            </w:r>
            <w:r w:rsidR="0053385E" w:rsidRPr="00063CD6">
              <w:rPr>
                <w:rFonts w:hint="cs"/>
                <w:rtl/>
              </w:rPr>
              <w:t>بتقديم</w:t>
            </w:r>
            <w:r w:rsidR="007C4A96" w:rsidRPr="00063CD6">
              <w:rPr>
                <w:rFonts w:hint="cs"/>
                <w:rtl/>
              </w:rPr>
              <w:t xml:space="preserve"> طلب جديد في حال</w:t>
            </w:r>
            <w:r w:rsidRPr="00063CD6">
              <w:rPr>
                <w:rFonts w:hint="cs"/>
                <w:rtl/>
              </w:rPr>
              <w:t xml:space="preserve"> وجود طلب</w:t>
            </w:r>
            <w:r w:rsidR="00507118" w:rsidRPr="00063CD6">
              <w:rPr>
                <w:rFonts w:hint="cs"/>
                <w:rtl/>
              </w:rPr>
              <w:t xml:space="preserve"> دعم غير مكتمل</w:t>
            </w:r>
            <w:r w:rsidRPr="00063CD6">
              <w:rPr>
                <w:rFonts w:hint="cs"/>
                <w:rtl/>
              </w:rPr>
              <w:t xml:space="preserve"> </w:t>
            </w:r>
            <w:r w:rsidR="00507118" w:rsidRPr="00063CD6">
              <w:rPr>
                <w:rFonts w:hint="cs"/>
                <w:rtl/>
              </w:rPr>
              <w:t>لنفس الرخصة</w:t>
            </w:r>
            <w:r w:rsidRPr="00063CD6">
              <w:rPr>
                <w:rFonts w:hint="cs"/>
                <w:rtl/>
              </w:rPr>
              <w:t>.</w:t>
            </w:r>
          </w:p>
          <w:p w14:paraId="7BC5E7B4" w14:textId="1586A137" w:rsidR="007C4A96" w:rsidRPr="00063CD6" w:rsidRDefault="007C4A96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السماح للمستفيد بتقديم طلب دعم آخر لنفس الرخصة، بعد 12 شهر من تاريخ صرف دعم الطلب السابق.</w:t>
            </w:r>
          </w:p>
          <w:p w14:paraId="36B3B90F" w14:textId="3CD1154C" w:rsidR="001E4416" w:rsidRPr="00063CD6" w:rsidRDefault="001E4416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يلزم إد</w:t>
            </w:r>
            <w:r w:rsidR="00EC3C43" w:rsidRPr="00063CD6">
              <w:rPr>
                <w:rFonts w:hint="cs"/>
                <w:rtl/>
              </w:rPr>
              <w:t>خال صنف واحد على الأقل من ال</w:t>
            </w:r>
            <w:r w:rsidRPr="00063CD6">
              <w:rPr>
                <w:rFonts w:hint="cs"/>
                <w:rtl/>
              </w:rPr>
              <w:t xml:space="preserve">منتجات </w:t>
            </w:r>
            <w:r w:rsidR="00EC3C43" w:rsidRPr="00063CD6">
              <w:rPr>
                <w:rFonts w:hint="cs"/>
                <w:rtl/>
              </w:rPr>
              <w:t>ال</w:t>
            </w:r>
            <w:r w:rsidRPr="00063CD6">
              <w:rPr>
                <w:rFonts w:hint="cs"/>
                <w:rtl/>
              </w:rPr>
              <w:t>عضوية</w:t>
            </w:r>
            <w:r w:rsidR="00841263">
              <w:rPr>
                <w:rFonts w:hint="cs"/>
                <w:rtl/>
              </w:rPr>
              <w:t>.</w:t>
            </w:r>
          </w:p>
          <w:p w14:paraId="04A812E8" w14:textId="4BDF019C" w:rsidR="007D7EC7" w:rsidRDefault="0053385E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يمكن ل</w:t>
            </w:r>
            <w:r w:rsidR="007D7EC7" w:rsidRPr="00063CD6">
              <w:rPr>
                <w:rFonts w:hint="cs"/>
                <w:rtl/>
              </w:rPr>
              <w:t xml:space="preserve">لمستفيد التعديل على </w:t>
            </w:r>
            <w:r w:rsidR="007C4A96" w:rsidRPr="00063CD6">
              <w:rPr>
                <w:rFonts w:hint="cs"/>
                <w:rtl/>
              </w:rPr>
              <w:t xml:space="preserve">تفاصيل </w:t>
            </w:r>
            <w:r w:rsidR="007D7EC7" w:rsidRPr="00063CD6">
              <w:rPr>
                <w:rFonts w:hint="cs"/>
                <w:rtl/>
              </w:rPr>
              <w:t xml:space="preserve">الطلب </w:t>
            </w:r>
            <w:r w:rsidR="007C4A96" w:rsidRPr="00063CD6">
              <w:rPr>
                <w:rFonts w:hint="cs"/>
                <w:rtl/>
              </w:rPr>
              <w:t>عند</w:t>
            </w:r>
            <w:r w:rsidR="007D7EC7" w:rsidRPr="00063CD6">
              <w:rPr>
                <w:rFonts w:hint="cs"/>
                <w:rtl/>
              </w:rPr>
              <w:t xml:space="preserve"> </w:t>
            </w:r>
            <w:r w:rsidR="0000045F" w:rsidRPr="00063CD6">
              <w:rPr>
                <w:rFonts w:hint="cs"/>
                <w:rtl/>
              </w:rPr>
              <w:t>إرجاع</w:t>
            </w:r>
            <w:r w:rsidR="007D7EC7" w:rsidRPr="00063CD6">
              <w:rPr>
                <w:rFonts w:hint="cs"/>
                <w:rtl/>
              </w:rPr>
              <w:t xml:space="preserve"> الطلب اليه.</w:t>
            </w:r>
          </w:p>
          <w:p w14:paraId="454D8E98" w14:textId="3380323A" w:rsidR="007F3225" w:rsidRPr="00063CD6" w:rsidRDefault="00270D56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يُعاد تعيين</w:t>
            </w:r>
            <w:r w:rsidR="007F3225">
              <w:rPr>
                <w:rFonts w:hint="cs"/>
                <w:rtl/>
              </w:rPr>
              <w:t xml:space="preserve"> ت</w:t>
            </w:r>
            <w:r>
              <w:rPr>
                <w:rFonts w:hint="cs"/>
                <w:rtl/>
              </w:rPr>
              <w:t>اريخ الطلب عند الإرجاع للمستفيد ليكون تاريخ ارسال الطلب بعد الإرجاع.</w:t>
            </w:r>
          </w:p>
          <w:p w14:paraId="3A654794" w14:textId="66FEE282" w:rsidR="0000045F" w:rsidRPr="00063CD6" w:rsidRDefault="0000045F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يمكن للمستفيد إلغاء الطلب عند إرجاع الطلب اليه.</w:t>
            </w:r>
          </w:p>
          <w:p w14:paraId="49DD405F" w14:textId="77777777" w:rsidR="001B62F8" w:rsidRPr="00063CD6" w:rsidRDefault="001B62F8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tl/>
              </w:rPr>
              <w:t>جميع الإشعارات المرسلة للمستفيد، يتم إرسالها عن طريق البريد الإلكتروني والرسائل النصية.</w:t>
            </w:r>
          </w:p>
          <w:p w14:paraId="2279F3D6" w14:textId="77777777" w:rsidR="007D7EC7" w:rsidRPr="00063CD6" w:rsidRDefault="007D7EC7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 xml:space="preserve">يجب ان تكون الشهادة الصادرة من جهة التوثيق سارية المفعول. </w:t>
            </w:r>
          </w:p>
          <w:p w14:paraId="2B282203" w14:textId="4916C639" w:rsidR="007D7EC7" w:rsidRPr="00063CD6" w:rsidRDefault="00035DE3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D6">
              <w:rPr>
                <w:rFonts w:hint="cs"/>
                <w:rtl/>
              </w:rPr>
              <w:t>يلزم إرفاق جميع المرفقات الإلزامية التي يحددها مدير النظام.</w:t>
            </w:r>
          </w:p>
          <w:p w14:paraId="6DB71ABB" w14:textId="7834967B" w:rsidR="000C08F8" w:rsidRPr="00063CD6" w:rsidRDefault="007D7EC7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3CD6">
              <w:rPr>
                <w:rFonts w:hint="cs"/>
                <w:rtl/>
              </w:rPr>
              <w:t xml:space="preserve">يمكن </w:t>
            </w:r>
            <w:r w:rsidR="00270D56">
              <w:rPr>
                <w:rFonts w:hint="cs"/>
                <w:rtl/>
              </w:rPr>
              <w:t xml:space="preserve">للمستفيد والموظف </w:t>
            </w:r>
            <w:r w:rsidRPr="00063CD6">
              <w:rPr>
                <w:rFonts w:hint="cs"/>
                <w:rtl/>
              </w:rPr>
              <w:t>عرض وتحميل كافة المرفقات.</w:t>
            </w:r>
          </w:p>
        </w:tc>
      </w:tr>
    </w:tbl>
    <w:p w14:paraId="09F010C8" w14:textId="6149B50F" w:rsidR="00507118" w:rsidRPr="000037B9" w:rsidRDefault="00507118" w:rsidP="000037B9">
      <w:pPr>
        <w:rPr>
          <w:rtl/>
        </w:rPr>
      </w:pPr>
      <w:bookmarkStart w:id="25" w:name="_Toc180073120"/>
    </w:p>
    <w:p w14:paraId="63B3F0EA" w14:textId="250CC6E1" w:rsidR="00C83294" w:rsidRPr="000037B9" w:rsidRDefault="00C83294" w:rsidP="000037B9">
      <w:pPr>
        <w:rPr>
          <w:rtl/>
        </w:rPr>
      </w:pPr>
    </w:p>
    <w:p w14:paraId="763670BD" w14:textId="77777777" w:rsidR="00C83294" w:rsidRPr="000037B9" w:rsidRDefault="00C83294" w:rsidP="000037B9">
      <w:pPr>
        <w:rPr>
          <w:rtl/>
        </w:rPr>
      </w:pPr>
    </w:p>
    <w:p w14:paraId="17178CB7" w14:textId="32CE8ACA" w:rsidR="00491F62" w:rsidRPr="0053293C" w:rsidRDefault="00491F62" w:rsidP="000037B9">
      <w:pPr>
        <w:pStyle w:val="Heading2"/>
        <w:rPr>
          <w:rFonts w:cs="Lina sans"/>
          <w:rtl/>
        </w:rPr>
      </w:pPr>
      <w:bookmarkStart w:id="26" w:name="_أنواع_الطلبات_والرخص"/>
      <w:bookmarkStart w:id="27" w:name="_Ref184115587"/>
      <w:bookmarkStart w:id="28" w:name="_Toc187245039"/>
      <w:bookmarkEnd w:id="26"/>
      <w:r w:rsidRPr="0053293C">
        <w:rPr>
          <w:rFonts w:cs="Lina sans" w:hint="cs"/>
          <w:rtl/>
        </w:rPr>
        <w:t>أنواع الطلبات</w:t>
      </w:r>
      <w:bookmarkEnd w:id="27"/>
      <w:r w:rsidR="00035DE3" w:rsidRPr="0053293C">
        <w:rPr>
          <w:rFonts w:cs="Lina sans" w:hint="cs"/>
          <w:rtl/>
        </w:rPr>
        <w:t xml:space="preserve"> والرخص</w:t>
      </w:r>
      <w:bookmarkEnd w:id="28"/>
    </w:p>
    <w:p w14:paraId="0761986A" w14:textId="3F6D09E9" w:rsidR="00507118" w:rsidRPr="000037B9" w:rsidRDefault="00507118" w:rsidP="000037B9">
      <w:pPr>
        <w:rPr>
          <w:rtl/>
        </w:rPr>
      </w:pPr>
    </w:p>
    <w:tbl>
      <w:tblPr>
        <w:tblStyle w:val="TableGrid1"/>
        <w:bidiVisual/>
        <w:tblW w:w="910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06"/>
        <w:gridCol w:w="1582"/>
        <w:gridCol w:w="3240"/>
        <w:gridCol w:w="3780"/>
      </w:tblGrid>
      <w:tr w:rsidR="00E87707" w:rsidRPr="009261D5" w14:paraId="39315EA0" w14:textId="77777777" w:rsidTr="00E87707">
        <w:trPr>
          <w:trHeight w:val="305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43CAEF68" w14:textId="77777777" w:rsidR="00E87707" w:rsidRPr="00AC7907" w:rsidRDefault="00E87707" w:rsidP="00441375">
            <w:pPr>
              <w:pStyle w:val="tabletitle"/>
              <w:rPr>
                <w:rtl/>
              </w:rPr>
            </w:pP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5B4F301D" w14:textId="3A83C3E3" w:rsidR="00E87707" w:rsidRPr="00441375" w:rsidRDefault="00E87707" w:rsidP="00441375">
            <w:pPr>
              <w:pStyle w:val="tabletitle"/>
              <w:rPr>
                <w:rtl/>
              </w:rPr>
            </w:pPr>
            <w:r w:rsidRPr="00441375">
              <w:rPr>
                <w:rFonts w:hint="cs"/>
                <w:rtl/>
              </w:rPr>
              <w:t>نوع الطلب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07F59F61" w14:textId="659FB230" w:rsidR="00E87707" w:rsidRPr="00441375" w:rsidRDefault="00E87707" w:rsidP="00441375">
            <w:pPr>
              <w:pStyle w:val="tabletitle"/>
              <w:rPr>
                <w:rtl/>
              </w:rPr>
            </w:pPr>
            <w:r w:rsidRPr="00441375">
              <w:rPr>
                <w:rFonts w:hint="cs"/>
                <w:rtl/>
              </w:rPr>
              <w:t>نوع الطلب الفرعي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307B67"/>
          </w:tcPr>
          <w:p w14:paraId="74F013B8" w14:textId="77777777" w:rsidR="00E87707" w:rsidRPr="00441375" w:rsidRDefault="00E87707" w:rsidP="00441375">
            <w:pPr>
              <w:pStyle w:val="tabletitle"/>
              <w:rPr>
                <w:rtl/>
              </w:rPr>
            </w:pPr>
            <w:r w:rsidRPr="00441375">
              <w:rPr>
                <w:rFonts w:hint="cs"/>
                <w:rtl/>
              </w:rPr>
              <w:t>أنواع الرخص</w:t>
            </w:r>
          </w:p>
        </w:tc>
      </w:tr>
      <w:tr w:rsidR="00E87707" w:rsidRPr="009261D5" w14:paraId="48E13E78" w14:textId="77777777" w:rsidTr="00E87707">
        <w:trPr>
          <w:trHeight w:val="288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07DF71" w14:textId="77777777" w:rsidR="00E87707" w:rsidRPr="005F7407" w:rsidRDefault="00E87707">
            <w:pPr>
              <w:pStyle w:val="ListParagraph"/>
              <w:numPr>
                <w:ilvl w:val="0"/>
                <w:numId w:val="18"/>
              </w:numPr>
              <w:rPr>
                <w:rtl/>
              </w:rPr>
            </w:pPr>
          </w:p>
        </w:tc>
        <w:tc>
          <w:tcPr>
            <w:tcW w:w="158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vAlign w:val="center"/>
          </w:tcPr>
          <w:p w14:paraId="6713B82E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عضوي 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8DBD82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طلب دعم التفتيش والتوثيق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vAlign w:val="center"/>
          </w:tcPr>
          <w:p w14:paraId="3DCEFD89" w14:textId="49522375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سجل زراعي </w:t>
            </w:r>
            <w:r w:rsidRPr="000037B9">
              <w:rPr>
                <w:rtl/>
              </w:rPr>
              <w:t>–</w:t>
            </w:r>
            <w:r w:rsidRPr="000037B9">
              <w:rPr>
                <w:rFonts w:hint="cs"/>
                <w:rtl/>
              </w:rPr>
              <w:t xml:space="preserve"> رخصة منحل</w:t>
            </w:r>
          </w:p>
        </w:tc>
      </w:tr>
      <w:tr w:rsidR="00E87707" w:rsidRPr="009261D5" w14:paraId="4A0A40A8" w14:textId="77777777" w:rsidTr="00E87707">
        <w:trPr>
          <w:trHeight w:val="288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26694C" w14:textId="77777777" w:rsidR="00E87707" w:rsidRPr="005F7407" w:rsidRDefault="00E87707">
            <w:pPr>
              <w:pStyle w:val="ListParagraph"/>
              <w:numPr>
                <w:ilvl w:val="0"/>
                <w:numId w:val="18"/>
              </w:numPr>
              <w:rPr>
                <w:rtl/>
              </w:rPr>
            </w:pPr>
          </w:p>
        </w:tc>
        <w:tc>
          <w:tcPr>
            <w:tcW w:w="1582" w:type="dxa"/>
            <w:vMerge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50A24B12" w14:textId="77777777" w:rsidR="00E87707" w:rsidRDefault="00E87707" w:rsidP="000037B9">
            <w:pPr>
              <w:rPr>
                <w:rtl/>
              </w:rPr>
            </w:pP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26CFCC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طلب دعم المزارع العضوية</w:t>
            </w:r>
          </w:p>
        </w:tc>
        <w:tc>
          <w:tcPr>
            <w:tcW w:w="3780" w:type="dxa"/>
            <w:tcBorders>
              <w:left w:val="single" w:sz="4" w:space="0" w:color="808080"/>
              <w:right w:val="single" w:sz="4" w:space="0" w:color="808080"/>
            </w:tcBorders>
          </w:tcPr>
          <w:p w14:paraId="54FEB247" w14:textId="6F0497AF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سجل زراعي </w:t>
            </w:r>
            <w:r w:rsidRPr="000037B9">
              <w:rPr>
                <w:rtl/>
              </w:rPr>
              <w:t>–</w:t>
            </w:r>
            <w:r w:rsidRPr="000037B9">
              <w:rPr>
                <w:rFonts w:hint="cs"/>
                <w:rtl/>
              </w:rPr>
              <w:t xml:space="preserve"> رخصة منحل</w:t>
            </w:r>
          </w:p>
        </w:tc>
      </w:tr>
      <w:tr w:rsidR="00E87707" w:rsidRPr="009261D5" w14:paraId="6564E8BB" w14:textId="77777777" w:rsidTr="00E87707">
        <w:trPr>
          <w:trHeight w:val="288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5F5855" w14:textId="77777777" w:rsidR="00E87707" w:rsidRPr="005F7407" w:rsidRDefault="00E87707">
            <w:pPr>
              <w:pStyle w:val="ListParagraph"/>
              <w:numPr>
                <w:ilvl w:val="0"/>
                <w:numId w:val="18"/>
              </w:numPr>
              <w:rPr>
                <w:rtl/>
              </w:rPr>
            </w:pPr>
          </w:p>
        </w:tc>
        <w:tc>
          <w:tcPr>
            <w:tcW w:w="158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CC6C8E" w14:textId="77777777" w:rsidR="00E87707" w:rsidRPr="00A868D5" w:rsidRDefault="00E87707" w:rsidP="000037B9">
            <w:pPr>
              <w:rPr>
                <w:rtl/>
              </w:rPr>
            </w:pP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6D357D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طلب الحصول على الشعار</w:t>
            </w:r>
          </w:p>
        </w:tc>
        <w:tc>
          <w:tcPr>
            <w:tcW w:w="3780" w:type="dxa"/>
            <w:tcBorders>
              <w:left w:val="single" w:sz="4" w:space="0" w:color="808080"/>
              <w:right w:val="single" w:sz="4" w:space="0" w:color="808080"/>
            </w:tcBorders>
          </w:tcPr>
          <w:p w14:paraId="43A9D533" w14:textId="7EDAF75D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سجل زراعي </w:t>
            </w:r>
            <w:r w:rsidRPr="000037B9">
              <w:rPr>
                <w:rtl/>
              </w:rPr>
              <w:t>–</w:t>
            </w:r>
            <w:r w:rsidRPr="000037B9">
              <w:rPr>
                <w:rFonts w:hint="cs"/>
                <w:rtl/>
              </w:rPr>
              <w:t xml:space="preserve"> رخصة منحل-</w:t>
            </w:r>
            <w:r w:rsidR="00841263">
              <w:rPr>
                <w:rFonts w:hint="cs"/>
                <w:rtl/>
              </w:rPr>
              <w:t xml:space="preserve"> </w:t>
            </w:r>
            <w:r w:rsidRPr="000037B9">
              <w:rPr>
                <w:rFonts w:hint="cs"/>
                <w:rtl/>
              </w:rPr>
              <w:t>تسويق زراعي</w:t>
            </w:r>
          </w:p>
        </w:tc>
      </w:tr>
      <w:tr w:rsidR="00E87707" w:rsidRPr="00767C32" w14:paraId="3627461E" w14:textId="77777777" w:rsidTr="00E87707">
        <w:trPr>
          <w:trHeight w:val="288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413AA7" w14:textId="77777777" w:rsidR="00E87707" w:rsidRPr="005F7407" w:rsidRDefault="00E87707">
            <w:pPr>
              <w:pStyle w:val="ListParagraph"/>
              <w:numPr>
                <w:ilvl w:val="0"/>
                <w:numId w:val="18"/>
              </w:numPr>
              <w:rPr>
                <w:rtl/>
              </w:rPr>
            </w:pPr>
          </w:p>
        </w:tc>
        <w:tc>
          <w:tcPr>
            <w:tcW w:w="158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vAlign w:val="center"/>
          </w:tcPr>
          <w:p w14:paraId="40740803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تحت التحول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6431EF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طلب دعم التفتيش والتوثيق تحت التحول </w:t>
            </w:r>
          </w:p>
        </w:tc>
        <w:tc>
          <w:tcPr>
            <w:tcW w:w="3780" w:type="dxa"/>
            <w:tcBorders>
              <w:left w:val="single" w:sz="4" w:space="0" w:color="808080"/>
              <w:right w:val="single" w:sz="4" w:space="0" w:color="808080"/>
            </w:tcBorders>
          </w:tcPr>
          <w:p w14:paraId="24DC654F" w14:textId="01690E75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سجل زراعي </w:t>
            </w:r>
            <w:r w:rsidRPr="000037B9">
              <w:rPr>
                <w:rtl/>
              </w:rPr>
              <w:t>–</w:t>
            </w:r>
            <w:r w:rsidRPr="000037B9">
              <w:rPr>
                <w:rFonts w:hint="cs"/>
                <w:rtl/>
              </w:rPr>
              <w:t xml:space="preserve"> رخصة منحل</w:t>
            </w:r>
          </w:p>
        </w:tc>
      </w:tr>
      <w:tr w:rsidR="00E87707" w:rsidRPr="00767C32" w14:paraId="3F0AF201" w14:textId="77777777" w:rsidTr="00E87707">
        <w:trPr>
          <w:trHeight w:val="288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B9AC24" w14:textId="77777777" w:rsidR="00E87707" w:rsidRPr="005F7407" w:rsidRDefault="00E87707">
            <w:pPr>
              <w:pStyle w:val="ListParagraph"/>
              <w:numPr>
                <w:ilvl w:val="0"/>
                <w:numId w:val="18"/>
              </w:numPr>
              <w:rPr>
                <w:rtl/>
              </w:rPr>
            </w:pPr>
          </w:p>
        </w:tc>
        <w:tc>
          <w:tcPr>
            <w:tcW w:w="158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0DA03E" w14:textId="77777777" w:rsidR="00E87707" w:rsidRPr="00A868D5" w:rsidRDefault="00E87707" w:rsidP="000037B9">
            <w:pPr>
              <w:rPr>
                <w:rtl/>
              </w:rPr>
            </w:pP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C94915" w14:textId="77777777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طلب دعم التحول للزراعة العضوية</w:t>
            </w:r>
          </w:p>
        </w:tc>
        <w:tc>
          <w:tcPr>
            <w:tcW w:w="3780" w:type="dxa"/>
            <w:tcBorders>
              <w:left w:val="single" w:sz="4" w:space="0" w:color="808080"/>
              <w:right w:val="single" w:sz="4" w:space="0" w:color="808080"/>
            </w:tcBorders>
          </w:tcPr>
          <w:p w14:paraId="1B058D50" w14:textId="365C4338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سجل زراعي </w:t>
            </w:r>
            <w:r w:rsidRPr="000037B9">
              <w:rPr>
                <w:rtl/>
              </w:rPr>
              <w:t>–</w:t>
            </w:r>
            <w:r w:rsidRPr="000037B9">
              <w:rPr>
                <w:rFonts w:hint="cs"/>
                <w:rtl/>
              </w:rPr>
              <w:t xml:space="preserve"> رخصة منحل</w:t>
            </w:r>
          </w:p>
        </w:tc>
      </w:tr>
      <w:tr w:rsidR="00E87707" w:rsidRPr="00767C32" w14:paraId="6EB28C3B" w14:textId="77777777" w:rsidTr="00E87707">
        <w:trPr>
          <w:trHeight w:val="288"/>
          <w:jc w:val="center"/>
        </w:trPr>
        <w:tc>
          <w:tcPr>
            <w:tcW w:w="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A9814F" w14:textId="77777777" w:rsidR="00E87707" w:rsidRPr="005F7407" w:rsidRDefault="00E87707">
            <w:pPr>
              <w:pStyle w:val="ListParagraph"/>
              <w:numPr>
                <w:ilvl w:val="0"/>
                <w:numId w:val="18"/>
              </w:numPr>
              <w:rPr>
                <w:rtl/>
              </w:rPr>
            </w:pPr>
          </w:p>
        </w:tc>
        <w:tc>
          <w:tcPr>
            <w:tcW w:w="158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D26EE4" w14:textId="0B590BAB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الراغبين في التحول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F50DB4" w14:textId="72C05F40" w:rsidR="00E87707" w:rsidRPr="001D33BC" w:rsidRDefault="00E87707" w:rsidP="000037B9">
            <w:pPr>
              <w:rPr>
                <w:rtl/>
              </w:rPr>
            </w:pPr>
          </w:p>
        </w:tc>
        <w:tc>
          <w:tcPr>
            <w:tcW w:w="3780" w:type="dxa"/>
            <w:tcBorders>
              <w:left w:val="single" w:sz="4" w:space="0" w:color="808080"/>
              <w:right w:val="single" w:sz="4" w:space="0" w:color="808080"/>
            </w:tcBorders>
          </w:tcPr>
          <w:p w14:paraId="0D1B6306" w14:textId="4BD14BA5" w:rsidR="00E87707" w:rsidRPr="000037B9" w:rsidRDefault="00E87707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سجل زراعي </w:t>
            </w:r>
            <w:r w:rsidRPr="000037B9">
              <w:rPr>
                <w:rtl/>
              </w:rPr>
              <w:t>–</w:t>
            </w:r>
            <w:r w:rsidRPr="000037B9">
              <w:rPr>
                <w:rFonts w:hint="cs"/>
                <w:rtl/>
              </w:rPr>
              <w:t xml:space="preserve"> رخصة منحل</w:t>
            </w:r>
          </w:p>
        </w:tc>
      </w:tr>
    </w:tbl>
    <w:p w14:paraId="55220CC8" w14:textId="2A2C1C08" w:rsidR="00035DE3" w:rsidRPr="000037B9" w:rsidRDefault="00035DE3" w:rsidP="000037B9">
      <w:pPr>
        <w:rPr>
          <w:rtl/>
        </w:rPr>
      </w:pPr>
    </w:p>
    <w:p w14:paraId="14EB20E1" w14:textId="77777777" w:rsidR="001A1FC1" w:rsidRPr="0053293C" w:rsidRDefault="00C83294" w:rsidP="000037B9">
      <w:pPr>
        <w:pStyle w:val="Heading2"/>
        <w:rPr>
          <w:rFonts w:cs="Lina sans"/>
          <w:rtl/>
        </w:rPr>
      </w:pPr>
      <w:r>
        <w:rPr>
          <w:rtl/>
        </w:rPr>
        <w:br w:type="page"/>
      </w:r>
      <w:bookmarkStart w:id="29" w:name="_Toc180073122"/>
      <w:bookmarkStart w:id="30" w:name="_Ref183330656"/>
      <w:bookmarkStart w:id="31" w:name="_Ref183343140"/>
      <w:bookmarkStart w:id="32" w:name="_Toc187245040"/>
      <w:r w:rsidR="001A1FC1" w:rsidRPr="0053293C">
        <w:rPr>
          <w:rFonts w:cs="Lina sans" w:hint="cs"/>
          <w:rtl/>
        </w:rPr>
        <w:lastRenderedPageBreak/>
        <w:t>رسائل إجراء</w:t>
      </w:r>
      <w:bookmarkEnd w:id="29"/>
      <w:bookmarkEnd w:id="30"/>
      <w:r w:rsidR="001A1FC1" w:rsidRPr="0053293C">
        <w:rPr>
          <w:rFonts w:cs="Lina sans" w:hint="cs"/>
          <w:rtl/>
        </w:rPr>
        <w:t xml:space="preserve"> تقديم الطلب</w:t>
      </w:r>
      <w:bookmarkEnd w:id="31"/>
      <w:bookmarkEnd w:id="32"/>
    </w:p>
    <w:tbl>
      <w:tblPr>
        <w:tblStyle w:val="TableGrid1"/>
        <w:bidiVisual/>
        <w:tblW w:w="918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05"/>
        <w:gridCol w:w="7376"/>
      </w:tblGrid>
      <w:tr w:rsidR="001A1FC1" w:rsidRPr="009261D5" w14:paraId="6CBFCF95" w14:textId="77777777" w:rsidTr="00EC771A">
        <w:trPr>
          <w:trHeight w:val="305"/>
          <w:tblHeader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1B592178" w14:textId="77777777" w:rsidR="001A1FC1" w:rsidRPr="00441375" w:rsidRDefault="001A1FC1" w:rsidP="00441375">
            <w:pPr>
              <w:pStyle w:val="tabletitle"/>
            </w:pPr>
            <w:r w:rsidRPr="00441375">
              <w:rPr>
                <w:rFonts w:hint="cs"/>
                <w:rtl/>
              </w:rPr>
              <w:t>رقم الرسالة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4565C83E" w14:textId="77777777" w:rsidR="001A1FC1" w:rsidRPr="00441375" w:rsidRDefault="001A1FC1" w:rsidP="00441375">
            <w:pPr>
              <w:pStyle w:val="tabletitle"/>
            </w:pPr>
            <w:r w:rsidRPr="00441375">
              <w:rPr>
                <w:rFonts w:hint="cs"/>
                <w:rtl/>
              </w:rPr>
              <w:t>نص الرسالة</w:t>
            </w:r>
          </w:p>
        </w:tc>
      </w:tr>
      <w:tr w:rsidR="001A1FC1" w:rsidRPr="009261D5" w14:paraId="28103A02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58B77E6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(1)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837445" w14:textId="40349E8C" w:rsidR="001A1FC1" w:rsidRPr="000037B9" w:rsidRDefault="001A1FC1" w:rsidP="000037B9">
            <w:r w:rsidRPr="000037B9">
              <w:rPr>
                <w:rtl/>
              </w:rPr>
              <w:t>عزيزي المستفيد، لا</w:t>
            </w:r>
            <w:r w:rsidR="00AE15D6" w:rsidRPr="000037B9">
              <w:rPr>
                <w:rFonts w:hint="cs"/>
                <w:rtl/>
              </w:rPr>
              <w:t xml:space="preserve"> </w:t>
            </w:r>
            <w:r w:rsidRPr="000037B9">
              <w:rPr>
                <w:rtl/>
              </w:rPr>
              <w:t xml:space="preserve">يمكنك تقديم طلب جديد، </w:t>
            </w:r>
            <w:r w:rsidRPr="000037B9">
              <w:rPr>
                <w:rFonts w:hint="cs"/>
                <w:rtl/>
              </w:rPr>
              <w:t>لتوفر</w:t>
            </w:r>
            <w:r w:rsidRPr="000037B9">
              <w:rPr>
                <w:rtl/>
              </w:rPr>
              <w:t xml:space="preserve"> طلب </w:t>
            </w:r>
            <w:r w:rsidRPr="000037B9">
              <w:rPr>
                <w:rFonts w:hint="cs"/>
                <w:rtl/>
              </w:rPr>
              <w:t>سابق</w:t>
            </w:r>
            <w:r w:rsidRPr="000037B9">
              <w:rPr>
                <w:rtl/>
              </w:rPr>
              <w:t xml:space="preserve"> </w:t>
            </w:r>
            <w:r w:rsidRPr="000037B9">
              <w:rPr>
                <w:rFonts w:hint="cs"/>
                <w:rtl/>
              </w:rPr>
              <w:t>ب</w:t>
            </w:r>
            <w:r w:rsidR="007F65A5" w:rsidRPr="000037B9">
              <w:rPr>
                <w:rtl/>
              </w:rPr>
              <w:t xml:space="preserve">رقم </w:t>
            </w:r>
            <w:r w:rsidR="007F65A5" w:rsidRPr="000037B9">
              <w:rPr>
                <w:rFonts w:hint="cs"/>
                <w:rtl/>
              </w:rPr>
              <w:t>&lt;&lt;</w:t>
            </w:r>
            <w:r w:rsidRPr="000037B9">
              <w:rPr>
                <w:rtl/>
              </w:rPr>
              <w:t>رقم الطلب</w:t>
            </w:r>
            <w:r w:rsidR="007F65A5" w:rsidRPr="000037B9">
              <w:rPr>
                <w:rFonts w:hint="cs"/>
                <w:rtl/>
              </w:rPr>
              <w:t>&gt;&gt;</w:t>
            </w:r>
            <w:r w:rsidRPr="000037B9">
              <w:rPr>
                <w:rtl/>
              </w:rPr>
              <w:t xml:space="preserve">قيد </w:t>
            </w:r>
            <w:r w:rsidRPr="000037B9">
              <w:rPr>
                <w:rFonts w:hint="cs"/>
                <w:rtl/>
              </w:rPr>
              <w:t>المعالجة</w:t>
            </w:r>
            <w:r w:rsidR="007F65A5" w:rsidRPr="000037B9">
              <w:rPr>
                <w:rtl/>
              </w:rPr>
              <w:t>، لخدمة</w:t>
            </w:r>
            <w:r w:rsidR="007F65A5" w:rsidRPr="000037B9">
              <w:rPr>
                <w:rFonts w:hint="cs"/>
                <w:rtl/>
              </w:rPr>
              <w:t xml:space="preserve"> </w:t>
            </w:r>
            <w:r w:rsidR="00B86150" w:rsidRPr="000037B9">
              <w:rPr>
                <w:rFonts w:hint="cs"/>
                <w:rtl/>
              </w:rPr>
              <w:t>&lt;</w:t>
            </w:r>
            <w:r w:rsidR="00B86150" w:rsidRPr="000037B9">
              <w:rPr>
                <w:rtl/>
              </w:rPr>
              <w:t>&lt;نوع الطلب الرئيسي&gt;</w:t>
            </w:r>
            <w:r w:rsidR="00B86150" w:rsidRPr="000037B9">
              <w:rPr>
                <w:rFonts w:hint="cs"/>
                <w:rtl/>
              </w:rPr>
              <w:t>&gt;&lt;</w:t>
            </w:r>
            <w:r w:rsidR="00B86150" w:rsidRPr="000037B9">
              <w:rPr>
                <w:rtl/>
              </w:rPr>
              <w:t>&lt;نوع الطلب الفرعي</w:t>
            </w:r>
            <w:r w:rsidR="00B86150" w:rsidRPr="000037B9">
              <w:rPr>
                <w:rFonts w:hint="cs"/>
                <w:rtl/>
              </w:rPr>
              <w:t>&gt;</w:t>
            </w:r>
            <w:r w:rsidR="00B86150" w:rsidRPr="000037B9">
              <w:rPr>
                <w:rtl/>
              </w:rPr>
              <w:t xml:space="preserve">&gt; </w:t>
            </w:r>
            <w:r w:rsidR="007F65A5" w:rsidRPr="000037B9">
              <w:rPr>
                <w:rFonts w:hint="cs"/>
                <w:rtl/>
              </w:rPr>
              <w:t>&lt;&lt; الرخصة&gt;&gt;</w:t>
            </w:r>
            <w:r w:rsidRPr="000037B9">
              <w:rPr>
                <w:rFonts w:hint="cs"/>
                <w:rtl/>
              </w:rPr>
              <w:t>.</w:t>
            </w:r>
          </w:p>
        </w:tc>
      </w:tr>
      <w:tr w:rsidR="001A1FC1" w:rsidRPr="009261D5" w14:paraId="1C07AB57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18E2862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(2)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B00049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الحقول غير مكتملة أو مدخلة بطريقة غير صحيحة، فضلاً أعد ملء البيانات والمحاولة مرة أخرى.</w:t>
            </w:r>
          </w:p>
        </w:tc>
      </w:tr>
      <w:tr w:rsidR="001A1FC1" w:rsidRPr="009261D5" w14:paraId="3CD65B87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6D44F2A2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(3)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1D1C61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المرفقات غير مكتملة، فضلاً أكمل المستندات الناقصة ثم أعد المحاولة مرة أخرى.</w:t>
            </w:r>
          </w:p>
        </w:tc>
      </w:tr>
      <w:tr w:rsidR="001A1FC1" w:rsidRPr="009261D5" w14:paraId="268A1B7D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06821CEB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رسالة توضيحية (4) 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9C12CD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لا يمكن تقديم طلب الخدمة مالم يتوفر شهادة توثيق سارية المفعول.</w:t>
            </w:r>
          </w:p>
        </w:tc>
      </w:tr>
      <w:tr w:rsidR="001A1FC1" w:rsidRPr="009261D5" w14:paraId="6EA6D6EE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B4D5C29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(5)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D54AE5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يجب أن يتوفر منتج زراعي واحد على الأقل في المزرعة العضوية.</w:t>
            </w:r>
          </w:p>
        </w:tc>
      </w:tr>
      <w:tr w:rsidR="001A1FC1" w:rsidRPr="009261D5" w14:paraId="5571E287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1905AF5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(6)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FE222C" w14:textId="23DC90C6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المنتج العضوي </w:t>
            </w:r>
            <w:r w:rsidRPr="000037B9">
              <w:rPr>
                <w:rFonts w:hint="cs"/>
                <w:rtl/>
              </w:rPr>
              <w:t xml:space="preserve">متوفر ضمن البيانات المدخلة. هل ترغب بتحديث بياناته؟ </w:t>
            </w:r>
          </w:p>
        </w:tc>
      </w:tr>
      <w:tr w:rsidR="001A1FC1" w:rsidRPr="009261D5" w14:paraId="32DEFC29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0D0C2824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(7)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6CB16A" w14:textId="5FAAC90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بيانات </w:t>
            </w:r>
            <w:r w:rsidRPr="000037B9">
              <w:rPr>
                <w:rFonts w:hint="cs"/>
                <w:rtl/>
              </w:rPr>
              <w:t xml:space="preserve">الحيوان المضاف </w:t>
            </w:r>
            <w:r w:rsidRPr="000037B9">
              <w:rPr>
                <w:rtl/>
              </w:rPr>
              <w:t>مدخله</w:t>
            </w:r>
            <w:r w:rsidRPr="000037B9">
              <w:rPr>
                <w:rFonts w:hint="cs"/>
                <w:rtl/>
              </w:rPr>
              <w:t xml:space="preserve"> سابقاً، هل ترغب بتحديث العدد؟</w:t>
            </w:r>
          </w:p>
        </w:tc>
      </w:tr>
      <w:tr w:rsidR="001A1FC1" w:rsidRPr="009261D5" w14:paraId="2FB9CEA7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2F7C83C4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(8)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D7CBFF" w14:textId="35EF0E39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بيانات </w:t>
            </w:r>
            <w:r w:rsidRPr="000037B9">
              <w:rPr>
                <w:rFonts w:hint="cs"/>
                <w:rtl/>
              </w:rPr>
              <w:t xml:space="preserve">المنتج المائي </w:t>
            </w:r>
            <w:r w:rsidRPr="000037B9">
              <w:rPr>
                <w:rtl/>
              </w:rPr>
              <w:t>مدخله</w:t>
            </w:r>
            <w:r w:rsidRPr="000037B9">
              <w:rPr>
                <w:rFonts w:hint="cs"/>
                <w:rtl/>
              </w:rPr>
              <w:t xml:space="preserve"> سابقاً، هل ترغب بتحديث المساحة المزروعة؟</w:t>
            </w:r>
          </w:p>
        </w:tc>
      </w:tr>
      <w:tr w:rsidR="001A1FC1" w:rsidRPr="009261D5" w14:paraId="042C26C2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0639AE6B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(9)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E4F8DD" w14:textId="10CECE23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بيانات </w:t>
            </w:r>
            <w:r w:rsidRPr="000037B9">
              <w:rPr>
                <w:rFonts w:hint="cs"/>
                <w:rtl/>
              </w:rPr>
              <w:t xml:space="preserve">الكائن الحي </w:t>
            </w:r>
            <w:r w:rsidRPr="000037B9">
              <w:rPr>
                <w:rtl/>
              </w:rPr>
              <w:t>مدخله</w:t>
            </w:r>
            <w:r w:rsidRPr="000037B9">
              <w:rPr>
                <w:rFonts w:hint="cs"/>
                <w:rtl/>
              </w:rPr>
              <w:t xml:space="preserve"> سابقاً، هل ترغب بتحديث العدد؟</w:t>
            </w:r>
          </w:p>
        </w:tc>
      </w:tr>
      <w:tr w:rsidR="001A1FC1" w:rsidRPr="009261D5" w14:paraId="744F9359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2CD78651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(10)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48A0D9" w14:textId="68C6D65A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بيانات </w:t>
            </w:r>
            <w:r w:rsidRPr="000037B9">
              <w:rPr>
                <w:rFonts w:hint="cs"/>
                <w:rtl/>
              </w:rPr>
              <w:t xml:space="preserve">الخلية </w:t>
            </w:r>
            <w:r w:rsidRPr="000037B9">
              <w:rPr>
                <w:rtl/>
              </w:rPr>
              <w:t>مدخله</w:t>
            </w:r>
            <w:r w:rsidRPr="000037B9">
              <w:rPr>
                <w:rFonts w:hint="cs"/>
                <w:rtl/>
              </w:rPr>
              <w:t xml:space="preserve"> سابقاً، هل ترغب بتحديث العدد؟</w:t>
            </w:r>
          </w:p>
        </w:tc>
      </w:tr>
      <w:tr w:rsidR="001A1FC1" w:rsidRPr="009261D5" w14:paraId="3CC14CAA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2BD4BA77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(11)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0227E5" w14:textId="7E2CC41F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>عزيزي المستفيد، لا</w:t>
            </w:r>
            <w:r w:rsidR="00AE15D6" w:rsidRPr="000037B9">
              <w:rPr>
                <w:rFonts w:hint="cs"/>
                <w:rtl/>
              </w:rPr>
              <w:t xml:space="preserve"> </w:t>
            </w:r>
            <w:r w:rsidRPr="000037B9">
              <w:rPr>
                <w:rtl/>
              </w:rPr>
              <w:t xml:space="preserve">يمكنك تقديم طلب جديد، </w:t>
            </w:r>
            <w:r w:rsidRPr="000037B9">
              <w:rPr>
                <w:rFonts w:hint="cs"/>
                <w:rtl/>
              </w:rPr>
              <w:t xml:space="preserve">لحصولك على الدعم </w:t>
            </w:r>
            <w:r w:rsidR="007F65A5" w:rsidRPr="000037B9">
              <w:rPr>
                <w:rFonts w:hint="cs"/>
                <w:rtl/>
              </w:rPr>
              <w:t>&lt;&lt;نوع الرخصة&gt;&gt;</w:t>
            </w:r>
            <w:r w:rsidR="00841263">
              <w:rPr>
                <w:rFonts w:hint="cs"/>
                <w:rtl/>
              </w:rPr>
              <w:t xml:space="preserve"> </w:t>
            </w:r>
            <w:r w:rsidRPr="000037B9">
              <w:rPr>
                <w:rFonts w:hint="cs"/>
                <w:rtl/>
              </w:rPr>
              <w:t xml:space="preserve">خلال 12 شهر الماضية باكتمال معالجة الطلب رقم </w:t>
            </w:r>
            <w:r w:rsidR="007F65A5" w:rsidRPr="000037B9">
              <w:rPr>
                <w:rFonts w:hint="cs"/>
                <w:rtl/>
              </w:rPr>
              <w:t>&lt;&lt;</w:t>
            </w:r>
            <w:r w:rsidR="007F65A5" w:rsidRPr="000037B9">
              <w:rPr>
                <w:rtl/>
              </w:rPr>
              <w:t>رقم الطلب</w:t>
            </w:r>
            <w:r w:rsidR="007F65A5" w:rsidRPr="000037B9">
              <w:rPr>
                <w:rFonts w:hint="cs"/>
                <w:rtl/>
              </w:rPr>
              <w:t xml:space="preserve"> السابق المكتمل &gt;&gt;</w:t>
            </w:r>
          </w:p>
        </w:tc>
      </w:tr>
      <w:tr w:rsidR="001A1FC1" w:rsidRPr="009261D5" w14:paraId="3D7F0069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5EA6F2BE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توضيحية (12)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BB4CD2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يلزمك الموافقة على الشروط والأحكام لإكمال الاجراء </w:t>
            </w:r>
          </w:p>
        </w:tc>
      </w:tr>
      <w:tr w:rsidR="001A1FC1" w:rsidRPr="009261D5" w14:paraId="29A11BB9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4C3F9A1B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التأكيد (1)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07CF1B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هل أنت متأكد من صحة بيانات الطلب لإرساله؟</w:t>
            </w:r>
          </w:p>
        </w:tc>
      </w:tr>
      <w:tr w:rsidR="001A1FC1" w:rsidRPr="009261D5" w14:paraId="219F3F28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24B144AD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التأكيد (2)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A46ABA" w14:textId="2F1A1908" w:rsidR="001A1FC1" w:rsidRPr="000037B9" w:rsidRDefault="000E7511" w:rsidP="000037B9">
            <w:pPr>
              <w:rPr>
                <w:rtl/>
              </w:rPr>
            </w:pPr>
            <w:r>
              <w:rPr>
                <w:rFonts w:hint="cs"/>
                <w:rtl/>
              </w:rPr>
              <w:t>تم إرسال الطلب بنجاح.</w:t>
            </w:r>
          </w:p>
        </w:tc>
      </w:tr>
      <w:tr w:rsidR="001A1FC1" w:rsidRPr="009261D5" w14:paraId="6D2616DD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7546B659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التأكيد (3)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CE65D9" w14:textId="173F15AF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تم التحديث بنجاح.</w:t>
            </w:r>
          </w:p>
        </w:tc>
      </w:tr>
      <w:tr w:rsidR="001A1FC1" w:rsidRPr="009261D5" w14:paraId="6B91BD2A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6947FEBD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التأكيد (4)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048C94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هل أنت متأكد من حذف العنصر؟</w:t>
            </w:r>
          </w:p>
        </w:tc>
      </w:tr>
      <w:tr w:rsidR="001A1FC1" w:rsidRPr="009261D5" w14:paraId="2AAEED7B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5112E553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رسالة التأكيد (5)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F47EBD" w14:textId="6A2FA2E1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تم الحذف بنجاح.</w:t>
            </w:r>
          </w:p>
        </w:tc>
      </w:tr>
      <w:tr w:rsidR="001A1FC1" w:rsidRPr="009261D5" w14:paraId="5B92FA83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3D952D7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إشعار (1)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4BBCB4" w14:textId="55AB4239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عزيزي </w:t>
            </w:r>
            <w:r w:rsidRPr="000037B9">
              <w:rPr>
                <w:rFonts w:hint="cs"/>
                <w:rtl/>
              </w:rPr>
              <w:t xml:space="preserve">المستفيد / </w:t>
            </w:r>
            <w:r w:rsidR="00B86150" w:rsidRPr="000037B9">
              <w:rPr>
                <w:rFonts w:hint="cs"/>
                <w:rtl/>
              </w:rPr>
              <w:t>&lt;</w:t>
            </w:r>
            <w:r w:rsidRPr="000037B9">
              <w:rPr>
                <w:rtl/>
              </w:rPr>
              <w:t>&lt;مقدم الطلب</w:t>
            </w:r>
            <w:r w:rsidR="00B86150" w:rsidRPr="000037B9">
              <w:rPr>
                <w:rFonts w:hint="cs"/>
                <w:rtl/>
              </w:rPr>
              <w:t>&gt;</w:t>
            </w:r>
            <w:r w:rsidRPr="000037B9">
              <w:rPr>
                <w:rtl/>
              </w:rPr>
              <w:t>&gt; لقد تم تسجيل طلبكم لخدمة</w:t>
            </w:r>
            <w:r w:rsidR="00841263">
              <w:rPr>
                <w:rtl/>
              </w:rPr>
              <w:t xml:space="preserve"> </w:t>
            </w:r>
            <w:r w:rsidRPr="000037B9">
              <w:rPr>
                <w:rtl/>
              </w:rPr>
              <w:t>طلب</w:t>
            </w:r>
            <w:r w:rsidR="00B86150" w:rsidRPr="000037B9">
              <w:rPr>
                <w:rFonts w:hint="cs"/>
                <w:rtl/>
              </w:rPr>
              <w:t xml:space="preserve"> (&lt;</w:t>
            </w:r>
            <w:r w:rsidR="00B86150" w:rsidRPr="000037B9">
              <w:rPr>
                <w:rtl/>
              </w:rPr>
              <w:t>&lt;نوع الطلب الرئيسي&gt;</w:t>
            </w:r>
            <w:r w:rsidR="00B86150" w:rsidRPr="000037B9">
              <w:rPr>
                <w:rFonts w:hint="cs"/>
                <w:rtl/>
              </w:rPr>
              <w:t>&gt;&lt;</w:t>
            </w:r>
            <w:r w:rsidR="00B86150" w:rsidRPr="000037B9">
              <w:rPr>
                <w:rtl/>
              </w:rPr>
              <w:t>&lt;نوع الطلب الفرعي</w:t>
            </w:r>
            <w:r w:rsidR="00B86150" w:rsidRPr="000037B9">
              <w:rPr>
                <w:rFonts w:hint="cs"/>
                <w:rtl/>
              </w:rPr>
              <w:t>&gt;</w:t>
            </w:r>
            <w:r w:rsidR="00B86150" w:rsidRPr="000037B9">
              <w:rPr>
                <w:rtl/>
              </w:rPr>
              <w:t>&gt;</w:t>
            </w:r>
            <w:r w:rsidRPr="000037B9">
              <w:rPr>
                <w:rtl/>
              </w:rPr>
              <w:t xml:space="preserve">) </w:t>
            </w:r>
            <w:r w:rsidRPr="000037B9">
              <w:rPr>
                <w:rFonts w:hint="cs"/>
                <w:rtl/>
              </w:rPr>
              <w:t>ب</w:t>
            </w:r>
            <w:r w:rsidRPr="000037B9">
              <w:rPr>
                <w:rtl/>
              </w:rPr>
              <w:t xml:space="preserve">رقم </w:t>
            </w:r>
            <w:r w:rsidR="00B86150" w:rsidRPr="000037B9">
              <w:rPr>
                <w:rtl/>
              </w:rPr>
              <w:t>&lt;&lt;رقم الطلب&gt;&gt;</w:t>
            </w:r>
            <w:r w:rsidR="00B86150" w:rsidRPr="000037B9">
              <w:rPr>
                <w:rFonts w:hint="cs"/>
                <w:rtl/>
              </w:rPr>
              <w:t xml:space="preserve">، </w:t>
            </w:r>
            <w:r w:rsidRPr="000037B9">
              <w:rPr>
                <w:rtl/>
              </w:rPr>
              <w:t>الرجاء الاطلاع عـلى الطلب من خلال الرابط أدناه:</w:t>
            </w:r>
          </w:p>
        </w:tc>
      </w:tr>
      <w:tr w:rsidR="001A1FC1" w:rsidRPr="009261D5" w14:paraId="42026C66" w14:textId="77777777" w:rsidTr="00EC771A">
        <w:trPr>
          <w:trHeight w:val="288"/>
          <w:jc w:val="center"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30A16B7A" w14:textId="77777777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إشعار (2)</w:t>
            </w:r>
          </w:p>
        </w:tc>
        <w:tc>
          <w:tcPr>
            <w:tcW w:w="7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A4F2C6" w14:textId="5B32A018" w:rsidR="001A1FC1" w:rsidRPr="000037B9" w:rsidRDefault="001A1FC1" w:rsidP="000037B9">
            <w:pPr>
              <w:rPr>
                <w:rtl/>
              </w:rPr>
            </w:pPr>
            <w:r w:rsidRPr="000037B9">
              <w:rPr>
                <w:rtl/>
              </w:rPr>
              <w:t xml:space="preserve">يوجد لديكم طلب جديد لخدمة (طلب </w:t>
            </w:r>
            <w:r w:rsidR="00B86150" w:rsidRPr="000037B9">
              <w:rPr>
                <w:rFonts w:hint="cs"/>
                <w:rtl/>
              </w:rPr>
              <w:t>&lt;</w:t>
            </w:r>
            <w:r w:rsidR="00B86150" w:rsidRPr="000037B9">
              <w:rPr>
                <w:rtl/>
              </w:rPr>
              <w:t>&lt;نوع الطلب الرئيسي&gt;</w:t>
            </w:r>
            <w:r w:rsidR="00B86150" w:rsidRPr="000037B9">
              <w:rPr>
                <w:rFonts w:hint="cs"/>
                <w:rtl/>
              </w:rPr>
              <w:t>&gt;&lt;</w:t>
            </w:r>
            <w:r w:rsidR="00B86150" w:rsidRPr="000037B9">
              <w:rPr>
                <w:rtl/>
              </w:rPr>
              <w:t>&lt;نوع الطلب الفرعي</w:t>
            </w:r>
            <w:r w:rsidR="00B86150" w:rsidRPr="000037B9">
              <w:rPr>
                <w:rFonts w:hint="cs"/>
                <w:rtl/>
              </w:rPr>
              <w:t>&gt;</w:t>
            </w:r>
            <w:r w:rsidR="00B86150" w:rsidRPr="000037B9">
              <w:rPr>
                <w:rtl/>
              </w:rPr>
              <w:t xml:space="preserve">&gt;) </w:t>
            </w:r>
            <w:r w:rsidR="00B86150" w:rsidRPr="000037B9">
              <w:rPr>
                <w:rFonts w:hint="cs"/>
                <w:rtl/>
              </w:rPr>
              <w:t>ب</w:t>
            </w:r>
            <w:r w:rsidR="00B86150" w:rsidRPr="000037B9">
              <w:rPr>
                <w:rtl/>
              </w:rPr>
              <w:t>رقم &lt;&lt;رقم الطلب&gt;&gt;</w:t>
            </w:r>
            <w:r w:rsidR="00B86150" w:rsidRPr="000037B9">
              <w:rPr>
                <w:rFonts w:hint="cs"/>
                <w:rtl/>
              </w:rPr>
              <w:t xml:space="preserve"> </w:t>
            </w:r>
            <w:r w:rsidRPr="000037B9">
              <w:rPr>
                <w:rtl/>
              </w:rPr>
              <w:t xml:space="preserve">، نأمل التكرم بالاطلاع على الطلب والبدء بمعالجته من خلال </w:t>
            </w:r>
            <w:r w:rsidRPr="000037B9">
              <w:rPr>
                <w:rFonts w:hint="cs"/>
                <w:rtl/>
              </w:rPr>
              <w:t>صندوق الوارد لديك على</w:t>
            </w:r>
            <w:r w:rsidRPr="000037B9">
              <w:rPr>
                <w:rtl/>
              </w:rPr>
              <w:t xml:space="preserve"> الرابط أدناه:</w:t>
            </w:r>
          </w:p>
        </w:tc>
      </w:tr>
    </w:tbl>
    <w:p w14:paraId="793C1FB7" w14:textId="2F8DE238" w:rsidR="00C83294" w:rsidRDefault="00C83294" w:rsidP="000037B9">
      <w:pPr>
        <w:rPr>
          <w:rtl/>
        </w:rPr>
      </w:pPr>
    </w:p>
    <w:p w14:paraId="712C5C9A" w14:textId="5646085A" w:rsidR="001C2FFA" w:rsidRDefault="001C2FFA">
      <w:pPr>
        <w:bidi w:val="0"/>
        <w:rPr>
          <w:rtl/>
        </w:rPr>
      </w:pPr>
      <w:r>
        <w:rPr>
          <w:rtl/>
        </w:rPr>
        <w:br w:type="page"/>
      </w:r>
    </w:p>
    <w:p w14:paraId="2AF25430" w14:textId="06A693EA" w:rsidR="00061BF6" w:rsidRPr="0053293C" w:rsidRDefault="00061BF6" w:rsidP="000037B9">
      <w:pPr>
        <w:pStyle w:val="Heading2"/>
        <w:rPr>
          <w:rFonts w:cs="Lina sans"/>
          <w:rtl/>
        </w:rPr>
      </w:pPr>
      <w:bookmarkStart w:id="33" w:name="_Toc187245041"/>
      <w:r w:rsidRPr="0053293C">
        <w:rPr>
          <w:rFonts w:cs="Lina sans" w:hint="cs"/>
          <w:rtl/>
        </w:rPr>
        <w:lastRenderedPageBreak/>
        <w:t>شرح مخطط سير العمل</w:t>
      </w:r>
      <w:bookmarkEnd w:id="25"/>
      <w:r w:rsidR="00143FF5" w:rsidRPr="0053293C">
        <w:rPr>
          <w:rFonts w:cs="Lina sans" w:hint="cs"/>
          <w:rtl/>
        </w:rPr>
        <w:t xml:space="preserve"> الخاص </w:t>
      </w:r>
      <w:r w:rsidR="003F379E" w:rsidRPr="0053293C">
        <w:rPr>
          <w:rFonts w:cs="Lina sans" w:hint="cs"/>
          <w:rtl/>
        </w:rPr>
        <w:t>ب</w:t>
      </w:r>
      <w:r w:rsidR="00D823AD" w:rsidRPr="0053293C">
        <w:rPr>
          <w:rFonts w:cs="Lina sans" w:hint="cs"/>
          <w:rtl/>
        </w:rPr>
        <w:t xml:space="preserve">تقديم </w:t>
      </w:r>
      <w:r w:rsidR="00143FF5" w:rsidRPr="0053293C">
        <w:rPr>
          <w:rFonts w:cs="Lina sans" w:hint="cs"/>
          <w:rtl/>
        </w:rPr>
        <w:t>ال</w:t>
      </w:r>
      <w:r w:rsidR="00D823AD" w:rsidRPr="0053293C">
        <w:rPr>
          <w:rFonts w:cs="Lina sans" w:hint="cs"/>
          <w:rtl/>
        </w:rPr>
        <w:t>طلب</w:t>
      </w:r>
      <w:bookmarkEnd w:id="33"/>
      <w:r w:rsidR="00D823AD" w:rsidRPr="0053293C">
        <w:rPr>
          <w:rFonts w:cs="Lina sans" w:hint="cs"/>
          <w:rtl/>
        </w:rPr>
        <w:t xml:space="preserve"> </w:t>
      </w:r>
    </w:p>
    <w:tbl>
      <w:tblPr>
        <w:tblStyle w:val="TableGrid"/>
        <w:bidiVisual/>
        <w:tblW w:w="5932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4"/>
        <w:gridCol w:w="1979"/>
        <w:gridCol w:w="2069"/>
        <w:gridCol w:w="991"/>
        <w:gridCol w:w="2807"/>
        <w:gridCol w:w="2497"/>
      </w:tblGrid>
      <w:tr w:rsidR="005F4D14" w:rsidRPr="00034986" w14:paraId="5ABCB9C9" w14:textId="77777777" w:rsidTr="00311438">
        <w:trPr>
          <w:trHeight w:val="436"/>
          <w:tblHeader/>
          <w:jc w:val="center"/>
        </w:trPr>
        <w:tc>
          <w:tcPr>
            <w:tcW w:w="165" w:type="pct"/>
            <w:shd w:val="clear" w:color="auto" w:fill="307B67"/>
            <w:tcMar>
              <w:left w:w="72" w:type="dxa"/>
              <w:right w:w="72" w:type="dxa"/>
            </w:tcMar>
            <w:vAlign w:val="center"/>
          </w:tcPr>
          <w:p w14:paraId="731261F7" w14:textId="77777777" w:rsidR="005F4D14" w:rsidRPr="00EC6EF1" w:rsidRDefault="005F4D14" w:rsidP="00311438">
            <w:pPr>
              <w:pStyle w:val="tabletitle"/>
              <w:ind w:right="-681"/>
              <w:rPr>
                <w:rFonts w:asciiTheme="minorHAnsi" w:hAnsiTheme="minorHAnsi"/>
                <w:b w:val="0"/>
                <w:bCs/>
              </w:rPr>
            </w:pPr>
            <w:r w:rsidRPr="00EC6EF1">
              <w:rPr>
                <w:rFonts w:asciiTheme="minorHAnsi" w:hAnsiTheme="minorHAnsi" w:hint="cs"/>
                <w:b w:val="0"/>
                <w:bCs/>
                <w:rtl/>
              </w:rPr>
              <w:t>م</w:t>
            </w:r>
          </w:p>
        </w:tc>
        <w:tc>
          <w:tcPr>
            <w:tcW w:w="925" w:type="pct"/>
            <w:shd w:val="clear" w:color="auto" w:fill="307B67"/>
            <w:tcMar>
              <w:left w:w="72" w:type="dxa"/>
              <w:right w:w="72" w:type="dxa"/>
            </w:tcMar>
            <w:vAlign w:val="center"/>
            <w:hideMark/>
          </w:tcPr>
          <w:p w14:paraId="23453266" w14:textId="77777777" w:rsidR="005F4D14" w:rsidRPr="00034986" w:rsidRDefault="005F4D14" w:rsidP="00311438">
            <w:pPr>
              <w:pStyle w:val="tabletitle"/>
              <w:jc w:val="center"/>
              <w:rPr>
                <w:rtl/>
              </w:rPr>
            </w:pPr>
            <w:r w:rsidRPr="00034986">
              <w:rPr>
                <w:rtl/>
              </w:rPr>
              <w:t>الخطوة</w:t>
            </w:r>
          </w:p>
        </w:tc>
        <w:tc>
          <w:tcPr>
            <w:tcW w:w="967" w:type="pct"/>
            <w:shd w:val="clear" w:color="auto" w:fill="307B67"/>
            <w:tcMar>
              <w:left w:w="72" w:type="dxa"/>
              <w:right w:w="72" w:type="dxa"/>
            </w:tcMar>
            <w:vAlign w:val="center"/>
            <w:hideMark/>
          </w:tcPr>
          <w:p w14:paraId="30AB3BA9" w14:textId="77777777" w:rsidR="005F4D14" w:rsidRPr="00034986" w:rsidRDefault="005F4D14" w:rsidP="00311438">
            <w:pPr>
              <w:pStyle w:val="tabletitle"/>
              <w:jc w:val="center"/>
            </w:pPr>
            <w:r w:rsidRPr="00034986">
              <w:rPr>
                <w:rtl/>
              </w:rPr>
              <w:t>وصف الخطوة</w:t>
            </w:r>
          </w:p>
        </w:tc>
        <w:tc>
          <w:tcPr>
            <w:tcW w:w="463" w:type="pct"/>
            <w:shd w:val="clear" w:color="auto" w:fill="307B67"/>
            <w:tcMar>
              <w:left w:w="72" w:type="dxa"/>
              <w:right w:w="72" w:type="dxa"/>
            </w:tcMar>
            <w:vAlign w:val="center"/>
            <w:hideMark/>
          </w:tcPr>
          <w:p w14:paraId="341C9C9C" w14:textId="77777777" w:rsidR="005F4D14" w:rsidRPr="00034986" w:rsidRDefault="005F4D14" w:rsidP="00311438">
            <w:pPr>
              <w:pStyle w:val="tabletitle"/>
              <w:jc w:val="center"/>
            </w:pPr>
            <w:r w:rsidRPr="00034986">
              <w:rPr>
                <w:rtl/>
              </w:rPr>
              <w:t>المنفذ</w:t>
            </w:r>
          </w:p>
        </w:tc>
        <w:tc>
          <w:tcPr>
            <w:tcW w:w="1312" w:type="pct"/>
            <w:shd w:val="clear" w:color="auto" w:fill="307B67"/>
            <w:tcMar>
              <w:left w:w="72" w:type="dxa"/>
              <w:right w:w="72" w:type="dxa"/>
            </w:tcMar>
            <w:vAlign w:val="center"/>
            <w:hideMark/>
          </w:tcPr>
          <w:p w14:paraId="48B0DAD2" w14:textId="77777777" w:rsidR="005F4D14" w:rsidRPr="00034986" w:rsidRDefault="005F4D14" w:rsidP="00311438">
            <w:pPr>
              <w:pStyle w:val="tabletitle"/>
              <w:jc w:val="center"/>
            </w:pPr>
            <w:r w:rsidRPr="00034986">
              <w:rPr>
                <w:rtl/>
              </w:rPr>
              <w:t>المدخلات</w:t>
            </w:r>
          </w:p>
        </w:tc>
        <w:tc>
          <w:tcPr>
            <w:tcW w:w="1167" w:type="pct"/>
            <w:shd w:val="clear" w:color="auto" w:fill="307B67"/>
            <w:tcMar>
              <w:left w:w="72" w:type="dxa"/>
              <w:right w:w="72" w:type="dxa"/>
            </w:tcMar>
            <w:vAlign w:val="center"/>
            <w:hideMark/>
          </w:tcPr>
          <w:p w14:paraId="43C79570" w14:textId="77777777" w:rsidR="005F4D14" w:rsidRPr="00034986" w:rsidRDefault="005F4D14" w:rsidP="00311438">
            <w:pPr>
              <w:pStyle w:val="tabletitle"/>
              <w:jc w:val="center"/>
            </w:pPr>
            <w:r w:rsidRPr="00034986">
              <w:rPr>
                <w:rtl/>
              </w:rPr>
              <w:t>المخرجات</w:t>
            </w:r>
          </w:p>
        </w:tc>
      </w:tr>
      <w:tr w:rsidR="005F4D14" w:rsidRPr="00034986" w14:paraId="44BFA159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5303488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  <w:hideMark/>
          </w:tcPr>
          <w:p w14:paraId="755BF715" w14:textId="77777777" w:rsidR="005F4D14" w:rsidRPr="00034986" w:rsidRDefault="005F4D14" w:rsidP="00311438">
            <w:pPr>
              <w:pStyle w:val="a2"/>
            </w:pPr>
            <w:r w:rsidRPr="00034986">
              <w:rPr>
                <w:rFonts w:hint="cs"/>
                <w:rtl/>
              </w:rPr>
              <w:t>(البداية)</w:t>
            </w:r>
            <w:r w:rsidRPr="00034986">
              <w:rPr>
                <w:rtl/>
              </w:rPr>
              <w:br/>
            </w:r>
            <w:r w:rsidRPr="00034986">
              <w:rPr>
                <w:rFonts w:hint="cs"/>
                <w:rtl/>
              </w:rPr>
              <w:t xml:space="preserve"> تسجيل الدخول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  <w:hideMark/>
          </w:tcPr>
          <w:p w14:paraId="6422CAE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الدخول إلى منصة نما عن طريق البوابة أو نفاذ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  <w:hideMark/>
          </w:tcPr>
          <w:p w14:paraId="25CDE318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68DE2E3" w14:textId="77777777" w:rsidR="005F4D14" w:rsidRPr="00034986" w:rsidRDefault="005F4D14" w:rsidP="00311438">
            <w:pPr>
              <w:pStyle w:val="a2"/>
            </w:pPr>
            <w:r w:rsidRPr="00034986">
              <w:rPr>
                <w:rFonts w:hint="cs"/>
                <w:rtl/>
              </w:rPr>
              <w:t xml:space="preserve">رقم الهوية. وكلمة المرور في حال الدخول عبر البوابة. 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  <w:hideMark/>
          </w:tcPr>
          <w:p w14:paraId="6C461021" w14:textId="77777777" w:rsidR="005F4D14" w:rsidRPr="00034986" w:rsidRDefault="005F4D14" w:rsidP="00311438">
            <w:pPr>
              <w:pStyle w:val="a2"/>
            </w:pPr>
            <w:r w:rsidRPr="00034986">
              <w:rPr>
                <w:rFonts w:hint="cs"/>
                <w:rtl/>
              </w:rPr>
              <w:t>عند نجاح الدخول؛ الانتقال للخطوة التالية.</w:t>
            </w:r>
          </w:p>
          <w:p w14:paraId="56E5B0E2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عند فشل الدخول </w:t>
            </w:r>
            <w:r w:rsidRPr="008B7318">
              <w:rPr>
                <w:rFonts w:hint="cs"/>
                <w:color w:val="FF0000"/>
                <w:rtl/>
              </w:rPr>
              <w:t>(النهاية)</w:t>
            </w:r>
          </w:p>
        </w:tc>
      </w:tr>
      <w:tr w:rsidR="005F4D14" w:rsidRPr="00034986" w14:paraId="54DF4BD5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69DA59B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8E6EFB7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tl/>
              </w:rPr>
              <w:t xml:space="preserve">دخول النظام والتوجه الى شاشة الخدمات </w:t>
            </w:r>
            <w:r>
              <w:rPr>
                <w:rFonts w:hint="cs"/>
                <w:rtl/>
              </w:rPr>
              <w:t>ا</w:t>
            </w:r>
            <w:r w:rsidRPr="00034986">
              <w:rPr>
                <w:rtl/>
              </w:rPr>
              <w:t>لالكترونية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E873976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tl/>
              </w:rPr>
              <w:t xml:space="preserve">ظهور شاشة الخدمات الإلكترونية </w:t>
            </w:r>
            <w:r>
              <w:rPr>
                <w:rFonts w:hint="cs"/>
                <w:rtl/>
              </w:rPr>
              <w:t>ب</w:t>
            </w:r>
            <w:r w:rsidRPr="00034986">
              <w:rPr>
                <w:rtl/>
              </w:rPr>
              <w:t xml:space="preserve">حسب </w:t>
            </w:r>
            <w:r w:rsidRPr="00034986">
              <w:rPr>
                <w:rFonts w:hint="cs"/>
                <w:rtl/>
              </w:rPr>
              <w:t>نوع المستفيد.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4B458FB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5C66B6D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نوع المستفيد 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814111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إظهار الخدمات الالكترونية المخصصة للأفراد</w:t>
            </w:r>
          </w:p>
        </w:tc>
      </w:tr>
      <w:tr w:rsidR="005F4D14" w:rsidRPr="00034986" w14:paraId="6879C3C9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56D0CFD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397FAE3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الوصول إلى </w:t>
            </w:r>
            <w:r>
              <w:rPr>
                <w:rFonts w:hint="cs"/>
                <w:rtl/>
              </w:rPr>
              <w:t>ال</w:t>
            </w:r>
            <w:r w:rsidRPr="00034986">
              <w:rPr>
                <w:rtl/>
              </w:rPr>
              <w:t xml:space="preserve">خدمة 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8809A0D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يقوم المستخدم بالاختيار من قائمة الخدمات حتى يصل للخدمة المطلوبة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8A2B86C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589B696" w14:textId="59FAE5A9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اختيار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rtl/>
              </w:rPr>
              <w:t>ال</w:t>
            </w:r>
            <w:r w:rsidRPr="00034986">
              <w:rPr>
                <w:rtl/>
              </w:rPr>
              <w:t>خدمة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F2E90E6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الانتقال للخطوة 4</w:t>
            </w:r>
          </w:p>
        </w:tc>
      </w:tr>
      <w:tr w:rsidR="005F4D14" w:rsidRPr="00034986" w14:paraId="5F7D21B4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258D628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51C71BB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التقديم على طلب الخدمة 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F43EB6C" w14:textId="3D6F5123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تظهر </w:t>
            </w:r>
            <w:r w:rsidRPr="00034986">
              <w:rPr>
                <w:rtl/>
              </w:rPr>
              <w:fldChar w:fldCharType="begin"/>
            </w:r>
            <w:r w:rsidRPr="00034986">
              <w:rPr>
                <w:rtl/>
              </w:rPr>
              <w:instrText xml:space="preserve"> </w:instrText>
            </w:r>
            <w:r w:rsidRPr="00034986">
              <w:rPr>
                <w:rFonts w:hint="cs"/>
              </w:rPr>
              <w:instrText xml:space="preserve">REF </w:instrText>
            </w:r>
            <w:r w:rsidRPr="00034986">
              <w:rPr>
                <w:rFonts w:hint="cs"/>
                <w:rtl/>
              </w:rPr>
              <w:instrText>_</w:instrText>
            </w:r>
            <w:r w:rsidRPr="00034986">
              <w:rPr>
                <w:rFonts w:hint="cs"/>
              </w:rPr>
              <w:instrText>Ref183611258 \h</w:instrText>
            </w:r>
            <w:r w:rsidRPr="00034986">
              <w:rPr>
                <w:rtl/>
              </w:rPr>
              <w:instrText xml:space="preserve">  \* </w:instrText>
            </w:r>
            <w:r w:rsidRPr="00034986">
              <w:instrText xml:space="preserve">MERGEFORMAT </w:instrText>
            </w:r>
            <w:r w:rsidRPr="00034986">
              <w:rPr>
                <w:rtl/>
              </w:rPr>
            </w:r>
            <w:r w:rsidRPr="00034986">
              <w:rPr>
                <w:rtl/>
              </w:rPr>
              <w:fldChar w:fldCharType="separate"/>
            </w:r>
            <w:r w:rsidR="004B3956">
              <w:rPr>
                <w:rFonts w:hint="cs"/>
                <w:rtl/>
              </w:rPr>
              <w:t xml:space="preserve">شاشة </w:t>
            </w:r>
            <w:r w:rsidR="004B3956" w:rsidRPr="00CB7195">
              <w:rPr>
                <w:rtl/>
              </w:rPr>
              <w:t>التعريف بالخدمة</w:t>
            </w:r>
            <w:r w:rsidRPr="00034986">
              <w:rPr>
                <w:rtl/>
              </w:rPr>
              <w:fldChar w:fldCharType="end"/>
            </w:r>
            <w:r w:rsidRPr="00034986">
              <w:rPr>
                <w:rFonts w:hint="cs"/>
                <w:rtl/>
              </w:rPr>
              <w:t xml:space="preserve"> للمستخدم ليتمكن من تقديم طلب جديد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BAB7BEF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CBE304E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النقر على زر طلب الخدمة.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74FE7D1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التوجه للخطوة 5</w:t>
            </w:r>
          </w:p>
        </w:tc>
      </w:tr>
      <w:tr w:rsidR="005F4D14" w:rsidRPr="00034986" w14:paraId="101C390A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E82DBFE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  <w:bookmarkStart w:id="34" w:name="التحقق_من_الأهلية"/>
            <w:bookmarkEnd w:id="34"/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D3E84CD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التحقق من أهلية المستفيد للخدمة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2798B08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التحقق من عدم توفر طلب سابق:</w:t>
            </w:r>
          </w:p>
          <w:p w14:paraId="4BD79496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>قيد المعالجة لنفس الرخصة</w:t>
            </w:r>
          </w:p>
          <w:p w14:paraId="286C20CD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أو مكتمل خلال 12 شهر الماضية.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73317F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E2A2641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بيانات المستفيد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20A842D" w14:textId="77777777" w:rsidR="005F4D14" w:rsidRPr="00034986" w:rsidRDefault="005F4D14" w:rsidP="00311438">
            <w:pPr>
              <w:pStyle w:val="a0"/>
              <w:framePr w:wrap="around"/>
              <w:numPr>
                <w:ilvl w:val="0"/>
                <w:numId w:val="0"/>
              </w:numPr>
              <w:ind w:left="270" w:hanging="180"/>
            </w:pPr>
            <w:r w:rsidRPr="00034986">
              <w:rPr>
                <w:rFonts w:hint="cs"/>
                <w:rtl/>
              </w:rPr>
              <w:t>تحققت الشروط؟</w:t>
            </w:r>
          </w:p>
          <w:p w14:paraId="387D6FCA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>نعم :الانتقال للخطوة 8</w:t>
            </w:r>
          </w:p>
          <w:p w14:paraId="3F367020" w14:textId="77777777" w:rsidR="005F4D14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>لا:</w:t>
            </w:r>
          </w:p>
          <w:p w14:paraId="26784A00" w14:textId="77777777" w:rsidR="005F4D14" w:rsidRPr="00034986" w:rsidRDefault="005F4D14">
            <w:pPr>
              <w:pStyle w:val="2"/>
              <w:framePr w:wrap="around"/>
              <w:numPr>
                <w:ilvl w:val="1"/>
                <w:numId w:val="30"/>
              </w:numPr>
              <w:tabs>
                <w:tab w:val="clear" w:pos="302"/>
                <w:tab w:val="right" w:pos="465"/>
              </w:tabs>
              <w:ind w:left="645"/>
            </w:pPr>
            <w:r w:rsidRPr="00034986">
              <w:rPr>
                <w:rFonts w:hint="cs"/>
                <w:rtl/>
              </w:rPr>
              <w:t xml:space="preserve"> يوجد طلب قيد المعالجة 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>الانتقال للخطوة 6.</w:t>
            </w:r>
          </w:p>
          <w:p w14:paraId="6FBBBBB0" w14:textId="77335248" w:rsidR="005F4D14" w:rsidRPr="00034986" w:rsidRDefault="005F4D14">
            <w:pPr>
              <w:pStyle w:val="2"/>
              <w:framePr w:wrap="around"/>
              <w:numPr>
                <w:ilvl w:val="1"/>
                <w:numId w:val="30"/>
              </w:numPr>
              <w:tabs>
                <w:tab w:val="clear" w:pos="302"/>
                <w:tab w:val="right" w:pos="465"/>
              </w:tabs>
              <w:ind w:left="645"/>
              <w:rPr>
                <w:rtl/>
              </w:rPr>
            </w:pPr>
            <w:r w:rsidRPr="00034986">
              <w:rPr>
                <w:rFonts w:hint="cs"/>
                <w:rtl/>
              </w:rPr>
              <w:t>يوجد طلب سابق مكتمل</w:t>
            </w:r>
            <w:r>
              <w:rPr>
                <w:rFonts w:hint="cs"/>
                <w:rtl/>
              </w:rPr>
              <w:t xml:space="preserve"> 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الخطوة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rtl/>
              </w:rPr>
              <w:t>7</w:t>
            </w:r>
          </w:p>
        </w:tc>
      </w:tr>
      <w:tr w:rsidR="005F4D14" w:rsidRPr="00034986" w14:paraId="3F9E830B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5C4EFE7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F343E66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انهاء طلب الخدمة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24A7B7C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إظهار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رسالة توضيحية (1)</w:t>
              </w:r>
            </w:hyperlink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E70393C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2508FF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 غير مؤهل للخدمة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7AE9532" w14:textId="77777777" w:rsidR="005F4D14" w:rsidRPr="00701DF9" w:rsidRDefault="005F4D14" w:rsidP="00311438">
            <w:pPr>
              <w:pStyle w:val="a2"/>
              <w:rPr>
                <w:color w:val="FF0000"/>
                <w:rtl/>
              </w:rPr>
            </w:pPr>
            <w:r w:rsidRPr="00701DF9">
              <w:rPr>
                <w:rFonts w:hint="cs"/>
                <w:color w:val="FF0000"/>
                <w:rtl/>
              </w:rPr>
              <w:t>(النهاية)</w:t>
            </w:r>
          </w:p>
        </w:tc>
      </w:tr>
      <w:tr w:rsidR="005F4D14" w:rsidRPr="00034986" w14:paraId="6CFBED2E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F161BB5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E31B902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انهاء طلب الخدمة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4935BCA" w14:textId="21771E10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إظهار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رسالة توضيحية</w:t>
              </w:r>
              <w:r w:rsidR="0053293C">
                <w:rPr>
                  <w:rStyle w:val="Hyperlink"/>
                  <w:color w:val="auto"/>
                  <w:u w:val="none"/>
                </w:rPr>
                <w:t xml:space="preserve"> </w:t>
              </w:r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(6)</w:t>
              </w:r>
            </w:hyperlink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4353AF7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923BC66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 غير مؤهل للخدمة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AFF3E0B" w14:textId="77777777" w:rsidR="005F4D14" w:rsidRPr="00701DF9" w:rsidRDefault="005F4D14" w:rsidP="00311438">
            <w:pPr>
              <w:pStyle w:val="a2"/>
              <w:rPr>
                <w:color w:val="FF0000"/>
                <w:rtl/>
              </w:rPr>
            </w:pPr>
            <w:r w:rsidRPr="00701DF9">
              <w:rPr>
                <w:rFonts w:hint="cs"/>
                <w:color w:val="FF0000"/>
                <w:rtl/>
              </w:rPr>
              <w:t>(النهاية)</w:t>
            </w:r>
          </w:p>
        </w:tc>
      </w:tr>
      <w:tr w:rsidR="005F4D14" w:rsidRPr="00034986" w14:paraId="00F12310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7C6FEF7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  <w:bookmarkStart w:id="35" w:name="الشروط_الأحكام"/>
            <w:bookmarkEnd w:id="35"/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83009F2" w14:textId="78AA2FAA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عرض </w:t>
            </w:r>
            <w:r w:rsidRPr="00034986">
              <w:rPr>
                <w:rtl/>
              </w:rPr>
              <w:fldChar w:fldCharType="begin"/>
            </w:r>
            <w:r w:rsidRPr="00034986">
              <w:rPr>
                <w:rtl/>
              </w:rPr>
              <w:instrText xml:space="preserve"> </w:instrText>
            </w:r>
            <w:r w:rsidRPr="00034986">
              <w:instrText xml:space="preserve">REF </w:instrText>
            </w:r>
            <w:r w:rsidRPr="00034986">
              <w:rPr>
                <w:rtl/>
              </w:rPr>
              <w:instrText>_</w:instrText>
            </w:r>
            <w:r w:rsidRPr="00034986">
              <w:instrText>Ref183611423 \h</w:instrText>
            </w:r>
            <w:r w:rsidRPr="00034986">
              <w:rPr>
                <w:rtl/>
              </w:rPr>
              <w:instrText xml:space="preserve">  \* </w:instrText>
            </w:r>
            <w:r w:rsidRPr="00034986">
              <w:instrText xml:space="preserve">MERGEFORMAT </w:instrText>
            </w:r>
            <w:r w:rsidRPr="00034986">
              <w:rPr>
                <w:rtl/>
              </w:rPr>
            </w:r>
            <w:r w:rsidRPr="00034986">
              <w:rPr>
                <w:rtl/>
              </w:rPr>
              <w:fldChar w:fldCharType="separate"/>
            </w:r>
            <w:r w:rsidR="004B3956">
              <w:rPr>
                <w:rFonts w:hint="cs"/>
                <w:rtl/>
              </w:rPr>
              <w:t>شاشة الشروط والأحكام</w:t>
            </w:r>
            <w:r w:rsidRPr="00034986">
              <w:rPr>
                <w:rtl/>
              </w:rPr>
              <w:fldChar w:fldCharType="end"/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5FA55F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عرض تفاصيل شروط وأحكام الخدمة.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FBFCDE7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C4AD82F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 مؤهل للخدمة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E543E9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الانتقال للخطوة </w:t>
            </w:r>
            <w:r>
              <w:rPr>
                <w:rFonts w:hint="cs"/>
                <w:rtl/>
              </w:rPr>
              <w:t>التالية</w:t>
            </w:r>
            <w:r w:rsidRPr="00034986">
              <w:rPr>
                <w:rFonts w:hint="cs"/>
                <w:rtl/>
              </w:rPr>
              <w:t>.</w:t>
            </w:r>
          </w:p>
        </w:tc>
      </w:tr>
      <w:tr w:rsidR="005F4D14" w:rsidRPr="00034986" w14:paraId="19F2D336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DDABCF5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B8FD9ED" w14:textId="77777777" w:rsidR="005F4D14" w:rsidRPr="00034986" w:rsidRDefault="005F4D14" w:rsidP="00311438">
            <w:pPr>
              <w:pStyle w:val="a2"/>
              <w:rPr>
                <w:rtl/>
              </w:rPr>
            </w:pPr>
            <w:bookmarkStart w:id="36" w:name="قبول_الشروط"/>
            <w:bookmarkEnd w:id="36"/>
            <w:r w:rsidRPr="00034986">
              <w:rPr>
                <w:rFonts w:hint="cs"/>
                <w:rtl/>
              </w:rPr>
              <w:t>قبول / رفض الشروط والأحكام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8A80CA6" w14:textId="5008A951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يلزم المستخدم الموافقة على الشروط والأحكام الواردة في </w:t>
            </w:r>
            <w:r w:rsidRPr="00034986">
              <w:rPr>
                <w:rtl/>
              </w:rPr>
              <w:fldChar w:fldCharType="begin"/>
            </w:r>
            <w:r w:rsidRPr="00034986">
              <w:rPr>
                <w:rtl/>
              </w:rPr>
              <w:instrText xml:space="preserve"> </w:instrText>
            </w:r>
            <w:r w:rsidRPr="00034986">
              <w:rPr>
                <w:rFonts w:hint="cs"/>
              </w:rPr>
              <w:instrText xml:space="preserve">REF </w:instrText>
            </w:r>
            <w:r w:rsidRPr="00034986">
              <w:rPr>
                <w:rFonts w:hint="cs"/>
                <w:rtl/>
              </w:rPr>
              <w:instrText>_</w:instrText>
            </w:r>
            <w:r w:rsidRPr="00034986">
              <w:rPr>
                <w:rFonts w:hint="cs"/>
              </w:rPr>
              <w:instrText>Ref183611423 \h</w:instrText>
            </w:r>
            <w:r w:rsidRPr="00034986">
              <w:rPr>
                <w:rtl/>
              </w:rPr>
              <w:instrText xml:space="preserve">  \* </w:instrText>
            </w:r>
            <w:r w:rsidRPr="00034986">
              <w:instrText xml:space="preserve">MERGEFORMAT </w:instrText>
            </w:r>
            <w:r w:rsidRPr="00034986">
              <w:rPr>
                <w:rtl/>
              </w:rPr>
            </w:r>
            <w:r w:rsidRPr="00034986">
              <w:rPr>
                <w:rtl/>
              </w:rPr>
              <w:fldChar w:fldCharType="separate"/>
            </w:r>
            <w:r w:rsidR="004B3956">
              <w:rPr>
                <w:rFonts w:hint="cs"/>
                <w:rtl/>
              </w:rPr>
              <w:t>شاشة الشروط والأحكام</w:t>
            </w:r>
            <w:r w:rsidRPr="00034986">
              <w:rPr>
                <w:rtl/>
              </w:rPr>
              <w:fldChar w:fldCharType="end"/>
            </w:r>
            <w:r w:rsidRPr="00034986">
              <w:rPr>
                <w:rFonts w:hint="cs"/>
                <w:rtl/>
              </w:rPr>
              <w:t xml:space="preserve"> ليتمكن من اكمال إجراءات الخدمة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1FA14F2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2025D30" w14:textId="23C6FCCA" w:rsidR="005F4D14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 xml:space="preserve">النقر على التالي </w:t>
            </w:r>
            <w:r>
              <w:rPr>
                <w:rFonts w:hint="cs"/>
                <w:rtl/>
              </w:rPr>
              <w:t>بعد الموافقة على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rtl/>
              </w:rPr>
              <w:t>الشروط والأحكام</w:t>
            </w:r>
          </w:p>
          <w:p w14:paraId="2FBDA2AD" w14:textId="77777777" w:rsidR="005F4D14" w:rsidRDefault="005F4D14" w:rsidP="00311438">
            <w:pPr>
              <w:pStyle w:val="a0"/>
              <w:framePr w:wrap="around"/>
              <w:numPr>
                <w:ilvl w:val="0"/>
                <w:numId w:val="0"/>
              </w:numPr>
              <w:ind w:left="270"/>
            </w:pP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مخرج</w:t>
            </w:r>
            <w:r>
              <w:rPr>
                <w:rFonts w:hint="cs"/>
                <w:rtl/>
              </w:rPr>
              <w:t xml:space="preserve"> 1</w:t>
            </w:r>
            <w:r w:rsidRPr="00034986">
              <w:rPr>
                <w:rFonts w:hint="cs"/>
                <w:rtl/>
              </w:rPr>
              <w:t xml:space="preserve"> </w:t>
            </w:r>
          </w:p>
          <w:p w14:paraId="19168F15" w14:textId="5F5D6DB5" w:rsidR="005F4D14" w:rsidRDefault="005F4D14">
            <w:pPr>
              <w:pStyle w:val="a0"/>
              <w:framePr w:hSpace="0" w:wrap="auto" w:vAnchor="margin" w:hAnchor="text" w:xAlign="left" w:yAlign="inline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 xml:space="preserve">النقر على التالي </w:t>
            </w:r>
            <w:r>
              <w:rPr>
                <w:rFonts w:hint="cs"/>
                <w:rtl/>
                <w:lang w:bidi="ar-SA"/>
              </w:rPr>
              <w:t>دون</w:t>
            </w:r>
            <w:r>
              <w:rPr>
                <w:rFonts w:hint="cs"/>
                <w:rtl/>
              </w:rPr>
              <w:t xml:space="preserve"> الموافقة على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rtl/>
              </w:rPr>
              <w:t>الشروط والأحكام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مخرج</w:t>
            </w:r>
            <w:r>
              <w:rPr>
                <w:rFonts w:hint="cs"/>
                <w:rtl/>
              </w:rPr>
              <w:t xml:space="preserve"> 2</w:t>
            </w:r>
            <w:r w:rsidRPr="00034986">
              <w:rPr>
                <w:rFonts w:hint="cs"/>
                <w:rtl/>
              </w:rPr>
              <w:t xml:space="preserve"> </w:t>
            </w:r>
          </w:p>
          <w:p w14:paraId="117BE702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الخروج من الصفحة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مخرج</w:t>
            </w:r>
            <w:r>
              <w:rPr>
                <w:rFonts w:hint="cs"/>
                <w:rtl/>
              </w:rPr>
              <w:t xml:space="preserve"> 3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959EB0D" w14:textId="1791BEF1" w:rsidR="005F4D14" w:rsidRPr="00034986" w:rsidRDefault="005F4D14">
            <w:pPr>
              <w:pStyle w:val="a0"/>
              <w:framePr w:wrap="around"/>
              <w:numPr>
                <w:ilvl w:val="0"/>
                <w:numId w:val="32"/>
              </w:numPr>
              <w:tabs>
                <w:tab w:val="clear" w:pos="302"/>
              </w:tabs>
              <w:ind w:left="375"/>
            </w:pPr>
            <w:r>
              <w:rPr>
                <w:rFonts w:hint="cs"/>
                <w:rtl/>
              </w:rPr>
              <w:t>ا</w:t>
            </w:r>
            <w:r w:rsidRPr="00034986">
              <w:rPr>
                <w:rFonts w:hint="cs"/>
                <w:rtl/>
              </w:rPr>
              <w:t>لانتقال إلى</w:t>
            </w:r>
            <w:r>
              <w:rPr>
                <w:rFonts w:hint="cs"/>
                <w:rtl/>
              </w:rPr>
              <w:t xml:space="preserve"> الخطوة</w:t>
            </w:r>
            <w:r w:rsidR="0084126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9</w:t>
            </w:r>
          </w:p>
          <w:p w14:paraId="699B3BD2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2"/>
              </w:numPr>
              <w:tabs>
                <w:tab w:val="clear" w:pos="302"/>
              </w:tabs>
              <w:ind w:left="375"/>
            </w:pPr>
            <w:r w:rsidRPr="00034986">
              <w:rPr>
                <w:rFonts w:hint="cs"/>
                <w:rtl/>
              </w:rPr>
              <w:t xml:space="preserve">البقاء في الصفحة وإظهار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الرسالة التوضيحية (7)</w:t>
              </w:r>
            </w:hyperlink>
          </w:p>
          <w:p w14:paraId="0352C8ED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2"/>
              </w:numPr>
              <w:tabs>
                <w:tab w:val="clear" w:pos="302"/>
              </w:tabs>
              <w:ind w:left="375"/>
              <w:rPr>
                <w:rtl/>
              </w:rPr>
            </w:pPr>
            <w:r w:rsidRPr="00034986">
              <w:rPr>
                <w:rFonts w:hint="cs"/>
                <w:color w:val="FF0000"/>
                <w:rtl/>
              </w:rPr>
              <w:t>( النهاية)</w:t>
            </w:r>
          </w:p>
        </w:tc>
      </w:tr>
      <w:tr w:rsidR="005F4D14" w:rsidRPr="00034986" w14:paraId="198ABACD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39D916B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EE07556" w14:textId="6DAFE88D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tl/>
              </w:rPr>
              <w:fldChar w:fldCharType="begin"/>
            </w:r>
            <w:r w:rsidRPr="00034986">
              <w:rPr>
                <w:rtl/>
              </w:rPr>
              <w:instrText xml:space="preserve"> </w:instrText>
            </w:r>
            <w:r w:rsidRPr="00034986">
              <w:instrText xml:space="preserve">REF </w:instrText>
            </w:r>
            <w:r w:rsidRPr="00034986">
              <w:rPr>
                <w:rtl/>
              </w:rPr>
              <w:instrText>_</w:instrText>
            </w:r>
            <w:r w:rsidRPr="00034986">
              <w:instrText>Ref183611558 \h</w:instrText>
            </w:r>
            <w:r w:rsidRPr="00034986">
              <w:rPr>
                <w:rtl/>
              </w:rPr>
              <w:instrText xml:space="preserve">  \* </w:instrText>
            </w:r>
            <w:r w:rsidRPr="00034986">
              <w:instrText xml:space="preserve">MERGEFORMAT </w:instrText>
            </w:r>
            <w:r w:rsidRPr="00034986">
              <w:rPr>
                <w:rtl/>
              </w:rPr>
            </w:r>
            <w:r w:rsidRPr="00034986">
              <w:rPr>
                <w:rtl/>
              </w:rPr>
              <w:fldChar w:fldCharType="separate"/>
            </w:r>
            <w:r w:rsidR="004B3956" w:rsidRPr="00061BF6">
              <w:rPr>
                <w:rFonts w:hint="cs"/>
                <w:rtl/>
              </w:rPr>
              <w:t>شاشة</w:t>
            </w:r>
            <w:r w:rsidR="004B3956" w:rsidRPr="002F0436">
              <w:rPr>
                <w:rFonts w:hint="cs"/>
                <w:rtl/>
              </w:rPr>
              <w:t xml:space="preserve"> </w:t>
            </w:r>
            <w:r w:rsidR="004B3956">
              <w:rPr>
                <w:rFonts w:hint="cs"/>
                <w:rtl/>
              </w:rPr>
              <w:t xml:space="preserve">تفاصيل </w:t>
            </w:r>
            <w:r w:rsidR="004B3956" w:rsidRPr="000F5364">
              <w:rPr>
                <w:rFonts w:hint="cs"/>
                <w:rtl/>
              </w:rPr>
              <w:t>ال</w:t>
            </w:r>
            <w:r w:rsidR="004B3956">
              <w:rPr>
                <w:rFonts w:hint="cs"/>
                <w:rtl/>
              </w:rPr>
              <w:t>طلب.</w:t>
            </w:r>
            <w:r w:rsidRPr="00034986">
              <w:rPr>
                <w:rtl/>
              </w:rPr>
              <w:fldChar w:fldCharType="end"/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402385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يلزم ادخال كافة الحقول المطلوبة للانتقال إلى الخطوة التالية 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4372743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2E9F2C8" w14:textId="183BF0F1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ادخال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rtl/>
              </w:rPr>
              <w:t>ال</w:t>
            </w:r>
            <w:r w:rsidRPr="00034986">
              <w:rPr>
                <w:rtl/>
              </w:rPr>
              <w:t xml:space="preserve">بيانات </w:t>
            </w:r>
          </w:p>
          <w:p w14:paraId="7413BA65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النقر على التالي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3E2A96E" w14:textId="12B5F3B8" w:rsidR="005F4D14" w:rsidRPr="00034986" w:rsidRDefault="005F4D14" w:rsidP="00311438">
            <w:pPr>
              <w:rPr>
                <w:rtl/>
              </w:rPr>
            </w:pPr>
            <w:r w:rsidRPr="00034986">
              <w:rPr>
                <w:rFonts w:hint="cs"/>
                <w:rtl/>
              </w:rPr>
              <w:t>الانتقال للخطوة</w:t>
            </w:r>
            <w:r w:rsidR="0084126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التالية</w:t>
            </w:r>
          </w:p>
        </w:tc>
      </w:tr>
      <w:tr w:rsidR="005F4D14" w:rsidRPr="00034986" w14:paraId="18927A42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A2D1C24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F9D90D5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التحقق من اكتمال الحقول.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ACA09AE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التحقق من صحة واكتمال الحقول الإلزامية.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3E22AEF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695DAAE" w14:textId="77777777" w:rsidR="005F4D14" w:rsidRPr="00034986" w:rsidRDefault="005F4D14" w:rsidP="00311438">
            <w:pPr>
              <w:rPr>
                <w:rtl/>
              </w:rPr>
            </w:pP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DF32678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>في حال الصحة الانتقال للخطوة 12.</w:t>
            </w:r>
          </w:p>
          <w:p w14:paraId="04179A98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في حال عدم الصحة الانتقال للخطوة 13</w:t>
            </w:r>
          </w:p>
        </w:tc>
      </w:tr>
      <w:tr w:rsidR="005F4D14" w:rsidRPr="00034986" w14:paraId="4BB4A9A4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66902EE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5A22CD7" w14:textId="77777777" w:rsidR="005F4D14" w:rsidRPr="00034986" w:rsidRDefault="005F4D14" w:rsidP="00311438">
            <w:pPr>
              <w:pStyle w:val="a2"/>
              <w:rPr>
                <w:b/>
                <w:bCs/>
                <w:rtl/>
              </w:rPr>
            </w:pPr>
            <w:r w:rsidRPr="00034986">
              <w:rPr>
                <w:rFonts w:hint="cs"/>
                <w:rtl/>
              </w:rPr>
              <w:t>شاشة المرفقات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99F1FC6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عرض الشاشة ليتمكن المستفيد من ارفاق المستندات المطلوبة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892EFCE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8069BDB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ارفاق الوثائق المطلوبة.</w:t>
            </w:r>
          </w:p>
          <w:p w14:paraId="60962195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النقر على التالي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A934916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 xml:space="preserve">في حال اكتمال المرفقات، </w:t>
            </w:r>
            <w:r w:rsidRPr="00034986">
              <w:rPr>
                <w:rtl/>
              </w:rPr>
              <w:br/>
            </w:r>
            <w:r w:rsidRPr="00034986">
              <w:rPr>
                <w:rFonts w:hint="cs"/>
                <w:rtl/>
              </w:rPr>
              <w:t>الانتقال للخطوة 14.</w:t>
            </w:r>
          </w:p>
          <w:p w14:paraId="7F67C9C6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في حال عدم الاكتمال الانتقال للخطوة</w:t>
            </w:r>
            <w:r w:rsidRPr="00034986">
              <w:t xml:space="preserve"> </w:t>
            </w:r>
            <w:r w:rsidRPr="00034986">
              <w:rPr>
                <w:rFonts w:hint="cs"/>
                <w:rtl/>
                <w:lang w:bidi="ar-SA"/>
              </w:rPr>
              <w:t>(15)</w:t>
            </w:r>
          </w:p>
        </w:tc>
      </w:tr>
      <w:tr w:rsidR="005F4D14" w:rsidRPr="00034986" w14:paraId="6DB4F4E8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CDCC407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  <w:bookmarkStart w:id="37" w:name="التحقق_من_الحقول"/>
            <w:bookmarkEnd w:id="37"/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C593D5F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عرض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رسالة توضيحية (2)</w:t>
              </w:r>
            </w:hyperlink>
            <w:r w:rsidRPr="00034986">
              <w:rPr>
                <w:rFonts w:hint="cs"/>
                <w:rtl/>
              </w:rPr>
              <w:t xml:space="preserve"> 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6945707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تنبيه المستخدم لمراجعة الحقول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3DB8893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81351DC" w14:textId="77777777" w:rsidR="005F4D14" w:rsidRPr="00034986" w:rsidRDefault="005F4D14" w:rsidP="00311438">
            <w:pPr>
              <w:pStyle w:val="a0"/>
              <w:framePr w:wrap="around"/>
              <w:numPr>
                <w:ilvl w:val="0"/>
                <w:numId w:val="0"/>
              </w:numPr>
              <w:ind w:left="270"/>
              <w:rPr>
                <w:rtl/>
              </w:rPr>
            </w:pP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28383279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>البقاء في الشاشة الحالية.</w:t>
            </w:r>
          </w:p>
          <w:p w14:paraId="0EF525B9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تمييز الحقول الناقصة.</w:t>
            </w:r>
          </w:p>
        </w:tc>
      </w:tr>
      <w:tr w:rsidR="005F4D14" w:rsidRPr="00034986" w14:paraId="0FD6000E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2246C27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  <w:bookmarkStart w:id="38" w:name="شاشة_المرفقات"/>
            <w:bookmarkEnd w:id="38"/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A560861" w14:textId="05EE37BF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tl/>
              </w:rPr>
              <w:fldChar w:fldCharType="begin"/>
            </w:r>
            <w:r w:rsidRPr="00034986">
              <w:rPr>
                <w:rtl/>
              </w:rPr>
              <w:instrText xml:space="preserve"> </w:instrText>
            </w:r>
            <w:r w:rsidRPr="00034986">
              <w:rPr>
                <w:rFonts w:hint="cs"/>
              </w:rPr>
              <w:instrText xml:space="preserve">REF </w:instrText>
            </w:r>
            <w:r w:rsidRPr="00034986">
              <w:rPr>
                <w:rFonts w:hint="cs"/>
                <w:rtl/>
              </w:rPr>
              <w:instrText>_</w:instrText>
            </w:r>
            <w:r w:rsidRPr="00034986">
              <w:rPr>
                <w:rFonts w:hint="cs"/>
              </w:rPr>
              <w:instrText>Ref183332039 \h</w:instrText>
            </w:r>
            <w:r w:rsidRPr="00034986">
              <w:rPr>
                <w:rtl/>
              </w:rPr>
              <w:instrText xml:space="preserve">  \* </w:instrText>
            </w:r>
            <w:r w:rsidRPr="00034986">
              <w:instrText xml:space="preserve">MERGEFORMAT </w:instrText>
            </w:r>
            <w:r w:rsidRPr="00034986">
              <w:rPr>
                <w:rtl/>
              </w:rPr>
            </w:r>
            <w:r w:rsidRPr="00034986">
              <w:rPr>
                <w:rtl/>
              </w:rPr>
              <w:fldChar w:fldCharType="separate"/>
            </w:r>
            <w:r w:rsidR="004B3956">
              <w:rPr>
                <w:rFonts w:hint="cs"/>
                <w:rtl/>
              </w:rPr>
              <w:t xml:space="preserve"> شاشة مراجعة الطلب</w:t>
            </w:r>
            <w:r w:rsidRPr="00034986">
              <w:rPr>
                <w:rtl/>
              </w:rPr>
              <w:fldChar w:fldCharType="end"/>
            </w:r>
            <w:r w:rsidRPr="00034986">
              <w:rPr>
                <w:rFonts w:hint="cs"/>
                <w:rtl/>
              </w:rPr>
              <w:t>.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18C66E0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يتاح للمستخدم مراجعة البيانات قبل إرسال الطلب 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2537FF4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المستفيد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860B904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النقر على ارسال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مخرج 1</w:t>
            </w:r>
          </w:p>
          <w:p w14:paraId="01A68E39" w14:textId="43FCE47F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النقر على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rtl/>
              </w:rPr>
              <w:t>السابق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مخرج</w:t>
            </w:r>
            <w:r w:rsidRPr="00034986">
              <w:t xml:space="preserve">2 </w:t>
            </w:r>
          </w:p>
          <w:p w14:paraId="6DAAC3EC" w14:textId="64D6350F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النقر على اغلاق </w:t>
            </w:r>
            <w:r w:rsidRPr="00034986">
              <w:sym w:font="Wingdings" w:char="F0DF"/>
            </w:r>
            <w:r w:rsidRPr="00034986">
              <w:rPr>
                <w:rFonts w:hint="cs"/>
                <w:rtl/>
              </w:rPr>
              <w:t xml:space="preserve"> مخرج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t>3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4B2B1CD0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1"/>
              </w:numPr>
              <w:tabs>
                <w:tab w:val="clear" w:pos="302"/>
              </w:tabs>
              <w:ind w:left="420"/>
            </w:pPr>
            <w:r w:rsidRPr="00034986">
              <w:rPr>
                <w:rFonts w:hint="cs"/>
                <w:rtl/>
              </w:rPr>
              <w:t xml:space="preserve">الانتقال للخطوة </w:t>
            </w:r>
            <w:r w:rsidRPr="00034986">
              <w:t>16</w:t>
            </w:r>
          </w:p>
          <w:p w14:paraId="4FFD221E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1"/>
              </w:numPr>
              <w:tabs>
                <w:tab w:val="clear" w:pos="302"/>
              </w:tabs>
              <w:ind w:left="420"/>
            </w:pPr>
            <w:r w:rsidRPr="00034986">
              <w:rPr>
                <w:rFonts w:hint="cs"/>
                <w:rtl/>
              </w:rPr>
              <w:t xml:space="preserve">الانتقال للخطوة </w:t>
            </w:r>
            <w:r w:rsidRPr="00034986">
              <w:t>12</w:t>
            </w:r>
          </w:p>
          <w:p w14:paraId="3D12A879" w14:textId="09B19986" w:rsidR="005F4D14" w:rsidRPr="00034986" w:rsidRDefault="005F4D14">
            <w:pPr>
              <w:pStyle w:val="a0"/>
              <w:framePr w:wrap="around"/>
              <w:numPr>
                <w:ilvl w:val="0"/>
                <w:numId w:val="31"/>
              </w:numPr>
              <w:tabs>
                <w:tab w:val="clear" w:pos="302"/>
              </w:tabs>
              <w:ind w:left="420"/>
              <w:rPr>
                <w:rtl/>
              </w:rPr>
            </w:pPr>
            <w:r w:rsidRPr="00034986">
              <w:rPr>
                <w:rFonts w:hint="cs"/>
                <w:rtl/>
              </w:rPr>
              <w:t>حفظ الطلب كمسودة</w:t>
            </w:r>
            <w:r w:rsidR="00841263">
              <w:rPr>
                <w:rFonts w:hint="cs"/>
                <w:rtl/>
              </w:rPr>
              <w:t xml:space="preserve"> </w:t>
            </w:r>
            <w:r w:rsidRPr="00034986">
              <w:rPr>
                <w:rFonts w:hint="cs"/>
                <w:color w:val="FF0000"/>
                <w:rtl/>
              </w:rPr>
              <w:t>( النهاية)</w:t>
            </w:r>
          </w:p>
        </w:tc>
      </w:tr>
      <w:tr w:rsidR="005F4D14" w:rsidRPr="00034986" w14:paraId="1A9AAB10" w14:textId="77777777" w:rsidTr="00311438">
        <w:trPr>
          <w:trHeight w:val="413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FCCC140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  <w:bookmarkStart w:id="39" w:name="التحقق_من_المرفقات"/>
            <w:bookmarkEnd w:id="39"/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0D1E7584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عرض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رسالة توضيحية (3)</w:t>
              </w:r>
            </w:hyperlink>
            <w:r w:rsidRPr="00034986">
              <w:rPr>
                <w:rFonts w:hint="cs"/>
                <w:rtl/>
              </w:rPr>
              <w:t xml:space="preserve"> 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48F0472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تنبيه المستخدم بعدم اكتمال المرفقات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DAA6BCB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>النظام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6DF6378A" w14:textId="77777777" w:rsidR="005F4D14" w:rsidRPr="00034986" w:rsidRDefault="005F4D14" w:rsidP="00311438">
            <w:pPr>
              <w:pStyle w:val="a2"/>
              <w:rPr>
                <w:rtl/>
              </w:rPr>
            </w:pPr>
            <w:r>
              <w:rPr>
                <w:rFonts w:hint="cs"/>
                <w:rtl/>
              </w:rPr>
              <w:t>عدم اكتمال المرفقات في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 خطوة (12)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9BD9F72" w14:textId="77777777" w:rsidR="005F4D14" w:rsidRPr="00034986" w:rsidRDefault="005F4D14" w:rsidP="00311438">
            <w:pPr>
              <w:rPr>
                <w:rtl/>
              </w:rPr>
            </w:pPr>
            <w:r>
              <w:rPr>
                <w:rFonts w:hint="cs"/>
                <w:rtl/>
              </w:rPr>
              <w:t>البقاء في شاشة المرفق</w:t>
            </w:r>
            <w:r w:rsidRPr="00034986">
              <w:rPr>
                <w:rFonts w:hint="cs"/>
                <w:rtl/>
              </w:rPr>
              <w:t>ات.</w:t>
            </w:r>
          </w:p>
        </w:tc>
      </w:tr>
      <w:tr w:rsidR="005F4D14" w:rsidRPr="00034986" w14:paraId="271D9B98" w14:textId="77777777" w:rsidTr="00311438">
        <w:trPr>
          <w:trHeight w:val="1757"/>
          <w:jc w:val="center"/>
        </w:trPr>
        <w:tc>
          <w:tcPr>
            <w:tcW w:w="16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AA145B3" w14:textId="77777777" w:rsidR="005F4D14" w:rsidRPr="00EC6EF1" w:rsidRDefault="005F4D14">
            <w:pPr>
              <w:pStyle w:val="ListParagraph"/>
              <w:numPr>
                <w:ilvl w:val="0"/>
                <w:numId w:val="33"/>
              </w:numPr>
              <w:ind w:right="-681"/>
              <w:rPr>
                <w:rFonts w:asciiTheme="minorHAnsi" w:hAnsiTheme="minorHAnsi"/>
                <w:bCs/>
              </w:rPr>
            </w:pPr>
            <w:bookmarkStart w:id="40" w:name="تأكيد_إرسال_الطلب"/>
            <w:bookmarkEnd w:id="40"/>
          </w:p>
        </w:tc>
        <w:tc>
          <w:tcPr>
            <w:tcW w:w="925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57FBC967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عرض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رسالة التأكيد (1)</w:t>
              </w:r>
            </w:hyperlink>
            <w:r w:rsidRPr="00034986">
              <w:rPr>
                <w:rFonts w:hint="cs"/>
                <w:rtl/>
              </w:rPr>
              <w:t xml:space="preserve"> </w:t>
            </w:r>
          </w:p>
        </w:tc>
        <w:tc>
          <w:tcPr>
            <w:tcW w:w="9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716A6B67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يلزم تأكيد ارسال الطلب لإنهائه </w:t>
            </w:r>
          </w:p>
        </w:tc>
        <w:tc>
          <w:tcPr>
            <w:tcW w:w="463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AA73958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النظام -المستفيد </w:t>
            </w:r>
          </w:p>
        </w:tc>
        <w:tc>
          <w:tcPr>
            <w:tcW w:w="1312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1C4FA03D" w14:textId="77777777" w:rsidR="005F4D14" w:rsidRPr="00034986" w:rsidRDefault="005F4D14" w:rsidP="00311438">
            <w:pPr>
              <w:pStyle w:val="a2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النقر على نعم في رسالة التأكيد (1) </w:t>
            </w:r>
          </w:p>
        </w:tc>
        <w:tc>
          <w:tcPr>
            <w:tcW w:w="1167" w:type="pct"/>
            <w:shd w:val="clear" w:color="auto" w:fill="FFFFFF" w:themeFill="background1"/>
            <w:tcMar>
              <w:left w:w="72" w:type="dxa"/>
              <w:right w:w="72" w:type="dxa"/>
            </w:tcMar>
            <w:vAlign w:val="center"/>
          </w:tcPr>
          <w:p w14:paraId="35C311A3" w14:textId="5279C0E6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 xml:space="preserve">عرض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رسالة التأكيد (2)</w:t>
              </w:r>
              <w:r w:rsidR="00841263">
                <w:rPr>
                  <w:rStyle w:val="Hyperlink"/>
                  <w:rFonts w:hint="cs"/>
                  <w:color w:val="auto"/>
                  <w:u w:val="none"/>
                  <w:rtl/>
                </w:rPr>
                <w:t>.</w:t>
              </w:r>
            </w:hyperlink>
          </w:p>
          <w:p w14:paraId="17886D03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</w:pPr>
            <w:r w:rsidRPr="00034986">
              <w:rPr>
                <w:rFonts w:hint="cs"/>
                <w:rtl/>
              </w:rPr>
              <w:t xml:space="preserve">إضافة الطلب. </w:t>
            </w:r>
            <w:r w:rsidRPr="00EC6EF1">
              <w:rPr>
                <w:rFonts w:hint="cs"/>
                <w:color w:val="FF0000"/>
                <w:rtl/>
              </w:rPr>
              <w:t>( النهاية)</w:t>
            </w:r>
          </w:p>
          <w:p w14:paraId="67CADAEA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إرسال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إشعار (1)</w:t>
              </w:r>
            </w:hyperlink>
            <w:r w:rsidRPr="00034986">
              <w:rPr>
                <w:rFonts w:hint="cs"/>
                <w:rtl/>
              </w:rPr>
              <w:t xml:space="preserve"> إلى مقدم الطلب.</w:t>
            </w:r>
          </w:p>
          <w:p w14:paraId="6C3D2024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 xml:space="preserve">إرسال </w:t>
            </w:r>
            <w:hyperlink w:anchor="_رسائل_إجراء_تقديم_1" w:history="1">
              <w:r w:rsidRPr="00034986">
                <w:rPr>
                  <w:rStyle w:val="Hyperlink"/>
                  <w:rFonts w:hint="cs"/>
                  <w:color w:val="auto"/>
                  <w:u w:val="none"/>
                  <w:rtl/>
                </w:rPr>
                <w:t>إشعار (2)</w:t>
              </w:r>
            </w:hyperlink>
            <w:r w:rsidRPr="00034986">
              <w:rPr>
                <w:rFonts w:hint="cs"/>
                <w:rtl/>
              </w:rPr>
              <w:t xml:space="preserve"> إلى الموظف المعني بمعالجة الطلب.</w:t>
            </w:r>
          </w:p>
          <w:p w14:paraId="0006FCD1" w14:textId="77777777" w:rsidR="005F4D14" w:rsidRPr="00034986" w:rsidRDefault="005F4D14">
            <w:pPr>
              <w:pStyle w:val="a0"/>
              <w:framePr w:wrap="around"/>
              <w:numPr>
                <w:ilvl w:val="0"/>
                <w:numId w:val="30"/>
              </w:numPr>
              <w:tabs>
                <w:tab w:val="clear" w:pos="302"/>
              </w:tabs>
              <w:ind w:left="270" w:hanging="180"/>
              <w:rPr>
                <w:rtl/>
              </w:rPr>
            </w:pPr>
            <w:r w:rsidRPr="00034986">
              <w:rPr>
                <w:rFonts w:hint="cs"/>
                <w:rtl/>
              </w:rPr>
              <w:t>الانتقال إلى صفحة طلباتي</w:t>
            </w:r>
          </w:p>
        </w:tc>
      </w:tr>
    </w:tbl>
    <w:p w14:paraId="5E817C7A" w14:textId="040193B9" w:rsidR="0004649C" w:rsidRDefault="0004649C" w:rsidP="000037B9">
      <w:pPr>
        <w:rPr>
          <w:rtl/>
        </w:rPr>
      </w:pPr>
    </w:p>
    <w:p w14:paraId="409E755E" w14:textId="26103078" w:rsidR="00023FA0" w:rsidRPr="000050A3" w:rsidRDefault="00023FA0">
      <w:pPr>
        <w:pStyle w:val="Heading2"/>
        <w:numPr>
          <w:ilvl w:val="0"/>
          <w:numId w:val="83"/>
        </w:numPr>
        <w:rPr>
          <w:rFonts w:cs="Lina sans"/>
          <w:rtl/>
        </w:rPr>
      </w:pPr>
      <w:bookmarkStart w:id="41" w:name="_رسائل_إجراء_تقديم_1"/>
      <w:bookmarkStart w:id="42" w:name="_Toc187245042"/>
      <w:bookmarkEnd w:id="41"/>
      <w:r w:rsidRPr="000050A3">
        <w:rPr>
          <w:rFonts w:cs="Lina sans" w:hint="cs"/>
          <w:rtl/>
        </w:rPr>
        <w:t xml:space="preserve">شاشات إجراء </w:t>
      </w:r>
      <w:r w:rsidR="00706261" w:rsidRPr="000050A3">
        <w:rPr>
          <w:rFonts w:cs="Lina sans" w:hint="cs"/>
          <w:rtl/>
        </w:rPr>
        <w:t xml:space="preserve">تقديم </w:t>
      </w:r>
      <w:r w:rsidR="00662B55" w:rsidRPr="000050A3">
        <w:rPr>
          <w:rFonts w:cs="Lina sans" w:hint="cs"/>
          <w:rtl/>
        </w:rPr>
        <w:t>ال</w:t>
      </w:r>
      <w:r w:rsidR="00706261" w:rsidRPr="000050A3">
        <w:rPr>
          <w:rFonts w:cs="Lina sans" w:hint="cs"/>
          <w:rtl/>
        </w:rPr>
        <w:t>طلب</w:t>
      </w:r>
      <w:bookmarkEnd w:id="42"/>
      <w:r w:rsidR="00706261" w:rsidRPr="000050A3">
        <w:rPr>
          <w:rFonts w:cs="Lina sans" w:hint="cs"/>
          <w:rtl/>
        </w:rPr>
        <w:t xml:space="preserve"> </w:t>
      </w:r>
    </w:p>
    <w:p w14:paraId="634ABD9B" w14:textId="2D563745" w:rsidR="00CB7195" w:rsidRPr="000050A3" w:rsidRDefault="00CB7195">
      <w:pPr>
        <w:pStyle w:val="Heading2"/>
        <w:numPr>
          <w:ilvl w:val="1"/>
          <w:numId w:val="84"/>
        </w:numPr>
        <w:rPr>
          <w:rFonts w:cs="Lina sans"/>
          <w:rtl/>
        </w:rPr>
      </w:pPr>
      <w:bookmarkStart w:id="43" w:name="_Ref183331393"/>
      <w:bookmarkStart w:id="44" w:name="_Ref183611258"/>
      <w:bookmarkStart w:id="45" w:name="_Toc184120558"/>
      <w:bookmarkStart w:id="46" w:name="_Toc184211353"/>
      <w:bookmarkStart w:id="47" w:name="_Toc184211457"/>
      <w:bookmarkStart w:id="48" w:name="_Ref183327728"/>
      <w:bookmarkStart w:id="49" w:name="_Ref183327540"/>
      <w:r w:rsidRPr="000050A3">
        <w:rPr>
          <w:rFonts w:cs="Lina sans" w:hint="cs"/>
          <w:rtl/>
        </w:rPr>
        <w:t xml:space="preserve">شاشة </w:t>
      </w:r>
      <w:r w:rsidRPr="000050A3">
        <w:rPr>
          <w:rFonts w:cs="Lina sans"/>
          <w:rtl/>
        </w:rPr>
        <w:t>التعريف بالخدمة</w:t>
      </w:r>
      <w:bookmarkEnd w:id="43"/>
      <w:bookmarkEnd w:id="44"/>
      <w:bookmarkEnd w:id="45"/>
      <w:bookmarkEnd w:id="46"/>
      <w:bookmarkEnd w:id="47"/>
    </w:p>
    <w:p w14:paraId="40781F11" w14:textId="2CD5FAE1" w:rsidR="00543EFE" w:rsidRDefault="00543EFE" w:rsidP="000037B9">
      <w:pPr>
        <w:rPr>
          <w:rtl/>
        </w:rPr>
      </w:pPr>
    </w:p>
    <w:p w14:paraId="32B93DFB" w14:textId="280662AE" w:rsidR="009F0C36" w:rsidRPr="00BC0668" w:rsidRDefault="008A3BA2" w:rsidP="000037B9">
      <w:pPr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2121088" behindDoc="0" locked="0" layoutInCell="1" allowOverlap="1" wp14:anchorId="77D5CC81" wp14:editId="39D7B21B">
            <wp:simplePos x="0" y="0"/>
            <wp:positionH relativeFrom="column">
              <wp:posOffset>194310</wp:posOffset>
            </wp:positionH>
            <wp:positionV relativeFrom="paragraph">
              <wp:posOffset>3810</wp:posOffset>
            </wp:positionV>
            <wp:extent cx="5121275" cy="2819400"/>
            <wp:effectExtent l="19050" t="19050" r="22225" b="19050"/>
            <wp:wrapSquare wrapText="bothSides"/>
            <wp:docPr id="14294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89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2819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D2EEE" w14:textId="2124EC59" w:rsidR="009F0C36" w:rsidRDefault="009F0C36" w:rsidP="000037B9">
      <w:pPr>
        <w:rPr>
          <w:rtl/>
        </w:rPr>
      </w:pPr>
    </w:p>
    <w:p w14:paraId="5F85FBE1" w14:textId="77777777" w:rsidR="009F0C36" w:rsidRDefault="009F0C36" w:rsidP="000037B9">
      <w:pPr>
        <w:rPr>
          <w:rtl/>
        </w:rPr>
      </w:pPr>
    </w:p>
    <w:p w14:paraId="2A343D02" w14:textId="451DD2C3" w:rsidR="00083457" w:rsidRPr="008A3BA2" w:rsidRDefault="00083457" w:rsidP="000037B9">
      <w:pPr>
        <w:rPr>
          <w:rtl/>
        </w:rPr>
      </w:pPr>
    </w:p>
    <w:p w14:paraId="168982A8" w14:textId="0DDF2026" w:rsidR="00083457" w:rsidRDefault="00083457" w:rsidP="000037B9">
      <w:pPr>
        <w:rPr>
          <w:rtl/>
        </w:rPr>
      </w:pPr>
    </w:p>
    <w:p w14:paraId="4DE28A14" w14:textId="77777777" w:rsidR="00083457" w:rsidRDefault="00083457" w:rsidP="000037B9">
      <w:pPr>
        <w:rPr>
          <w:rtl/>
        </w:rPr>
      </w:pPr>
    </w:p>
    <w:p w14:paraId="2505C0C9" w14:textId="4D8C252D" w:rsidR="00083457" w:rsidRDefault="00083457" w:rsidP="000037B9">
      <w:pPr>
        <w:rPr>
          <w:rtl/>
        </w:rPr>
      </w:pPr>
    </w:p>
    <w:p w14:paraId="6A060B4A" w14:textId="3B345A71" w:rsidR="00083457" w:rsidRDefault="00083457" w:rsidP="000037B9">
      <w:pPr>
        <w:rPr>
          <w:rtl/>
        </w:rPr>
      </w:pPr>
    </w:p>
    <w:p w14:paraId="16288784" w14:textId="337F4CBC" w:rsidR="009F0C36" w:rsidRDefault="009F0C36" w:rsidP="000037B9">
      <w:pPr>
        <w:rPr>
          <w:rtl/>
        </w:rPr>
      </w:pPr>
    </w:p>
    <w:p w14:paraId="53529400" w14:textId="566BA455" w:rsidR="009F0C36" w:rsidRDefault="009F0C36" w:rsidP="000037B9">
      <w:pPr>
        <w:rPr>
          <w:rtl/>
        </w:rPr>
      </w:pPr>
    </w:p>
    <w:p w14:paraId="0C090E4F" w14:textId="3C4BFB9F" w:rsidR="00083457" w:rsidRDefault="00083457" w:rsidP="000037B9">
      <w:pPr>
        <w:rPr>
          <w:rtl/>
        </w:rPr>
      </w:pPr>
    </w:p>
    <w:p w14:paraId="2C5EAAD9" w14:textId="77777777" w:rsidR="00083457" w:rsidRDefault="00083457" w:rsidP="000037B9">
      <w:pPr>
        <w:rPr>
          <w:rtl/>
        </w:rPr>
      </w:pPr>
    </w:p>
    <w:p w14:paraId="4ADAF0DA" w14:textId="77777777" w:rsidR="0098682F" w:rsidRDefault="0098682F" w:rsidP="000037B9">
      <w:pPr>
        <w:rPr>
          <w:rtl/>
        </w:rPr>
      </w:pPr>
    </w:p>
    <w:p w14:paraId="35AB2919" w14:textId="77777777" w:rsidR="0098682F" w:rsidRDefault="0098682F" w:rsidP="000037B9">
      <w:pPr>
        <w:rPr>
          <w:rtl/>
        </w:rPr>
      </w:pPr>
    </w:p>
    <w:p w14:paraId="7C47B13C" w14:textId="77777777" w:rsidR="0098682F" w:rsidRDefault="0098682F" w:rsidP="000037B9">
      <w:pPr>
        <w:rPr>
          <w:rtl/>
        </w:rPr>
      </w:pPr>
    </w:p>
    <w:p w14:paraId="49E99420" w14:textId="5D57562F" w:rsidR="009C6BD7" w:rsidRDefault="009C6BD7" w:rsidP="000037B9"/>
    <w:tbl>
      <w:tblPr>
        <w:tblpPr w:leftFromText="180" w:rightFromText="180" w:vertAnchor="text" w:horzAnchor="margin" w:tblpY="155"/>
        <w:bidiVisual/>
        <w:tblW w:w="944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5"/>
        <w:gridCol w:w="2331"/>
        <w:gridCol w:w="6659"/>
      </w:tblGrid>
      <w:tr w:rsidR="009C6BD7" w:rsidRPr="00543EFE" w14:paraId="5AAB93D6" w14:textId="77777777" w:rsidTr="009C6BD7">
        <w:trPr>
          <w:trHeight w:val="362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E0E6E56" w14:textId="0EFF114E" w:rsidR="009C6BD7" w:rsidRPr="000037B9" w:rsidRDefault="009C6BD7" w:rsidP="00841263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lastRenderedPageBreak/>
              <w:t>الأزرار والأحداث</w:t>
            </w:r>
          </w:p>
        </w:tc>
      </w:tr>
      <w:tr w:rsidR="009C6BD7" w:rsidRPr="00543EFE" w14:paraId="54B03BF9" w14:textId="77777777" w:rsidTr="009C6BD7">
        <w:trPr>
          <w:trHeight w:val="20"/>
        </w:trPr>
        <w:tc>
          <w:tcPr>
            <w:tcW w:w="455" w:type="dxa"/>
            <w:shd w:val="clear" w:color="auto" w:fill="D9D9D9" w:themeFill="background1" w:themeFillShade="D9"/>
            <w:vAlign w:val="center"/>
          </w:tcPr>
          <w:p w14:paraId="0353543C" w14:textId="77777777" w:rsidR="009C6BD7" w:rsidRPr="005446FC" w:rsidRDefault="009C6BD7" w:rsidP="00841263">
            <w:pPr>
              <w:jc w:val="center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م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14:paraId="2ED32CF5" w14:textId="77777777" w:rsidR="009C6BD7" w:rsidRPr="005446FC" w:rsidRDefault="009C6BD7" w:rsidP="00841263">
            <w:pPr>
              <w:jc w:val="center"/>
              <w:rPr>
                <w:rFonts w:cs="Lina sans"/>
              </w:rPr>
            </w:pPr>
            <w:r w:rsidRPr="005446FC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76707E75" w14:textId="77777777" w:rsidR="009C6BD7" w:rsidRPr="005446FC" w:rsidRDefault="009C6BD7" w:rsidP="00841263">
            <w:pPr>
              <w:jc w:val="center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الحدث</w:t>
            </w:r>
          </w:p>
        </w:tc>
      </w:tr>
      <w:tr w:rsidR="009C6BD7" w:rsidRPr="00543EFE" w14:paraId="6749616B" w14:textId="77777777" w:rsidTr="009C6BD7">
        <w:trPr>
          <w:trHeight w:val="20"/>
        </w:trPr>
        <w:tc>
          <w:tcPr>
            <w:tcW w:w="455" w:type="dxa"/>
            <w:vAlign w:val="center"/>
          </w:tcPr>
          <w:p w14:paraId="07F9A7D6" w14:textId="77777777" w:rsidR="009C6BD7" w:rsidRPr="005446FC" w:rsidRDefault="009C6BD7">
            <w:pPr>
              <w:pStyle w:val="ListParagraph"/>
              <w:numPr>
                <w:ilvl w:val="0"/>
                <w:numId w:val="5"/>
              </w:numPr>
              <w:rPr>
                <w:rFonts w:cs="Lina sans"/>
                <w:rtl/>
              </w:rPr>
            </w:pPr>
          </w:p>
        </w:tc>
        <w:tc>
          <w:tcPr>
            <w:tcW w:w="2331" w:type="dxa"/>
            <w:vAlign w:val="center"/>
          </w:tcPr>
          <w:p w14:paraId="0FA87132" w14:textId="77777777" w:rsidR="009C6BD7" w:rsidRPr="005446FC" w:rsidRDefault="009C6BD7" w:rsidP="009C6BD7">
            <w:pPr>
              <w:pStyle w:val="a2"/>
              <w:rPr>
                <w:rFonts w:cs="Lina sans"/>
              </w:rPr>
            </w:pPr>
            <w:r w:rsidRPr="005446FC">
              <w:rPr>
                <w:rFonts w:cs="Lina sans" w:hint="cs"/>
                <w:rtl/>
              </w:rPr>
              <w:t>طلب الخدمة</w:t>
            </w:r>
          </w:p>
        </w:tc>
        <w:tc>
          <w:tcPr>
            <w:tcW w:w="6659" w:type="dxa"/>
            <w:vAlign w:val="center"/>
          </w:tcPr>
          <w:p w14:paraId="4C0B4455" w14:textId="77777777" w:rsidR="009C6BD7" w:rsidRPr="005446FC" w:rsidRDefault="009C6BD7" w:rsidP="009C6BD7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 xml:space="preserve">الخطوة رقم </w:t>
            </w:r>
            <w:hyperlink w:anchor="التحقق_من_الأهلية" w:history="1">
              <w:r w:rsidRPr="005446FC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( 4 )</w:t>
              </w:r>
            </w:hyperlink>
            <w:r w:rsidRPr="005446FC">
              <w:rPr>
                <w:rFonts w:cs="Lina sans" w:hint="cs"/>
                <w:rtl/>
              </w:rPr>
              <w:t xml:space="preserve"> في شرح مخطط سير العمل.</w:t>
            </w:r>
          </w:p>
        </w:tc>
      </w:tr>
    </w:tbl>
    <w:p w14:paraId="77B154C0" w14:textId="77777777" w:rsidR="009C6BD7" w:rsidRDefault="009C6BD7" w:rsidP="000037B9"/>
    <w:p w14:paraId="1CD6BA07" w14:textId="2873C0C3" w:rsidR="00FA0009" w:rsidRPr="000050A3" w:rsidRDefault="00FA0009">
      <w:pPr>
        <w:pStyle w:val="Heading2"/>
        <w:numPr>
          <w:ilvl w:val="1"/>
          <w:numId w:val="84"/>
        </w:numPr>
        <w:rPr>
          <w:rFonts w:cs="Lina sans"/>
          <w:rtl/>
        </w:rPr>
      </w:pPr>
      <w:bookmarkStart w:id="50" w:name="_Ref183611423"/>
      <w:bookmarkStart w:id="51" w:name="_Toc184120559"/>
      <w:bookmarkStart w:id="52" w:name="_Toc184211354"/>
      <w:bookmarkStart w:id="53" w:name="_Toc184211458"/>
      <w:r w:rsidRPr="000050A3">
        <w:rPr>
          <w:rFonts w:cs="Lina sans" w:hint="cs"/>
          <w:rtl/>
        </w:rPr>
        <w:t xml:space="preserve">شاشة </w:t>
      </w:r>
      <w:bookmarkEnd w:id="48"/>
      <w:bookmarkEnd w:id="50"/>
      <w:bookmarkEnd w:id="51"/>
      <w:bookmarkEnd w:id="52"/>
      <w:bookmarkEnd w:id="53"/>
      <w:r w:rsidR="004255D3">
        <w:rPr>
          <w:rFonts w:cs="Lina sans" w:hint="cs"/>
          <w:rtl/>
        </w:rPr>
        <w:t>اتفاقية الاستخدام</w:t>
      </w:r>
    </w:p>
    <w:p w14:paraId="2DC9F7D7" w14:textId="4E4D57FB" w:rsidR="00FA0009" w:rsidRPr="000037B9" w:rsidRDefault="00FA0009" w:rsidP="000037B9">
      <w:pPr>
        <w:rPr>
          <w:rtl/>
        </w:rPr>
      </w:pPr>
    </w:p>
    <w:p w14:paraId="19AEC379" w14:textId="44544D15" w:rsidR="001C6890" w:rsidRPr="000037B9" w:rsidRDefault="001C6890" w:rsidP="000037B9">
      <w:pPr>
        <w:rPr>
          <w:rtl/>
        </w:rPr>
      </w:pPr>
    </w:p>
    <w:p w14:paraId="357D3145" w14:textId="3FAB6C03" w:rsidR="001C6890" w:rsidRPr="000037B9" w:rsidRDefault="006276FB" w:rsidP="000037B9">
      <w:pPr>
        <w:rPr>
          <w:rtl/>
        </w:rPr>
      </w:pPr>
      <w:r>
        <w:rPr>
          <w:noProof/>
        </w:rPr>
        <w:drawing>
          <wp:anchor distT="0" distB="0" distL="114300" distR="114300" simplePos="0" relativeHeight="252059648" behindDoc="0" locked="0" layoutInCell="1" allowOverlap="1" wp14:anchorId="5C26586E" wp14:editId="77AEC461">
            <wp:simplePos x="0" y="0"/>
            <wp:positionH relativeFrom="margin">
              <wp:posOffset>819785</wp:posOffset>
            </wp:positionH>
            <wp:positionV relativeFrom="paragraph">
              <wp:posOffset>6350</wp:posOffset>
            </wp:positionV>
            <wp:extent cx="4940935" cy="2260600"/>
            <wp:effectExtent l="19050" t="19050" r="12065" b="25400"/>
            <wp:wrapSquare wrapText="bothSides"/>
            <wp:docPr id="21172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64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26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0A7BB" w14:textId="60AF49B4" w:rsidR="001C6890" w:rsidRPr="000037B9" w:rsidRDefault="001C6890" w:rsidP="000037B9">
      <w:pPr>
        <w:rPr>
          <w:rtl/>
        </w:rPr>
      </w:pPr>
    </w:p>
    <w:p w14:paraId="60D2910B" w14:textId="09665759" w:rsidR="001C6890" w:rsidRPr="000037B9" w:rsidRDefault="001C6890" w:rsidP="000037B9">
      <w:pPr>
        <w:rPr>
          <w:rtl/>
        </w:rPr>
      </w:pPr>
    </w:p>
    <w:p w14:paraId="4491325E" w14:textId="1860E3E1" w:rsidR="001C6890" w:rsidRPr="000037B9" w:rsidRDefault="001C6890" w:rsidP="000037B9">
      <w:pPr>
        <w:rPr>
          <w:rtl/>
        </w:rPr>
      </w:pPr>
    </w:p>
    <w:p w14:paraId="0EBE297D" w14:textId="1607C5EE" w:rsidR="001C6890" w:rsidRPr="000037B9" w:rsidRDefault="001C6890" w:rsidP="000037B9">
      <w:pPr>
        <w:rPr>
          <w:rtl/>
        </w:rPr>
      </w:pPr>
    </w:p>
    <w:p w14:paraId="4340EB91" w14:textId="2BEDFD96" w:rsidR="001C6890" w:rsidRPr="000037B9" w:rsidRDefault="001C6890" w:rsidP="000037B9">
      <w:pPr>
        <w:rPr>
          <w:rtl/>
        </w:rPr>
      </w:pPr>
    </w:p>
    <w:p w14:paraId="36F75BF5" w14:textId="733B06D8" w:rsidR="001C6890" w:rsidRDefault="001C6890" w:rsidP="000037B9">
      <w:pPr>
        <w:rPr>
          <w:rtl/>
        </w:rPr>
      </w:pPr>
    </w:p>
    <w:p w14:paraId="0B921FEF" w14:textId="0E633343" w:rsidR="00006D52" w:rsidRDefault="00006D52" w:rsidP="000037B9">
      <w:pPr>
        <w:rPr>
          <w:rtl/>
        </w:rPr>
      </w:pPr>
    </w:p>
    <w:p w14:paraId="48D090EB" w14:textId="0659A826" w:rsidR="00006D52" w:rsidRDefault="00006D52" w:rsidP="000037B9">
      <w:pPr>
        <w:rPr>
          <w:rtl/>
        </w:rPr>
      </w:pPr>
    </w:p>
    <w:p w14:paraId="33D1A9E9" w14:textId="77777777" w:rsidR="00006D52" w:rsidRPr="000037B9" w:rsidRDefault="00006D52" w:rsidP="000037B9">
      <w:pPr>
        <w:rPr>
          <w:rtl/>
        </w:rPr>
      </w:pPr>
    </w:p>
    <w:p w14:paraId="3570809F" w14:textId="38937D07" w:rsidR="001C6890" w:rsidRPr="000037B9" w:rsidRDefault="001C6890" w:rsidP="000037B9">
      <w:pPr>
        <w:rPr>
          <w:rtl/>
        </w:rPr>
      </w:pPr>
    </w:p>
    <w:p w14:paraId="5BCFAD04" w14:textId="77777777" w:rsidR="004255D3" w:rsidRDefault="004255D3" w:rsidP="000037B9">
      <w:pPr>
        <w:rPr>
          <w:rtl/>
        </w:rPr>
      </w:pPr>
    </w:p>
    <w:p w14:paraId="5D224032" w14:textId="77777777" w:rsidR="000776F2" w:rsidRDefault="000776F2" w:rsidP="000037B9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5"/>
        <w:gridCol w:w="2643"/>
        <w:gridCol w:w="327"/>
        <w:gridCol w:w="690"/>
        <w:gridCol w:w="2666"/>
        <w:gridCol w:w="2664"/>
      </w:tblGrid>
      <w:tr w:rsidR="00CD4D4C" w:rsidRPr="00543EFE" w14:paraId="5A1DE6A5" w14:textId="77777777" w:rsidTr="00543EFE">
        <w:trPr>
          <w:trHeight w:val="380"/>
          <w:jc w:val="center"/>
        </w:trPr>
        <w:tc>
          <w:tcPr>
            <w:tcW w:w="9445" w:type="dxa"/>
            <w:gridSpan w:val="6"/>
            <w:shd w:val="clear" w:color="auto" w:fill="307B67"/>
            <w:vAlign w:val="center"/>
          </w:tcPr>
          <w:p w14:paraId="1719F6CD" w14:textId="77777777" w:rsidR="00CD4D4C" w:rsidRPr="000037B9" w:rsidRDefault="00CD4D4C" w:rsidP="00841263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حقول البيانات</w:t>
            </w:r>
          </w:p>
        </w:tc>
      </w:tr>
      <w:tr w:rsidR="00CD4D4C" w:rsidRPr="00543EFE" w14:paraId="3B039FD9" w14:textId="77777777" w:rsidTr="0046236C">
        <w:trPr>
          <w:trHeight w:val="20"/>
          <w:jc w:val="center"/>
        </w:trPr>
        <w:tc>
          <w:tcPr>
            <w:tcW w:w="455" w:type="dxa"/>
            <w:shd w:val="clear" w:color="auto" w:fill="D9D9D9" w:themeFill="background1" w:themeFillShade="D9"/>
            <w:vAlign w:val="center"/>
            <w:hideMark/>
          </w:tcPr>
          <w:p w14:paraId="48263AEB" w14:textId="77777777" w:rsidR="00CD4D4C" w:rsidRPr="000037B9" w:rsidRDefault="00CD4D4C" w:rsidP="00841263">
            <w:pPr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643" w:type="dxa"/>
            <w:shd w:val="clear" w:color="auto" w:fill="D9D9D9" w:themeFill="background1" w:themeFillShade="D9"/>
            <w:vAlign w:val="center"/>
            <w:hideMark/>
          </w:tcPr>
          <w:p w14:paraId="7DAF2BF9" w14:textId="77777777" w:rsidR="00CD4D4C" w:rsidRPr="000037B9" w:rsidRDefault="00CD4D4C" w:rsidP="00841263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  <w:hideMark/>
          </w:tcPr>
          <w:p w14:paraId="4436F128" w14:textId="77777777" w:rsidR="00CD4D4C" w:rsidRPr="000037B9" w:rsidRDefault="00CD4D4C" w:rsidP="00841263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2666" w:type="dxa"/>
            <w:shd w:val="clear" w:color="auto" w:fill="D9D9D9" w:themeFill="background1" w:themeFillShade="D9"/>
            <w:vAlign w:val="center"/>
            <w:hideMark/>
          </w:tcPr>
          <w:p w14:paraId="0ACE758F" w14:textId="77777777" w:rsidR="00CD4D4C" w:rsidRPr="000037B9" w:rsidRDefault="00CD4D4C" w:rsidP="00841263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2664" w:type="dxa"/>
            <w:shd w:val="clear" w:color="auto" w:fill="D9D9D9" w:themeFill="background1" w:themeFillShade="D9"/>
            <w:vAlign w:val="center"/>
            <w:hideMark/>
          </w:tcPr>
          <w:p w14:paraId="2D80A340" w14:textId="77777777" w:rsidR="00CD4D4C" w:rsidRPr="000037B9" w:rsidRDefault="00CD4D4C" w:rsidP="00841263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CD4D4C" w:rsidRPr="00543EFE" w14:paraId="2CC99181" w14:textId="77777777" w:rsidTr="0046236C">
        <w:trPr>
          <w:trHeight w:val="20"/>
          <w:jc w:val="center"/>
        </w:trPr>
        <w:tc>
          <w:tcPr>
            <w:tcW w:w="455" w:type="dxa"/>
            <w:vAlign w:val="center"/>
            <w:hideMark/>
          </w:tcPr>
          <w:p w14:paraId="15181A42" w14:textId="77777777" w:rsidR="00CD4D4C" w:rsidRPr="005446FC" w:rsidRDefault="00CD4D4C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643" w:type="dxa"/>
            <w:vAlign w:val="center"/>
            <w:hideMark/>
          </w:tcPr>
          <w:p w14:paraId="58B401F5" w14:textId="35ED7315" w:rsidR="00CD4D4C" w:rsidRPr="005446FC" w:rsidRDefault="00CD4D4C" w:rsidP="00841263">
            <w:pPr>
              <w:pStyle w:val="a2"/>
              <w:jc w:val="center"/>
              <w:rPr>
                <w:rFonts w:cs="Lina sans"/>
              </w:rPr>
            </w:pPr>
            <w:r w:rsidRPr="005446FC">
              <w:rPr>
                <w:rFonts w:cs="Lina sans" w:hint="cs"/>
                <w:rtl/>
              </w:rPr>
              <w:t>الشروط والأحكام</w:t>
            </w:r>
          </w:p>
        </w:tc>
        <w:tc>
          <w:tcPr>
            <w:tcW w:w="1017" w:type="dxa"/>
            <w:gridSpan w:val="2"/>
            <w:vAlign w:val="center"/>
            <w:hideMark/>
          </w:tcPr>
          <w:p w14:paraId="0CBC05C0" w14:textId="77777777" w:rsidR="00CD4D4C" w:rsidRPr="005446FC" w:rsidRDefault="00CD4D4C" w:rsidP="00841263">
            <w:pPr>
              <w:pStyle w:val="a2"/>
              <w:jc w:val="center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نص طويل</w:t>
            </w:r>
          </w:p>
        </w:tc>
        <w:tc>
          <w:tcPr>
            <w:tcW w:w="2666" w:type="dxa"/>
            <w:vAlign w:val="center"/>
          </w:tcPr>
          <w:p w14:paraId="24353FE3" w14:textId="77777777" w:rsidR="00CD4D4C" w:rsidRPr="005446FC" w:rsidRDefault="00CD4D4C" w:rsidP="00841263">
            <w:pPr>
              <w:pStyle w:val="a2"/>
              <w:jc w:val="center"/>
              <w:rPr>
                <w:rFonts w:cs="Lina sans"/>
                <w:rtl/>
              </w:rPr>
            </w:pPr>
          </w:p>
        </w:tc>
        <w:tc>
          <w:tcPr>
            <w:tcW w:w="2664" w:type="dxa"/>
            <w:vAlign w:val="center"/>
          </w:tcPr>
          <w:p w14:paraId="29E0B697" w14:textId="77777777" w:rsidR="00CD4D4C" w:rsidRPr="005446FC" w:rsidRDefault="00CD4D4C" w:rsidP="00841263">
            <w:pPr>
              <w:pStyle w:val="a2"/>
              <w:jc w:val="center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للقراءة فقط</w:t>
            </w:r>
          </w:p>
        </w:tc>
      </w:tr>
      <w:tr w:rsidR="00CD4D4C" w:rsidRPr="00543EFE" w14:paraId="67CD5678" w14:textId="77777777" w:rsidTr="00543EFE">
        <w:trPr>
          <w:trHeight w:val="389"/>
          <w:jc w:val="center"/>
        </w:trPr>
        <w:tc>
          <w:tcPr>
            <w:tcW w:w="9445" w:type="dxa"/>
            <w:gridSpan w:val="6"/>
            <w:shd w:val="clear" w:color="auto" w:fill="307B67"/>
            <w:vAlign w:val="center"/>
          </w:tcPr>
          <w:p w14:paraId="5EEDE73F" w14:textId="05DE0574" w:rsidR="00CD4D4C" w:rsidRPr="00441375" w:rsidRDefault="00CD4D4C" w:rsidP="00841263">
            <w:pPr>
              <w:pStyle w:val="tabletitle"/>
              <w:jc w:val="center"/>
              <w:rPr>
                <w:rFonts w:ascii="Calibri" w:hAnsi="Calibri"/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CD4D4C" w:rsidRPr="00543EFE" w14:paraId="444AA5CD" w14:textId="77777777" w:rsidTr="0046236C">
        <w:trPr>
          <w:trHeight w:val="20"/>
          <w:jc w:val="center"/>
        </w:trPr>
        <w:tc>
          <w:tcPr>
            <w:tcW w:w="455" w:type="dxa"/>
            <w:shd w:val="clear" w:color="auto" w:fill="D9D9D9" w:themeFill="background1" w:themeFillShade="D9"/>
            <w:vAlign w:val="center"/>
          </w:tcPr>
          <w:p w14:paraId="4B7B19BA" w14:textId="77777777" w:rsidR="00CD4D4C" w:rsidRPr="000037B9" w:rsidRDefault="00CD4D4C" w:rsidP="00841263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4C96D022" w14:textId="77777777" w:rsidR="00CD4D4C" w:rsidRPr="000037B9" w:rsidRDefault="00CD4D4C" w:rsidP="00841263">
            <w:pPr>
              <w:jc w:val="center"/>
            </w:pPr>
            <w:r w:rsidRPr="000037B9">
              <w:rPr>
                <w:rFonts w:hint="cs"/>
                <w:rtl/>
              </w:rPr>
              <w:t>النقر على</w:t>
            </w:r>
          </w:p>
        </w:tc>
        <w:tc>
          <w:tcPr>
            <w:tcW w:w="6020" w:type="dxa"/>
            <w:gridSpan w:val="3"/>
            <w:shd w:val="clear" w:color="auto" w:fill="D9D9D9" w:themeFill="background1" w:themeFillShade="D9"/>
            <w:vAlign w:val="center"/>
          </w:tcPr>
          <w:p w14:paraId="50BB80D7" w14:textId="77777777" w:rsidR="00CD4D4C" w:rsidRPr="000037B9" w:rsidRDefault="00CD4D4C" w:rsidP="00841263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الحدث</w:t>
            </w:r>
          </w:p>
        </w:tc>
      </w:tr>
      <w:tr w:rsidR="0046236C" w:rsidRPr="00543EFE" w14:paraId="25B283CC" w14:textId="77777777" w:rsidTr="0046236C">
        <w:trPr>
          <w:trHeight w:val="20"/>
          <w:jc w:val="center"/>
        </w:trPr>
        <w:tc>
          <w:tcPr>
            <w:tcW w:w="455" w:type="dxa"/>
            <w:vAlign w:val="center"/>
          </w:tcPr>
          <w:p w14:paraId="7EC78050" w14:textId="77777777" w:rsidR="0046236C" w:rsidRPr="005446FC" w:rsidRDefault="0046236C">
            <w:pPr>
              <w:pStyle w:val="ListParagraph"/>
              <w:numPr>
                <w:ilvl w:val="0"/>
                <w:numId w:val="8"/>
              </w:numPr>
              <w:rPr>
                <w:rFonts w:cs="Lina sans"/>
                <w:rtl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46926AE8" w14:textId="7E9B2014" w:rsidR="0046236C" w:rsidRPr="005446FC" w:rsidRDefault="00304E49" w:rsidP="009A7D54">
            <w:pPr>
              <w:pStyle w:val="a2"/>
              <w:rPr>
                <w:rFonts w:cs="Lina sans"/>
              </w:rPr>
            </w:pPr>
            <w:r w:rsidRPr="005446FC">
              <w:rPr>
                <w:rFonts w:cs="Lina sans" w:hint="cs"/>
                <w:rtl/>
              </w:rPr>
              <w:t xml:space="preserve">"يجب الموافقة </w:t>
            </w:r>
            <w:r w:rsidR="0046236C" w:rsidRPr="005446FC">
              <w:rPr>
                <w:rFonts w:cs="Lina sans"/>
                <w:rtl/>
              </w:rPr>
              <w:t>على الشروط والأحكام</w:t>
            </w:r>
            <w:r w:rsidRPr="005446FC">
              <w:rPr>
                <w:rFonts w:cs="Lina sans" w:hint="cs"/>
                <w:rtl/>
              </w:rPr>
              <w:t>"</w:t>
            </w:r>
          </w:p>
        </w:tc>
        <w:tc>
          <w:tcPr>
            <w:tcW w:w="6020" w:type="dxa"/>
            <w:gridSpan w:val="3"/>
            <w:vAlign w:val="center"/>
          </w:tcPr>
          <w:p w14:paraId="7A1C2B35" w14:textId="0E510438" w:rsidR="0046236C" w:rsidRPr="005446FC" w:rsidRDefault="00616F88" w:rsidP="009A7D54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شرط للانتقال إلى الصفحة التالية عند النقر على زر التالي</w:t>
            </w:r>
            <w:r w:rsidR="0046236C" w:rsidRPr="005446FC">
              <w:rPr>
                <w:rFonts w:cs="Lina sans" w:hint="cs"/>
                <w:rtl/>
              </w:rPr>
              <w:t xml:space="preserve"> </w:t>
            </w:r>
          </w:p>
        </w:tc>
      </w:tr>
      <w:tr w:rsidR="009638FD" w:rsidRPr="00543EFE" w14:paraId="187CE729" w14:textId="77777777" w:rsidTr="0046236C">
        <w:trPr>
          <w:trHeight w:val="20"/>
          <w:jc w:val="center"/>
        </w:trPr>
        <w:tc>
          <w:tcPr>
            <w:tcW w:w="455" w:type="dxa"/>
            <w:vAlign w:val="center"/>
          </w:tcPr>
          <w:p w14:paraId="2D251E17" w14:textId="77777777" w:rsidR="009638FD" w:rsidRPr="005446FC" w:rsidRDefault="009638FD">
            <w:pPr>
              <w:pStyle w:val="ListParagraph"/>
              <w:numPr>
                <w:ilvl w:val="0"/>
                <w:numId w:val="8"/>
              </w:numPr>
              <w:rPr>
                <w:rFonts w:cs="Lina sans"/>
                <w:rtl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04002529" w14:textId="595629F7" w:rsidR="009638FD" w:rsidRPr="005446FC" w:rsidRDefault="00B21013" w:rsidP="009A7D54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إلغاء الطلب</w:t>
            </w:r>
            <w:r w:rsidR="009638FD" w:rsidRPr="005446FC">
              <w:rPr>
                <w:rFonts w:cs="Lina sans" w:hint="cs"/>
                <w:rtl/>
              </w:rPr>
              <w:t xml:space="preserve"> </w:t>
            </w:r>
          </w:p>
        </w:tc>
        <w:tc>
          <w:tcPr>
            <w:tcW w:w="6020" w:type="dxa"/>
            <w:gridSpan w:val="3"/>
            <w:vAlign w:val="center"/>
          </w:tcPr>
          <w:p w14:paraId="149E5057" w14:textId="35F5C96C" w:rsidR="009638FD" w:rsidRPr="005446FC" w:rsidRDefault="002D4AFA" w:rsidP="007956D3">
            <w:pPr>
              <w:pStyle w:val="a2"/>
              <w:jc w:val="both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 xml:space="preserve">يتم </w:t>
            </w:r>
            <w:r w:rsidR="008331DA" w:rsidRPr="005446FC">
              <w:rPr>
                <w:rFonts w:cs="Lina sans" w:hint="cs"/>
                <w:rtl/>
              </w:rPr>
              <w:t>الغاء</w:t>
            </w:r>
            <w:r w:rsidRPr="005446FC">
              <w:rPr>
                <w:rFonts w:cs="Lina sans" w:hint="cs"/>
                <w:rtl/>
              </w:rPr>
              <w:t xml:space="preserve"> الطلب وذلك بعد ظهور نافذة منبثقة لتأكيد الإلغاء</w:t>
            </w:r>
            <w:r w:rsidR="00BA6B6C" w:rsidRPr="005446FC">
              <w:rPr>
                <w:rFonts w:cs="Lina sans" w:hint="cs"/>
                <w:rtl/>
              </w:rPr>
              <w:t xml:space="preserve"> </w:t>
            </w:r>
            <w:r w:rsidR="00632934" w:rsidRPr="005446FC">
              <w:rPr>
                <w:rFonts w:cs="Lina sans" w:hint="cs"/>
                <w:rtl/>
              </w:rPr>
              <w:t>و</w:t>
            </w:r>
            <w:r w:rsidR="00BA6B6C" w:rsidRPr="005446FC">
              <w:rPr>
                <w:rFonts w:cs="Lina sans" w:hint="cs"/>
                <w:rtl/>
              </w:rPr>
              <w:t>تحويل حالة الطلب إلى ملغي</w:t>
            </w:r>
            <w:r w:rsidR="00632934" w:rsidRPr="005446FC">
              <w:rPr>
                <w:rFonts w:cs="Lina sans" w:hint="cs"/>
                <w:rtl/>
              </w:rPr>
              <w:t xml:space="preserve"> بالضغط على زر "تأكيد الإلغاء"</w:t>
            </w:r>
          </w:p>
        </w:tc>
      </w:tr>
      <w:tr w:rsidR="0046236C" w:rsidRPr="00543EFE" w14:paraId="49A61BDC" w14:textId="77777777" w:rsidTr="0046236C">
        <w:trPr>
          <w:trHeight w:val="20"/>
          <w:jc w:val="center"/>
        </w:trPr>
        <w:tc>
          <w:tcPr>
            <w:tcW w:w="455" w:type="dxa"/>
            <w:vAlign w:val="center"/>
          </w:tcPr>
          <w:p w14:paraId="7FD293F2" w14:textId="77777777" w:rsidR="0046236C" w:rsidRPr="005446FC" w:rsidRDefault="0046236C">
            <w:pPr>
              <w:pStyle w:val="ListParagraph"/>
              <w:numPr>
                <w:ilvl w:val="0"/>
                <w:numId w:val="8"/>
              </w:numPr>
              <w:rPr>
                <w:rFonts w:cs="Lina sans"/>
                <w:rtl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4C82A69F" w14:textId="022B5BAF" w:rsidR="0046236C" w:rsidRPr="005446FC" w:rsidRDefault="0046236C" w:rsidP="009A7D54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التالي</w:t>
            </w:r>
          </w:p>
        </w:tc>
        <w:tc>
          <w:tcPr>
            <w:tcW w:w="6020" w:type="dxa"/>
            <w:gridSpan w:val="3"/>
            <w:vAlign w:val="center"/>
          </w:tcPr>
          <w:p w14:paraId="4B3EF768" w14:textId="539A8503" w:rsidR="0046236C" w:rsidRPr="005446FC" w:rsidRDefault="00D3027F" w:rsidP="00971B62">
            <w:pPr>
              <w:pStyle w:val="a2"/>
              <w:jc w:val="both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 xml:space="preserve">عند الضغط على هذا الزر يتم الانتقال إلى التبويب التالي " البيانات المسترجعة" </w:t>
            </w:r>
            <w:r w:rsidR="0046236C" w:rsidRPr="005446FC">
              <w:rPr>
                <w:rFonts w:cs="Lina sans" w:hint="cs"/>
                <w:rtl/>
              </w:rPr>
              <w:t xml:space="preserve">الخطوة رقم </w:t>
            </w:r>
            <w:hyperlink w:anchor="قبول_الشروط" w:history="1">
              <w:r w:rsidR="0046236C" w:rsidRPr="005446FC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( 9 )</w:t>
              </w:r>
            </w:hyperlink>
            <w:r w:rsidR="0046236C" w:rsidRPr="005446FC">
              <w:rPr>
                <w:rFonts w:cs="Lina sans" w:hint="cs"/>
                <w:rtl/>
              </w:rPr>
              <w:t xml:space="preserve"> في شرح مخطط سير العمل.</w:t>
            </w:r>
          </w:p>
        </w:tc>
      </w:tr>
    </w:tbl>
    <w:p w14:paraId="69F1B50F" w14:textId="13FE87CA" w:rsidR="00867696" w:rsidRPr="000037B9" w:rsidRDefault="00006D52" w:rsidP="000037B9">
      <w:pPr>
        <w:rPr>
          <w:rtl/>
        </w:rPr>
      </w:pPr>
      <w:r w:rsidRPr="002D4AFA">
        <w:rPr>
          <w:noProof/>
          <w:rtl/>
        </w:rPr>
        <w:drawing>
          <wp:anchor distT="0" distB="0" distL="114300" distR="114300" simplePos="0" relativeHeight="251882496" behindDoc="1" locked="0" layoutInCell="1" allowOverlap="1" wp14:anchorId="1AEDC2E0" wp14:editId="01857BCF">
            <wp:simplePos x="0" y="0"/>
            <wp:positionH relativeFrom="column">
              <wp:posOffset>1630680</wp:posOffset>
            </wp:positionH>
            <wp:positionV relativeFrom="paragraph">
              <wp:posOffset>107950</wp:posOffset>
            </wp:positionV>
            <wp:extent cx="2529205" cy="1076325"/>
            <wp:effectExtent l="19050" t="19050" r="23495" b="28575"/>
            <wp:wrapTight wrapText="bothSides">
              <wp:wrapPolygon edited="0">
                <wp:start x="-163" y="-382"/>
                <wp:lineTo x="-163" y="21791"/>
                <wp:lineTo x="21638" y="21791"/>
                <wp:lineTo x="21638" y="-382"/>
                <wp:lineTo x="-163" y="-382"/>
              </wp:wrapPolygon>
            </wp:wrapTight>
            <wp:docPr id="897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2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07632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BEEC6" w14:textId="0B534158" w:rsidR="002D4AFA" w:rsidRDefault="002D4AFA" w:rsidP="000037B9">
      <w:pPr>
        <w:rPr>
          <w:rtl/>
        </w:rPr>
      </w:pPr>
    </w:p>
    <w:p w14:paraId="5F3ABEF2" w14:textId="6FC00923" w:rsidR="002D4AFA" w:rsidRDefault="002D4AFA" w:rsidP="000037B9">
      <w:pPr>
        <w:rPr>
          <w:rtl/>
        </w:rPr>
      </w:pPr>
    </w:p>
    <w:p w14:paraId="48E15FC3" w14:textId="77777777" w:rsidR="006D01FD" w:rsidRDefault="006D01FD" w:rsidP="000037B9">
      <w:pPr>
        <w:rPr>
          <w:rtl/>
        </w:rPr>
      </w:pPr>
    </w:p>
    <w:p w14:paraId="371BBA5F" w14:textId="77777777" w:rsidR="006D01FD" w:rsidRDefault="006D01FD" w:rsidP="000037B9">
      <w:pPr>
        <w:rPr>
          <w:rtl/>
        </w:rPr>
      </w:pPr>
    </w:p>
    <w:p w14:paraId="45B15A4E" w14:textId="77777777" w:rsidR="006D01FD" w:rsidRDefault="006D01FD" w:rsidP="000037B9">
      <w:pPr>
        <w:rPr>
          <w:rtl/>
        </w:rPr>
      </w:pPr>
    </w:p>
    <w:p w14:paraId="0AAD05B8" w14:textId="77777777" w:rsidR="00C86A84" w:rsidRDefault="00C86A84" w:rsidP="000037B9">
      <w:pPr>
        <w:rPr>
          <w:rtl/>
        </w:rPr>
      </w:pPr>
    </w:p>
    <w:p w14:paraId="5ED8A9A9" w14:textId="77777777" w:rsidR="006D01FD" w:rsidRDefault="006D01FD" w:rsidP="000037B9">
      <w:pPr>
        <w:rPr>
          <w:rtl/>
        </w:rPr>
      </w:pPr>
    </w:p>
    <w:p w14:paraId="55498429" w14:textId="4AC1946A" w:rsidR="006D01FD" w:rsidRPr="00216EA1" w:rsidRDefault="006D01FD" w:rsidP="00216EA1">
      <w:pPr>
        <w:pStyle w:val="Heading2"/>
        <w:numPr>
          <w:ilvl w:val="1"/>
          <w:numId w:val="84"/>
        </w:numPr>
        <w:rPr>
          <w:rFonts w:cs="Lina sans"/>
          <w:rtl/>
        </w:rPr>
      </w:pPr>
      <w:r w:rsidRPr="000050A3">
        <w:rPr>
          <w:rFonts w:cs="Lina sans" w:hint="cs"/>
          <w:rtl/>
        </w:rPr>
        <w:lastRenderedPageBreak/>
        <w:t>شاشة البيانات المسترجعة.</w:t>
      </w:r>
    </w:p>
    <w:p w14:paraId="5720E424" w14:textId="332B9BEF" w:rsidR="00C86A84" w:rsidRDefault="00C86A84" w:rsidP="000037B9">
      <w:pPr>
        <w:rPr>
          <w:rtl/>
        </w:rPr>
      </w:pPr>
      <w:r>
        <w:rPr>
          <w:noProof/>
        </w:rPr>
        <w:drawing>
          <wp:anchor distT="0" distB="0" distL="114300" distR="114300" simplePos="0" relativeHeight="252061696" behindDoc="1" locked="0" layoutInCell="1" allowOverlap="1" wp14:anchorId="2B09FD09" wp14:editId="4EFDBFAA">
            <wp:simplePos x="0" y="0"/>
            <wp:positionH relativeFrom="margin">
              <wp:posOffset>375920</wp:posOffset>
            </wp:positionH>
            <wp:positionV relativeFrom="paragraph">
              <wp:posOffset>101600</wp:posOffset>
            </wp:positionV>
            <wp:extent cx="5160010" cy="2559050"/>
            <wp:effectExtent l="19050" t="19050" r="21590" b="12700"/>
            <wp:wrapTight wrapText="bothSides">
              <wp:wrapPolygon edited="0">
                <wp:start x="-80" y="-161"/>
                <wp:lineTo x="-80" y="21546"/>
                <wp:lineTo x="21611" y="21546"/>
                <wp:lineTo x="21611" y="-161"/>
                <wp:lineTo x="-80" y="-161"/>
              </wp:wrapPolygon>
            </wp:wrapTight>
            <wp:docPr id="7957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23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25590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6FFCD" w14:textId="77777777" w:rsidR="00C86A84" w:rsidRDefault="00C86A84" w:rsidP="000037B9">
      <w:pPr>
        <w:rPr>
          <w:rtl/>
        </w:rPr>
      </w:pPr>
    </w:p>
    <w:p w14:paraId="6A4811FD" w14:textId="77777777" w:rsidR="00C86A84" w:rsidRDefault="00C86A84" w:rsidP="000037B9">
      <w:pPr>
        <w:rPr>
          <w:rtl/>
        </w:rPr>
      </w:pPr>
    </w:p>
    <w:p w14:paraId="606BD0D8" w14:textId="77777777" w:rsidR="00C86A84" w:rsidRDefault="00C86A84" w:rsidP="000037B9">
      <w:pPr>
        <w:rPr>
          <w:rtl/>
        </w:rPr>
      </w:pPr>
    </w:p>
    <w:p w14:paraId="31D224EB" w14:textId="77777777" w:rsidR="00C86A84" w:rsidRDefault="00C86A84" w:rsidP="000037B9">
      <w:pPr>
        <w:rPr>
          <w:rtl/>
        </w:rPr>
      </w:pPr>
    </w:p>
    <w:p w14:paraId="3C082146" w14:textId="77777777" w:rsidR="00C86A84" w:rsidRDefault="00C86A84" w:rsidP="000037B9">
      <w:pPr>
        <w:rPr>
          <w:rtl/>
        </w:rPr>
      </w:pPr>
    </w:p>
    <w:p w14:paraId="2A043AB5" w14:textId="77777777" w:rsidR="00C86A84" w:rsidRDefault="00C86A84" w:rsidP="000037B9">
      <w:pPr>
        <w:rPr>
          <w:rtl/>
        </w:rPr>
      </w:pPr>
    </w:p>
    <w:p w14:paraId="4766F30D" w14:textId="77777777" w:rsidR="00C86A84" w:rsidRDefault="00C86A84" w:rsidP="000037B9">
      <w:pPr>
        <w:rPr>
          <w:rtl/>
        </w:rPr>
      </w:pPr>
    </w:p>
    <w:p w14:paraId="7D6B6AFC" w14:textId="77777777" w:rsidR="00C86A84" w:rsidRDefault="00C86A84" w:rsidP="000037B9">
      <w:pPr>
        <w:rPr>
          <w:rtl/>
        </w:rPr>
      </w:pPr>
    </w:p>
    <w:p w14:paraId="61A06E72" w14:textId="77777777" w:rsidR="00C86A84" w:rsidRDefault="00C86A84" w:rsidP="000037B9">
      <w:pPr>
        <w:rPr>
          <w:rtl/>
        </w:rPr>
      </w:pPr>
    </w:p>
    <w:p w14:paraId="114098EB" w14:textId="77777777" w:rsidR="00C86A84" w:rsidRDefault="00C86A84" w:rsidP="000037B9">
      <w:pPr>
        <w:rPr>
          <w:rtl/>
        </w:rPr>
      </w:pPr>
    </w:p>
    <w:p w14:paraId="3B7A596E" w14:textId="77777777" w:rsidR="00C86A84" w:rsidRDefault="00C86A84" w:rsidP="000037B9">
      <w:pPr>
        <w:rPr>
          <w:rtl/>
        </w:rPr>
      </w:pPr>
    </w:p>
    <w:p w14:paraId="39C6B3B8" w14:textId="77777777" w:rsidR="00C86A84" w:rsidRDefault="00C86A84" w:rsidP="000037B9">
      <w:pPr>
        <w:rPr>
          <w:rtl/>
        </w:rPr>
      </w:pPr>
    </w:p>
    <w:p w14:paraId="6984A5A7" w14:textId="77777777" w:rsidR="00E94380" w:rsidRDefault="00E94380" w:rsidP="000037B9">
      <w:pPr>
        <w:rPr>
          <w:rtl/>
        </w:rPr>
      </w:pPr>
    </w:p>
    <w:p w14:paraId="4CDBBDB9" w14:textId="77777777" w:rsidR="0043484F" w:rsidRDefault="0043484F" w:rsidP="000037B9">
      <w:pPr>
        <w:rPr>
          <w:rtl/>
        </w:rPr>
      </w:pPr>
    </w:p>
    <w:tbl>
      <w:tblPr>
        <w:tblpPr w:leftFromText="180" w:rightFromText="180" w:vertAnchor="text" w:horzAnchor="margin" w:tblpY="109"/>
        <w:bidiVisual/>
        <w:tblW w:w="947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8"/>
        <w:gridCol w:w="2331"/>
        <w:gridCol w:w="639"/>
        <w:gridCol w:w="361"/>
        <w:gridCol w:w="4349"/>
        <w:gridCol w:w="1310"/>
        <w:gridCol w:w="28"/>
      </w:tblGrid>
      <w:tr w:rsidR="000E1CF2" w:rsidRPr="000037B9" w14:paraId="4ED463EC" w14:textId="77777777" w:rsidTr="000E1CF2">
        <w:trPr>
          <w:trHeight w:val="288"/>
          <w:tblHeader/>
        </w:trPr>
        <w:tc>
          <w:tcPr>
            <w:tcW w:w="9473" w:type="dxa"/>
            <w:gridSpan w:val="8"/>
            <w:shd w:val="clear" w:color="auto" w:fill="307B67"/>
            <w:vAlign w:val="center"/>
          </w:tcPr>
          <w:p w14:paraId="09745458" w14:textId="77777777" w:rsidR="000E1CF2" w:rsidRPr="000037B9" w:rsidRDefault="000E1CF2" w:rsidP="000E1CF2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حقول البيانات</w:t>
            </w:r>
          </w:p>
        </w:tc>
      </w:tr>
      <w:tr w:rsidR="000E1CF2" w:rsidRPr="000037B9" w14:paraId="70087B1E" w14:textId="77777777" w:rsidTr="000E1CF2">
        <w:trPr>
          <w:trHeight w:val="288"/>
          <w:tblHeader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450A382A" w14:textId="77777777" w:rsidR="000E1CF2" w:rsidRPr="000037B9" w:rsidRDefault="000E1CF2" w:rsidP="000E1CF2">
            <w:pPr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339" w:type="dxa"/>
            <w:gridSpan w:val="2"/>
            <w:shd w:val="clear" w:color="auto" w:fill="D9D9D9" w:themeFill="background1" w:themeFillShade="D9"/>
            <w:vAlign w:val="center"/>
            <w:hideMark/>
          </w:tcPr>
          <w:p w14:paraId="34197E86" w14:textId="77777777" w:rsidR="000E1CF2" w:rsidRPr="000037B9" w:rsidRDefault="000E1CF2" w:rsidP="000E1CF2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000" w:type="dxa"/>
            <w:gridSpan w:val="2"/>
            <w:shd w:val="clear" w:color="auto" w:fill="D9D9D9" w:themeFill="background1" w:themeFillShade="D9"/>
            <w:vAlign w:val="center"/>
            <w:hideMark/>
          </w:tcPr>
          <w:p w14:paraId="5117974C" w14:textId="77777777" w:rsidR="000E1CF2" w:rsidRPr="000037B9" w:rsidRDefault="000E1CF2" w:rsidP="000E1CF2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349" w:type="dxa"/>
            <w:shd w:val="clear" w:color="auto" w:fill="D9D9D9" w:themeFill="background1" w:themeFillShade="D9"/>
            <w:vAlign w:val="center"/>
            <w:hideMark/>
          </w:tcPr>
          <w:p w14:paraId="1114166E" w14:textId="77777777" w:rsidR="000E1CF2" w:rsidRPr="000037B9" w:rsidRDefault="000E1CF2" w:rsidP="000E1CF2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338" w:type="dxa"/>
            <w:gridSpan w:val="2"/>
            <w:shd w:val="clear" w:color="auto" w:fill="D9D9D9" w:themeFill="background1" w:themeFillShade="D9"/>
            <w:vAlign w:val="center"/>
            <w:hideMark/>
          </w:tcPr>
          <w:p w14:paraId="4AAD28F1" w14:textId="77777777" w:rsidR="000E1CF2" w:rsidRPr="000037B9" w:rsidRDefault="000E1CF2" w:rsidP="000E1CF2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0E1CF2" w:rsidRPr="00A13DC3" w14:paraId="757C0132" w14:textId="77777777" w:rsidTr="000E1CF2">
        <w:trPr>
          <w:trHeight w:val="20"/>
        </w:trPr>
        <w:tc>
          <w:tcPr>
            <w:tcW w:w="3786" w:type="dxa"/>
            <w:gridSpan w:val="5"/>
            <w:shd w:val="clear" w:color="auto" w:fill="E2EFD9" w:themeFill="accent6" w:themeFillTint="33"/>
            <w:vAlign w:val="center"/>
          </w:tcPr>
          <w:p w14:paraId="10681860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 xml:space="preserve"> بيانات مقدم الطلب </w:t>
            </w:r>
          </w:p>
        </w:tc>
        <w:tc>
          <w:tcPr>
            <w:tcW w:w="4349" w:type="dxa"/>
            <w:shd w:val="clear" w:color="auto" w:fill="E2EFD9" w:themeFill="accent6" w:themeFillTint="33"/>
            <w:vAlign w:val="center"/>
          </w:tcPr>
          <w:p w14:paraId="047BD2B3" w14:textId="77777777" w:rsidR="000E1CF2" w:rsidRPr="005446FC" w:rsidRDefault="000E1CF2" w:rsidP="000E1CF2">
            <w:pPr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جلب البيانات من</w:t>
            </w:r>
            <w:r>
              <w:rPr>
                <w:rFonts w:cs="Lina sans"/>
              </w:rPr>
              <w:t xml:space="preserve"> </w:t>
            </w:r>
            <w:r w:rsidRPr="005446FC">
              <w:rPr>
                <w:rFonts w:cs="Lina sans" w:hint="cs"/>
                <w:rtl/>
              </w:rPr>
              <w:t>نظام نما</w:t>
            </w:r>
          </w:p>
        </w:tc>
        <w:tc>
          <w:tcPr>
            <w:tcW w:w="1338" w:type="dxa"/>
            <w:gridSpan w:val="2"/>
            <w:shd w:val="clear" w:color="auto" w:fill="E2EFD9" w:themeFill="accent6" w:themeFillTint="33"/>
            <w:vAlign w:val="center"/>
          </w:tcPr>
          <w:p w14:paraId="1D4EDCDE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</w:p>
        </w:tc>
      </w:tr>
      <w:tr w:rsidR="000E1CF2" w:rsidRPr="009A7D54" w14:paraId="6F0DB255" w14:textId="77777777" w:rsidTr="000E1CF2">
        <w:trPr>
          <w:trHeight w:val="20"/>
        </w:trPr>
        <w:tc>
          <w:tcPr>
            <w:tcW w:w="447" w:type="dxa"/>
            <w:vAlign w:val="center"/>
          </w:tcPr>
          <w:p w14:paraId="3146BF1F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021EC7BB" w14:textId="77777777" w:rsidR="000E1CF2" w:rsidRPr="005446FC" w:rsidRDefault="000E1CF2" w:rsidP="000E1CF2">
            <w:pPr>
              <w:pStyle w:val="a2"/>
              <w:rPr>
                <w:rFonts w:cs="Lina sans"/>
                <w:sz w:val="22"/>
                <w:szCs w:val="22"/>
                <w:rtl/>
              </w:rPr>
            </w:pPr>
            <w:r w:rsidRPr="005446FC">
              <w:rPr>
                <w:rFonts w:cs="Lina sans" w:hint="cs"/>
                <w:sz w:val="22"/>
                <w:szCs w:val="22"/>
                <w:rtl/>
              </w:rPr>
              <w:t>رقم هوية مقدم الطلب</w:t>
            </w:r>
          </w:p>
        </w:tc>
        <w:tc>
          <w:tcPr>
            <w:tcW w:w="1000" w:type="dxa"/>
            <w:gridSpan w:val="2"/>
            <w:vAlign w:val="center"/>
          </w:tcPr>
          <w:p w14:paraId="71E0FEA3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رقم</w:t>
            </w:r>
          </w:p>
        </w:tc>
        <w:tc>
          <w:tcPr>
            <w:tcW w:w="4349" w:type="dxa"/>
            <w:vAlign w:val="center"/>
          </w:tcPr>
          <w:p w14:paraId="5F95ABC6" w14:textId="77777777" w:rsidR="000E1CF2" w:rsidRPr="005446FC" w:rsidRDefault="000E1CF2" w:rsidP="000E1CF2">
            <w:pPr>
              <w:rPr>
                <w:rFonts w:cs="Lina sans"/>
                <w:rtl/>
              </w:rPr>
            </w:pPr>
          </w:p>
        </w:tc>
        <w:tc>
          <w:tcPr>
            <w:tcW w:w="1338" w:type="dxa"/>
            <w:gridSpan w:val="2"/>
            <w:vAlign w:val="center"/>
          </w:tcPr>
          <w:p w14:paraId="0BEBC5BE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للقراءة فقط</w:t>
            </w:r>
          </w:p>
        </w:tc>
      </w:tr>
      <w:tr w:rsidR="000E1CF2" w:rsidRPr="009A7D54" w14:paraId="087BF14F" w14:textId="77777777" w:rsidTr="000E1CF2">
        <w:trPr>
          <w:trHeight w:val="20"/>
        </w:trPr>
        <w:tc>
          <w:tcPr>
            <w:tcW w:w="447" w:type="dxa"/>
            <w:vAlign w:val="center"/>
          </w:tcPr>
          <w:p w14:paraId="7B7F5C70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600A34BD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اسم مقدم الطلب</w:t>
            </w:r>
          </w:p>
        </w:tc>
        <w:tc>
          <w:tcPr>
            <w:tcW w:w="1000" w:type="dxa"/>
            <w:gridSpan w:val="2"/>
            <w:vAlign w:val="center"/>
          </w:tcPr>
          <w:p w14:paraId="029620D6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نص</w:t>
            </w:r>
          </w:p>
        </w:tc>
        <w:tc>
          <w:tcPr>
            <w:tcW w:w="4349" w:type="dxa"/>
            <w:vAlign w:val="center"/>
          </w:tcPr>
          <w:p w14:paraId="547673FA" w14:textId="77777777" w:rsidR="000E1CF2" w:rsidRPr="005446FC" w:rsidRDefault="000E1CF2" w:rsidP="000E1CF2">
            <w:pPr>
              <w:rPr>
                <w:rFonts w:cs="Lina sans"/>
                <w:rtl/>
              </w:rPr>
            </w:pPr>
            <w:r w:rsidRPr="005446FC">
              <w:rPr>
                <w:rFonts w:cs="Lina sans"/>
                <w:rtl/>
              </w:rPr>
              <w:t>عرض الاسم الرباعي للمستفيد</w:t>
            </w:r>
          </w:p>
        </w:tc>
        <w:tc>
          <w:tcPr>
            <w:tcW w:w="1338" w:type="dxa"/>
            <w:gridSpan w:val="2"/>
            <w:vAlign w:val="center"/>
          </w:tcPr>
          <w:p w14:paraId="5F4C2D8A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للقراءة فقط</w:t>
            </w:r>
          </w:p>
        </w:tc>
      </w:tr>
      <w:tr w:rsidR="000E1CF2" w:rsidRPr="009A7D54" w14:paraId="43BEF23C" w14:textId="77777777" w:rsidTr="000E1CF2">
        <w:trPr>
          <w:trHeight w:val="20"/>
        </w:trPr>
        <w:tc>
          <w:tcPr>
            <w:tcW w:w="447" w:type="dxa"/>
            <w:vAlign w:val="center"/>
          </w:tcPr>
          <w:p w14:paraId="15E525F0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12ED318C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 xml:space="preserve">البريد الالكتروني </w:t>
            </w:r>
          </w:p>
        </w:tc>
        <w:tc>
          <w:tcPr>
            <w:tcW w:w="1000" w:type="dxa"/>
            <w:gridSpan w:val="2"/>
            <w:vAlign w:val="center"/>
          </w:tcPr>
          <w:p w14:paraId="309274AB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نص</w:t>
            </w:r>
          </w:p>
        </w:tc>
        <w:tc>
          <w:tcPr>
            <w:tcW w:w="4349" w:type="dxa"/>
            <w:vAlign w:val="center"/>
          </w:tcPr>
          <w:p w14:paraId="7D928F6C" w14:textId="77777777" w:rsidR="000E1CF2" w:rsidRPr="005446FC" w:rsidRDefault="000E1CF2" w:rsidP="000E1CF2">
            <w:pPr>
              <w:rPr>
                <w:rFonts w:cs="Lina sans"/>
                <w:rtl/>
              </w:rPr>
            </w:pPr>
          </w:p>
        </w:tc>
        <w:tc>
          <w:tcPr>
            <w:tcW w:w="1338" w:type="dxa"/>
            <w:gridSpan w:val="2"/>
            <w:vAlign w:val="center"/>
          </w:tcPr>
          <w:p w14:paraId="7A951120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للقراءة فقط</w:t>
            </w:r>
          </w:p>
        </w:tc>
      </w:tr>
      <w:tr w:rsidR="000E1CF2" w:rsidRPr="009A7D54" w14:paraId="230DCA44" w14:textId="77777777" w:rsidTr="000E1CF2">
        <w:trPr>
          <w:trHeight w:val="20"/>
        </w:trPr>
        <w:tc>
          <w:tcPr>
            <w:tcW w:w="447" w:type="dxa"/>
            <w:vAlign w:val="center"/>
          </w:tcPr>
          <w:p w14:paraId="0F5FBA25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6674E8D1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رقم التواصل</w:t>
            </w:r>
          </w:p>
        </w:tc>
        <w:tc>
          <w:tcPr>
            <w:tcW w:w="1000" w:type="dxa"/>
            <w:gridSpan w:val="2"/>
            <w:vAlign w:val="center"/>
          </w:tcPr>
          <w:p w14:paraId="2E148FCA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رقم</w:t>
            </w:r>
          </w:p>
        </w:tc>
        <w:tc>
          <w:tcPr>
            <w:tcW w:w="4349" w:type="dxa"/>
            <w:vAlign w:val="center"/>
          </w:tcPr>
          <w:p w14:paraId="65DD0781" w14:textId="77777777" w:rsidR="000E1CF2" w:rsidRPr="005446FC" w:rsidRDefault="000E1CF2" w:rsidP="000E1CF2">
            <w:pPr>
              <w:rPr>
                <w:rFonts w:cs="Lina sans"/>
                <w:rtl/>
              </w:rPr>
            </w:pPr>
          </w:p>
        </w:tc>
        <w:tc>
          <w:tcPr>
            <w:tcW w:w="1338" w:type="dxa"/>
            <w:gridSpan w:val="2"/>
            <w:vAlign w:val="center"/>
          </w:tcPr>
          <w:p w14:paraId="6B75D8DF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للقراءة فقط</w:t>
            </w:r>
          </w:p>
        </w:tc>
      </w:tr>
      <w:tr w:rsidR="000E1CF2" w:rsidRPr="009A7D54" w14:paraId="372C7AFF" w14:textId="77777777" w:rsidTr="000E1CF2">
        <w:trPr>
          <w:trHeight w:val="20"/>
        </w:trPr>
        <w:tc>
          <w:tcPr>
            <w:tcW w:w="447" w:type="dxa"/>
            <w:vAlign w:val="center"/>
          </w:tcPr>
          <w:p w14:paraId="631551DE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43F29035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العنوان</w:t>
            </w:r>
          </w:p>
        </w:tc>
        <w:tc>
          <w:tcPr>
            <w:tcW w:w="1000" w:type="dxa"/>
            <w:gridSpan w:val="2"/>
            <w:vAlign w:val="center"/>
          </w:tcPr>
          <w:p w14:paraId="4B9323EF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نص</w:t>
            </w:r>
          </w:p>
        </w:tc>
        <w:tc>
          <w:tcPr>
            <w:tcW w:w="4349" w:type="dxa"/>
            <w:vAlign w:val="center"/>
          </w:tcPr>
          <w:p w14:paraId="66D66A21" w14:textId="77777777" w:rsidR="000E1CF2" w:rsidRPr="005446FC" w:rsidRDefault="000E1CF2" w:rsidP="000E1CF2">
            <w:pPr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عرض المنطقة والمحافظة مفصولة بعلامة "/"</w:t>
            </w:r>
          </w:p>
        </w:tc>
        <w:tc>
          <w:tcPr>
            <w:tcW w:w="1338" w:type="dxa"/>
            <w:gridSpan w:val="2"/>
            <w:vAlign w:val="center"/>
          </w:tcPr>
          <w:p w14:paraId="4AB259D1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للقراءة فقط</w:t>
            </w:r>
          </w:p>
        </w:tc>
      </w:tr>
      <w:tr w:rsidR="000E1CF2" w:rsidRPr="00441375" w14:paraId="3DE4812F" w14:textId="77777777" w:rsidTr="000E1CF2">
        <w:trPr>
          <w:gridAfter w:val="1"/>
          <w:wAfter w:w="28" w:type="dxa"/>
          <w:trHeight w:val="389"/>
        </w:trPr>
        <w:tc>
          <w:tcPr>
            <w:tcW w:w="9445" w:type="dxa"/>
            <w:gridSpan w:val="7"/>
            <w:shd w:val="clear" w:color="auto" w:fill="307B67"/>
            <w:vAlign w:val="center"/>
          </w:tcPr>
          <w:p w14:paraId="40775AD5" w14:textId="77777777" w:rsidR="000E1CF2" w:rsidRPr="00441375" w:rsidRDefault="000E1CF2" w:rsidP="000E1CF2">
            <w:pPr>
              <w:pStyle w:val="tabletitle"/>
              <w:jc w:val="center"/>
              <w:rPr>
                <w:rFonts w:ascii="Calibri" w:hAnsi="Calibri"/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0E1CF2" w:rsidRPr="000037B9" w14:paraId="4861267F" w14:textId="77777777" w:rsidTr="000E1CF2">
        <w:trPr>
          <w:gridAfter w:val="1"/>
          <w:wAfter w:w="28" w:type="dxa"/>
          <w:trHeight w:val="20"/>
        </w:trPr>
        <w:tc>
          <w:tcPr>
            <w:tcW w:w="455" w:type="dxa"/>
            <w:gridSpan w:val="2"/>
            <w:shd w:val="clear" w:color="auto" w:fill="D9D9D9" w:themeFill="background1" w:themeFillShade="D9"/>
            <w:vAlign w:val="center"/>
          </w:tcPr>
          <w:p w14:paraId="023CBFD2" w14:textId="77777777" w:rsidR="000E1CF2" w:rsidRPr="005446FC" w:rsidRDefault="000E1CF2" w:rsidP="000E1CF2">
            <w:pPr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م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6F97834C" w14:textId="77777777" w:rsidR="000E1CF2" w:rsidRPr="005446FC" w:rsidRDefault="000E1CF2" w:rsidP="000E1CF2">
            <w:pPr>
              <w:rPr>
                <w:rFonts w:cs="Lina sans"/>
              </w:rPr>
            </w:pPr>
            <w:r w:rsidRPr="005446FC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020" w:type="dxa"/>
            <w:gridSpan w:val="3"/>
            <w:shd w:val="clear" w:color="auto" w:fill="D9D9D9" w:themeFill="background1" w:themeFillShade="D9"/>
            <w:vAlign w:val="center"/>
          </w:tcPr>
          <w:p w14:paraId="2294FAAB" w14:textId="77777777" w:rsidR="000E1CF2" w:rsidRPr="005446FC" w:rsidRDefault="000E1CF2" w:rsidP="000E1CF2">
            <w:pPr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الحدث</w:t>
            </w:r>
          </w:p>
        </w:tc>
      </w:tr>
      <w:tr w:rsidR="000E1CF2" w:rsidRPr="009A7D54" w14:paraId="74EEA808" w14:textId="77777777" w:rsidTr="000E1CF2">
        <w:trPr>
          <w:gridAfter w:val="1"/>
          <w:wAfter w:w="28" w:type="dxa"/>
          <w:trHeight w:val="20"/>
        </w:trPr>
        <w:tc>
          <w:tcPr>
            <w:tcW w:w="455" w:type="dxa"/>
            <w:gridSpan w:val="2"/>
            <w:vAlign w:val="center"/>
          </w:tcPr>
          <w:p w14:paraId="520EAEB4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1850FDB2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السابق</w:t>
            </w:r>
          </w:p>
        </w:tc>
        <w:tc>
          <w:tcPr>
            <w:tcW w:w="6020" w:type="dxa"/>
            <w:gridSpan w:val="3"/>
            <w:vAlign w:val="center"/>
          </w:tcPr>
          <w:p w14:paraId="76214205" w14:textId="77777777" w:rsidR="000E1CF2" w:rsidRPr="005446FC" w:rsidRDefault="000E1CF2" w:rsidP="000E1CF2">
            <w:pPr>
              <w:pStyle w:val="a2"/>
              <w:jc w:val="both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عند الضغط على هذا الزر يتم الانتقال إلى التبويب السابق</w:t>
            </w:r>
          </w:p>
        </w:tc>
      </w:tr>
      <w:tr w:rsidR="000E1CF2" w:rsidRPr="009A7D54" w14:paraId="19FB1852" w14:textId="77777777" w:rsidTr="000E1CF2">
        <w:trPr>
          <w:gridAfter w:val="1"/>
          <w:wAfter w:w="28" w:type="dxa"/>
          <w:trHeight w:val="20"/>
        </w:trPr>
        <w:tc>
          <w:tcPr>
            <w:tcW w:w="455" w:type="dxa"/>
            <w:gridSpan w:val="2"/>
            <w:vAlign w:val="center"/>
          </w:tcPr>
          <w:p w14:paraId="02B1429B" w14:textId="77777777" w:rsidR="000E1CF2" w:rsidRPr="005446FC" w:rsidRDefault="000E1CF2" w:rsidP="000E1CF2">
            <w:pPr>
              <w:pStyle w:val="ListParagraph"/>
              <w:numPr>
                <w:ilvl w:val="0"/>
                <w:numId w:val="9"/>
              </w:numPr>
              <w:rPr>
                <w:rFonts w:eastAsia="Times New Roman" w:cs="Lina sans"/>
                <w:noProof/>
                <w:rtl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6554E5FC" w14:textId="77777777" w:rsidR="000E1CF2" w:rsidRPr="005446FC" w:rsidRDefault="000E1CF2" w:rsidP="000E1CF2">
            <w:pPr>
              <w:pStyle w:val="a2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التالي</w:t>
            </w:r>
          </w:p>
        </w:tc>
        <w:tc>
          <w:tcPr>
            <w:tcW w:w="6020" w:type="dxa"/>
            <w:gridSpan w:val="3"/>
            <w:vAlign w:val="center"/>
          </w:tcPr>
          <w:p w14:paraId="0507DECD" w14:textId="77777777" w:rsidR="000E1CF2" w:rsidRPr="005446FC" w:rsidRDefault="000E1CF2" w:rsidP="000E1CF2">
            <w:pPr>
              <w:pStyle w:val="a2"/>
              <w:jc w:val="both"/>
              <w:rPr>
                <w:rFonts w:cs="Lina sans"/>
                <w:rtl/>
              </w:rPr>
            </w:pPr>
            <w:r w:rsidRPr="005446FC">
              <w:rPr>
                <w:rFonts w:cs="Lina sans" w:hint="cs"/>
                <w:rtl/>
              </w:rPr>
              <w:t>عند الضغط على هذا الزر يتم الانتقال إلى التبويب التالي " بيانات الطلب".</w:t>
            </w:r>
          </w:p>
        </w:tc>
      </w:tr>
    </w:tbl>
    <w:p w14:paraId="736F84C6" w14:textId="77777777" w:rsidR="000E1CF2" w:rsidRDefault="000E1CF2" w:rsidP="000037B9">
      <w:pPr>
        <w:rPr>
          <w:rtl/>
        </w:rPr>
      </w:pPr>
    </w:p>
    <w:p w14:paraId="42848571" w14:textId="77777777" w:rsidR="000E1CF2" w:rsidRDefault="000E1CF2" w:rsidP="000037B9">
      <w:pPr>
        <w:rPr>
          <w:rtl/>
        </w:rPr>
      </w:pPr>
    </w:p>
    <w:p w14:paraId="2DAB9D75" w14:textId="77777777" w:rsidR="000E1CF2" w:rsidRDefault="000E1CF2" w:rsidP="000037B9">
      <w:pPr>
        <w:rPr>
          <w:rtl/>
        </w:rPr>
      </w:pPr>
    </w:p>
    <w:p w14:paraId="258B4C5B" w14:textId="77777777" w:rsidR="000E1CF2" w:rsidRDefault="000E1CF2" w:rsidP="000037B9">
      <w:pPr>
        <w:rPr>
          <w:rtl/>
        </w:rPr>
      </w:pPr>
    </w:p>
    <w:p w14:paraId="58E4345F" w14:textId="77777777" w:rsidR="000E1CF2" w:rsidRDefault="000E1CF2" w:rsidP="000037B9">
      <w:pPr>
        <w:rPr>
          <w:rtl/>
        </w:rPr>
      </w:pPr>
    </w:p>
    <w:p w14:paraId="0DCE3D74" w14:textId="77777777" w:rsidR="000E1CF2" w:rsidRDefault="000E1CF2" w:rsidP="000037B9">
      <w:pPr>
        <w:rPr>
          <w:rtl/>
        </w:rPr>
      </w:pPr>
    </w:p>
    <w:p w14:paraId="0910061C" w14:textId="77777777" w:rsidR="000E1CF2" w:rsidRDefault="000E1CF2" w:rsidP="000037B9">
      <w:pPr>
        <w:rPr>
          <w:rtl/>
        </w:rPr>
      </w:pPr>
    </w:p>
    <w:p w14:paraId="5D696310" w14:textId="77777777" w:rsidR="000E1CF2" w:rsidRDefault="000E1CF2" w:rsidP="000037B9">
      <w:pPr>
        <w:rPr>
          <w:rtl/>
        </w:rPr>
      </w:pPr>
    </w:p>
    <w:p w14:paraId="37FBDE07" w14:textId="77777777" w:rsidR="000E1CF2" w:rsidRDefault="000E1CF2" w:rsidP="000037B9">
      <w:pPr>
        <w:rPr>
          <w:rtl/>
        </w:rPr>
      </w:pPr>
    </w:p>
    <w:p w14:paraId="63A62FC8" w14:textId="77777777" w:rsidR="000E1CF2" w:rsidRDefault="000E1CF2" w:rsidP="000037B9">
      <w:pPr>
        <w:rPr>
          <w:rtl/>
        </w:rPr>
      </w:pPr>
    </w:p>
    <w:p w14:paraId="57D95ED6" w14:textId="77777777" w:rsidR="000E1CF2" w:rsidRDefault="000E1CF2" w:rsidP="000037B9">
      <w:pPr>
        <w:rPr>
          <w:rtl/>
        </w:rPr>
      </w:pPr>
    </w:p>
    <w:p w14:paraId="3E1933C3" w14:textId="77777777" w:rsidR="000E1CF2" w:rsidRDefault="000E1CF2" w:rsidP="000037B9">
      <w:pPr>
        <w:rPr>
          <w:rtl/>
        </w:rPr>
      </w:pPr>
    </w:p>
    <w:p w14:paraId="266F26F8" w14:textId="2F808D84" w:rsidR="0056464F" w:rsidRPr="000050A3" w:rsidRDefault="0056464F">
      <w:pPr>
        <w:pStyle w:val="Heading2"/>
        <w:numPr>
          <w:ilvl w:val="1"/>
          <w:numId w:val="84"/>
        </w:numPr>
        <w:rPr>
          <w:rFonts w:cs="Lina sans"/>
          <w:rtl/>
        </w:rPr>
      </w:pPr>
      <w:r w:rsidRPr="000050A3">
        <w:rPr>
          <w:rFonts w:cs="Lina sans" w:hint="cs"/>
          <w:rtl/>
        </w:rPr>
        <w:lastRenderedPageBreak/>
        <w:t>شاشة بيانات الطلب.</w:t>
      </w:r>
    </w:p>
    <w:p w14:paraId="7460E221" w14:textId="2A401D08" w:rsidR="000E1CF2" w:rsidRDefault="000E1CF2" w:rsidP="0081010B">
      <w:pPr>
        <w:rPr>
          <w:rtl/>
        </w:rPr>
      </w:pPr>
    </w:p>
    <w:p w14:paraId="23B2EBF5" w14:textId="71C1C00A" w:rsidR="000E1CF2" w:rsidRDefault="00E87C4F" w:rsidP="0081010B">
      <w:pPr>
        <w:rPr>
          <w:rtl/>
        </w:rPr>
      </w:pPr>
      <w:r>
        <w:rPr>
          <w:noProof/>
        </w:rPr>
        <w:drawing>
          <wp:anchor distT="0" distB="0" distL="114300" distR="114300" simplePos="0" relativeHeight="252063744" behindDoc="1" locked="0" layoutInCell="1" allowOverlap="1" wp14:anchorId="6CCEE76C" wp14:editId="5266DB74">
            <wp:simplePos x="0" y="0"/>
            <wp:positionH relativeFrom="margin">
              <wp:posOffset>671830</wp:posOffset>
            </wp:positionH>
            <wp:positionV relativeFrom="paragraph">
              <wp:posOffset>5080</wp:posOffset>
            </wp:positionV>
            <wp:extent cx="4744720" cy="2689225"/>
            <wp:effectExtent l="19050" t="19050" r="17780" b="15875"/>
            <wp:wrapTight wrapText="bothSides">
              <wp:wrapPolygon edited="0">
                <wp:start x="-87" y="-153"/>
                <wp:lineTo x="-87" y="21574"/>
                <wp:lineTo x="21594" y="21574"/>
                <wp:lineTo x="21594" y="-153"/>
                <wp:lineTo x="-87" y="-153"/>
              </wp:wrapPolygon>
            </wp:wrapTight>
            <wp:docPr id="205310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0258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68922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C38F1" w14:textId="1245D984" w:rsidR="000E1CF2" w:rsidRDefault="000E1CF2" w:rsidP="0081010B">
      <w:pPr>
        <w:rPr>
          <w:rtl/>
        </w:rPr>
      </w:pPr>
    </w:p>
    <w:p w14:paraId="3EF25678" w14:textId="77777777" w:rsidR="000E1CF2" w:rsidRDefault="000E1CF2" w:rsidP="0081010B">
      <w:pPr>
        <w:rPr>
          <w:rtl/>
        </w:rPr>
      </w:pPr>
    </w:p>
    <w:p w14:paraId="07A9E6E6" w14:textId="4190C333" w:rsidR="000E1CF2" w:rsidRDefault="000E1CF2" w:rsidP="0081010B">
      <w:pPr>
        <w:rPr>
          <w:rtl/>
        </w:rPr>
      </w:pPr>
    </w:p>
    <w:p w14:paraId="080E41DC" w14:textId="77777777" w:rsidR="000E1CF2" w:rsidRDefault="000E1CF2" w:rsidP="0081010B">
      <w:pPr>
        <w:rPr>
          <w:rtl/>
        </w:rPr>
      </w:pPr>
    </w:p>
    <w:p w14:paraId="197A0BC8" w14:textId="2253C045" w:rsidR="000E1CF2" w:rsidRDefault="000E1CF2" w:rsidP="0081010B">
      <w:pPr>
        <w:rPr>
          <w:rtl/>
        </w:rPr>
      </w:pPr>
    </w:p>
    <w:p w14:paraId="21F76767" w14:textId="77777777" w:rsidR="000E1CF2" w:rsidRDefault="000E1CF2" w:rsidP="0081010B">
      <w:pPr>
        <w:rPr>
          <w:rtl/>
        </w:rPr>
      </w:pPr>
    </w:p>
    <w:p w14:paraId="4D1A57B9" w14:textId="0DBB5451" w:rsidR="000E1CF2" w:rsidRDefault="000E1CF2" w:rsidP="0081010B">
      <w:pPr>
        <w:rPr>
          <w:rtl/>
        </w:rPr>
      </w:pPr>
    </w:p>
    <w:p w14:paraId="66B1EF8F" w14:textId="6C853569" w:rsidR="000E1CF2" w:rsidRDefault="000E1CF2" w:rsidP="0081010B">
      <w:pPr>
        <w:rPr>
          <w:rtl/>
        </w:rPr>
      </w:pPr>
    </w:p>
    <w:p w14:paraId="614FDB03" w14:textId="77777777" w:rsidR="000E1CF2" w:rsidRDefault="000E1CF2" w:rsidP="0081010B">
      <w:pPr>
        <w:rPr>
          <w:rtl/>
        </w:rPr>
      </w:pPr>
    </w:p>
    <w:p w14:paraId="2DF919BB" w14:textId="77777777" w:rsidR="000E1CF2" w:rsidRDefault="000E1CF2" w:rsidP="0081010B">
      <w:pPr>
        <w:rPr>
          <w:rtl/>
        </w:rPr>
      </w:pPr>
    </w:p>
    <w:p w14:paraId="30E224B5" w14:textId="77777777" w:rsidR="000E1CF2" w:rsidRDefault="000E1CF2" w:rsidP="0081010B">
      <w:pPr>
        <w:rPr>
          <w:rtl/>
        </w:rPr>
      </w:pPr>
    </w:p>
    <w:p w14:paraId="17432E9B" w14:textId="77777777" w:rsidR="000E1CF2" w:rsidRDefault="000E1CF2" w:rsidP="0081010B">
      <w:pPr>
        <w:rPr>
          <w:rtl/>
        </w:rPr>
      </w:pPr>
    </w:p>
    <w:p w14:paraId="7A29B28D" w14:textId="752FEC05" w:rsidR="000E1CF2" w:rsidRDefault="00E87C4F" w:rsidP="0081010B">
      <w:pPr>
        <w:rPr>
          <w:rtl/>
        </w:rPr>
      </w:pPr>
      <w:r>
        <w:rPr>
          <w:noProof/>
        </w:rPr>
        <w:drawing>
          <wp:anchor distT="0" distB="0" distL="114300" distR="114300" simplePos="0" relativeHeight="252065792" behindDoc="1" locked="0" layoutInCell="1" allowOverlap="1" wp14:anchorId="787AEA4E" wp14:editId="39A38D0C">
            <wp:simplePos x="0" y="0"/>
            <wp:positionH relativeFrom="column">
              <wp:posOffset>657860</wp:posOffset>
            </wp:positionH>
            <wp:positionV relativeFrom="paragraph">
              <wp:posOffset>152400</wp:posOffset>
            </wp:positionV>
            <wp:extent cx="4780280" cy="4184015"/>
            <wp:effectExtent l="19050" t="19050" r="20320" b="26035"/>
            <wp:wrapTight wrapText="bothSides">
              <wp:wrapPolygon edited="0">
                <wp:start x="-86" y="-98"/>
                <wp:lineTo x="-86" y="21636"/>
                <wp:lineTo x="21606" y="21636"/>
                <wp:lineTo x="21606" y="-98"/>
                <wp:lineTo x="-86" y="-98"/>
              </wp:wrapPolygon>
            </wp:wrapTight>
            <wp:docPr id="8169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4546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418401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12592" w14:textId="77777777" w:rsidR="000E1CF2" w:rsidRDefault="000E1CF2" w:rsidP="0081010B">
      <w:pPr>
        <w:rPr>
          <w:rtl/>
        </w:rPr>
      </w:pPr>
    </w:p>
    <w:p w14:paraId="7584A7D5" w14:textId="49CC0E92" w:rsidR="000E1CF2" w:rsidRDefault="000E1CF2" w:rsidP="0081010B">
      <w:pPr>
        <w:rPr>
          <w:rtl/>
        </w:rPr>
      </w:pPr>
    </w:p>
    <w:p w14:paraId="734FBDDF" w14:textId="0BB3361F" w:rsidR="000E1CF2" w:rsidRDefault="000E1CF2" w:rsidP="0081010B">
      <w:pPr>
        <w:rPr>
          <w:rtl/>
        </w:rPr>
      </w:pPr>
    </w:p>
    <w:p w14:paraId="45F901C4" w14:textId="77777777" w:rsidR="000E1CF2" w:rsidRDefault="000E1CF2" w:rsidP="0081010B">
      <w:pPr>
        <w:rPr>
          <w:rtl/>
        </w:rPr>
      </w:pPr>
    </w:p>
    <w:p w14:paraId="45787A61" w14:textId="77777777" w:rsidR="000E1CF2" w:rsidRDefault="000E1CF2" w:rsidP="0081010B">
      <w:pPr>
        <w:rPr>
          <w:rtl/>
        </w:rPr>
      </w:pPr>
    </w:p>
    <w:p w14:paraId="0A3BBC79" w14:textId="77777777" w:rsidR="000E1CF2" w:rsidRDefault="000E1CF2" w:rsidP="0081010B">
      <w:pPr>
        <w:rPr>
          <w:rtl/>
        </w:rPr>
      </w:pPr>
    </w:p>
    <w:p w14:paraId="708766A6" w14:textId="77777777" w:rsidR="000E1CF2" w:rsidRDefault="000E1CF2" w:rsidP="0081010B">
      <w:pPr>
        <w:rPr>
          <w:rtl/>
        </w:rPr>
      </w:pPr>
    </w:p>
    <w:p w14:paraId="7E44AB10" w14:textId="77777777" w:rsidR="000E1CF2" w:rsidRDefault="000E1CF2" w:rsidP="0081010B">
      <w:pPr>
        <w:rPr>
          <w:rtl/>
        </w:rPr>
      </w:pPr>
    </w:p>
    <w:p w14:paraId="20E7BF2D" w14:textId="77777777" w:rsidR="000E1CF2" w:rsidRDefault="000E1CF2" w:rsidP="0081010B">
      <w:pPr>
        <w:rPr>
          <w:rtl/>
        </w:rPr>
      </w:pPr>
    </w:p>
    <w:p w14:paraId="438D0DBB" w14:textId="77777777" w:rsidR="000E1CF2" w:rsidRDefault="000E1CF2" w:rsidP="0081010B">
      <w:pPr>
        <w:rPr>
          <w:rtl/>
        </w:rPr>
      </w:pPr>
    </w:p>
    <w:p w14:paraId="66A715EE" w14:textId="77777777" w:rsidR="000E1CF2" w:rsidRDefault="000E1CF2" w:rsidP="0081010B">
      <w:pPr>
        <w:rPr>
          <w:rtl/>
        </w:rPr>
      </w:pPr>
    </w:p>
    <w:p w14:paraId="52DA94C6" w14:textId="77777777" w:rsidR="000E1CF2" w:rsidRDefault="000E1CF2" w:rsidP="0081010B">
      <w:pPr>
        <w:rPr>
          <w:rtl/>
        </w:rPr>
      </w:pPr>
    </w:p>
    <w:p w14:paraId="259575B3" w14:textId="77777777" w:rsidR="000E1CF2" w:rsidRDefault="000E1CF2" w:rsidP="0081010B">
      <w:pPr>
        <w:rPr>
          <w:rtl/>
        </w:rPr>
      </w:pPr>
    </w:p>
    <w:p w14:paraId="00B6F0E0" w14:textId="77777777" w:rsidR="000E1CF2" w:rsidRDefault="000E1CF2" w:rsidP="0081010B">
      <w:pPr>
        <w:rPr>
          <w:rtl/>
        </w:rPr>
      </w:pPr>
    </w:p>
    <w:p w14:paraId="09848E40" w14:textId="5390434F" w:rsidR="000E1CF2" w:rsidRDefault="000E1CF2" w:rsidP="0081010B">
      <w:pPr>
        <w:rPr>
          <w:rtl/>
        </w:rPr>
      </w:pPr>
    </w:p>
    <w:p w14:paraId="081CFF39" w14:textId="77777777" w:rsidR="000E1CF2" w:rsidRDefault="000E1CF2" w:rsidP="0081010B">
      <w:pPr>
        <w:rPr>
          <w:rtl/>
        </w:rPr>
      </w:pPr>
    </w:p>
    <w:p w14:paraId="1F434E0D" w14:textId="6ABE2A4F" w:rsidR="000E1CF2" w:rsidRDefault="000E1CF2" w:rsidP="0081010B">
      <w:pPr>
        <w:rPr>
          <w:rtl/>
        </w:rPr>
      </w:pPr>
    </w:p>
    <w:p w14:paraId="0F6129B0" w14:textId="229FF6BA" w:rsidR="000E1CF2" w:rsidRDefault="000E1CF2" w:rsidP="0081010B">
      <w:pPr>
        <w:rPr>
          <w:rtl/>
        </w:rPr>
      </w:pPr>
    </w:p>
    <w:p w14:paraId="2AF3C914" w14:textId="77777777" w:rsidR="000E1CF2" w:rsidRDefault="000E1CF2" w:rsidP="0081010B">
      <w:pPr>
        <w:rPr>
          <w:rtl/>
        </w:rPr>
      </w:pPr>
    </w:p>
    <w:p w14:paraId="72726A89" w14:textId="77777777" w:rsidR="000E1CF2" w:rsidRDefault="000E1CF2" w:rsidP="0081010B">
      <w:pPr>
        <w:rPr>
          <w:rtl/>
        </w:rPr>
      </w:pPr>
    </w:p>
    <w:p w14:paraId="573A0CF7" w14:textId="77777777" w:rsidR="000E1CF2" w:rsidRDefault="000E1CF2" w:rsidP="0081010B">
      <w:pPr>
        <w:rPr>
          <w:rtl/>
        </w:rPr>
      </w:pPr>
    </w:p>
    <w:p w14:paraId="3193E426" w14:textId="77777777" w:rsidR="000E1CF2" w:rsidRDefault="000E1CF2" w:rsidP="0081010B">
      <w:pPr>
        <w:rPr>
          <w:rtl/>
        </w:rPr>
      </w:pPr>
    </w:p>
    <w:p w14:paraId="66C89336" w14:textId="3D84D20C" w:rsidR="000E1CF2" w:rsidRDefault="000E1CF2" w:rsidP="0081010B">
      <w:pPr>
        <w:rPr>
          <w:rtl/>
        </w:rPr>
      </w:pPr>
    </w:p>
    <w:p w14:paraId="5403AF18" w14:textId="77777777" w:rsidR="000E1CF2" w:rsidRDefault="000E1CF2" w:rsidP="0081010B">
      <w:pPr>
        <w:rPr>
          <w:rtl/>
        </w:rPr>
      </w:pPr>
    </w:p>
    <w:p w14:paraId="49F15B36" w14:textId="77777777" w:rsidR="000E1CF2" w:rsidRDefault="000E1CF2" w:rsidP="0081010B">
      <w:pPr>
        <w:rPr>
          <w:rtl/>
        </w:rPr>
      </w:pPr>
    </w:p>
    <w:p w14:paraId="2F43D04B" w14:textId="77777777" w:rsidR="000E1CF2" w:rsidRDefault="000E1CF2" w:rsidP="0081010B">
      <w:pPr>
        <w:rPr>
          <w:rtl/>
        </w:rPr>
      </w:pPr>
    </w:p>
    <w:p w14:paraId="5F571336" w14:textId="77777777" w:rsidR="000E1CF2" w:rsidRDefault="000E1CF2" w:rsidP="0081010B">
      <w:pPr>
        <w:rPr>
          <w:rtl/>
        </w:rPr>
      </w:pPr>
    </w:p>
    <w:p w14:paraId="60CA9C51" w14:textId="738CE93B" w:rsidR="000E1CF2" w:rsidRDefault="00F4668F" w:rsidP="0081010B">
      <w:pPr>
        <w:rPr>
          <w:rtl/>
        </w:rPr>
      </w:pPr>
      <w:r>
        <w:rPr>
          <w:noProof/>
        </w:rPr>
        <w:drawing>
          <wp:anchor distT="0" distB="0" distL="114300" distR="114300" simplePos="0" relativeHeight="252067840" behindDoc="1" locked="0" layoutInCell="1" allowOverlap="1" wp14:anchorId="7FDC7BF5" wp14:editId="2A2DC9CD">
            <wp:simplePos x="0" y="0"/>
            <wp:positionH relativeFrom="margin">
              <wp:align>right</wp:align>
            </wp:positionH>
            <wp:positionV relativeFrom="paragraph">
              <wp:posOffset>9871</wp:posOffset>
            </wp:positionV>
            <wp:extent cx="5241925" cy="6460490"/>
            <wp:effectExtent l="19050" t="19050" r="15875" b="16510"/>
            <wp:wrapTight wrapText="bothSides">
              <wp:wrapPolygon edited="0">
                <wp:start x="-78" y="-64"/>
                <wp:lineTo x="-78" y="21592"/>
                <wp:lineTo x="21587" y="21592"/>
                <wp:lineTo x="21587" y="-64"/>
                <wp:lineTo x="-78" y="-64"/>
              </wp:wrapPolygon>
            </wp:wrapTight>
            <wp:docPr id="13930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023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646049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4D028" w14:textId="77777777" w:rsidR="000E1CF2" w:rsidRDefault="000E1CF2" w:rsidP="0081010B">
      <w:pPr>
        <w:rPr>
          <w:rtl/>
        </w:rPr>
      </w:pPr>
    </w:p>
    <w:p w14:paraId="5D0A7082" w14:textId="77777777" w:rsidR="000E1CF2" w:rsidRDefault="000E1CF2" w:rsidP="0081010B">
      <w:pPr>
        <w:rPr>
          <w:rtl/>
        </w:rPr>
      </w:pPr>
    </w:p>
    <w:p w14:paraId="16CF3203" w14:textId="77777777" w:rsidR="000E1CF2" w:rsidRDefault="000E1CF2" w:rsidP="0081010B">
      <w:pPr>
        <w:rPr>
          <w:rtl/>
        </w:rPr>
      </w:pPr>
    </w:p>
    <w:p w14:paraId="11595A06" w14:textId="77777777" w:rsidR="000E1CF2" w:rsidRDefault="000E1CF2" w:rsidP="0081010B">
      <w:pPr>
        <w:rPr>
          <w:rtl/>
        </w:rPr>
      </w:pPr>
    </w:p>
    <w:p w14:paraId="30B6BA15" w14:textId="77777777" w:rsidR="000E1CF2" w:rsidRDefault="000E1CF2" w:rsidP="0081010B">
      <w:pPr>
        <w:rPr>
          <w:rtl/>
        </w:rPr>
      </w:pPr>
    </w:p>
    <w:p w14:paraId="3C75BB8F" w14:textId="77777777" w:rsidR="000E1CF2" w:rsidRDefault="000E1CF2" w:rsidP="0081010B">
      <w:pPr>
        <w:rPr>
          <w:rtl/>
        </w:rPr>
      </w:pPr>
    </w:p>
    <w:p w14:paraId="7603B0EA" w14:textId="77777777" w:rsidR="000E1CF2" w:rsidRDefault="000E1CF2" w:rsidP="0081010B">
      <w:pPr>
        <w:rPr>
          <w:rtl/>
        </w:rPr>
      </w:pPr>
    </w:p>
    <w:p w14:paraId="4D51241C" w14:textId="77777777" w:rsidR="000E1CF2" w:rsidRDefault="000E1CF2" w:rsidP="0081010B">
      <w:pPr>
        <w:rPr>
          <w:rtl/>
        </w:rPr>
      </w:pPr>
    </w:p>
    <w:p w14:paraId="6F9ACCE8" w14:textId="77777777" w:rsidR="000E1CF2" w:rsidRDefault="000E1CF2" w:rsidP="0081010B">
      <w:pPr>
        <w:rPr>
          <w:rtl/>
        </w:rPr>
      </w:pPr>
    </w:p>
    <w:p w14:paraId="256A3BD5" w14:textId="77777777" w:rsidR="00E87C4F" w:rsidRDefault="00E87C4F" w:rsidP="0081010B">
      <w:pPr>
        <w:rPr>
          <w:rtl/>
        </w:rPr>
      </w:pPr>
    </w:p>
    <w:p w14:paraId="6D04F9C5" w14:textId="77777777" w:rsidR="00E87C4F" w:rsidRDefault="00E87C4F" w:rsidP="0081010B">
      <w:pPr>
        <w:rPr>
          <w:rtl/>
        </w:rPr>
      </w:pPr>
    </w:p>
    <w:p w14:paraId="54CC6CAD" w14:textId="77777777" w:rsidR="00E87C4F" w:rsidRDefault="00E87C4F" w:rsidP="0081010B">
      <w:pPr>
        <w:rPr>
          <w:rtl/>
        </w:rPr>
      </w:pPr>
    </w:p>
    <w:p w14:paraId="4DAA2DF0" w14:textId="77777777" w:rsidR="00E87C4F" w:rsidRDefault="00E87C4F" w:rsidP="0081010B">
      <w:pPr>
        <w:rPr>
          <w:rtl/>
        </w:rPr>
      </w:pPr>
    </w:p>
    <w:p w14:paraId="6B332563" w14:textId="77777777" w:rsidR="00E87C4F" w:rsidRDefault="00E87C4F" w:rsidP="0081010B">
      <w:pPr>
        <w:rPr>
          <w:rtl/>
        </w:rPr>
      </w:pPr>
    </w:p>
    <w:p w14:paraId="1A50FDB4" w14:textId="77777777" w:rsidR="00E87C4F" w:rsidRDefault="00E87C4F" w:rsidP="0081010B">
      <w:pPr>
        <w:rPr>
          <w:rtl/>
        </w:rPr>
      </w:pPr>
    </w:p>
    <w:p w14:paraId="164AF71F" w14:textId="77777777" w:rsidR="00E87C4F" w:rsidRDefault="00E87C4F" w:rsidP="0081010B">
      <w:pPr>
        <w:rPr>
          <w:rtl/>
        </w:rPr>
      </w:pPr>
    </w:p>
    <w:p w14:paraId="271E9B6D" w14:textId="77777777" w:rsidR="00E87C4F" w:rsidRDefault="00E87C4F" w:rsidP="0081010B">
      <w:pPr>
        <w:rPr>
          <w:rtl/>
        </w:rPr>
      </w:pPr>
    </w:p>
    <w:p w14:paraId="3CDDCF3B" w14:textId="77777777" w:rsidR="00E87C4F" w:rsidRDefault="00E87C4F" w:rsidP="0081010B">
      <w:pPr>
        <w:rPr>
          <w:rtl/>
        </w:rPr>
      </w:pPr>
    </w:p>
    <w:p w14:paraId="29302C79" w14:textId="77777777" w:rsidR="00E87C4F" w:rsidRDefault="00E87C4F" w:rsidP="0081010B">
      <w:pPr>
        <w:rPr>
          <w:rtl/>
        </w:rPr>
      </w:pPr>
    </w:p>
    <w:p w14:paraId="45543474" w14:textId="77777777" w:rsidR="00E87C4F" w:rsidRDefault="00E87C4F" w:rsidP="0081010B">
      <w:pPr>
        <w:rPr>
          <w:rtl/>
        </w:rPr>
      </w:pPr>
    </w:p>
    <w:p w14:paraId="54F56E6F" w14:textId="77777777" w:rsidR="00E87C4F" w:rsidRDefault="00E87C4F" w:rsidP="0081010B">
      <w:pPr>
        <w:rPr>
          <w:rtl/>
        </w:rPr>
      </w:pPr>
    </w:p>
    <w:p w14:paraId="524AB6B1" w14:textId="77777777" w:rsidR="00E87C4F" w:rsidRDefault="00E87C4F" w:rsidP="0081010B">
      <w:pPr>
        <w:rPr>
          <w:rtl/>
        </w:rPr>
      </w:pPr>
    </w:p>
    <w:p w14:paraId="5F31220D" w14:textId="77777777" w:rsidR="00E87C4F" w:rsidRDefault="00E87C4F" w:rsidP="0081010B">
      <w:pPr>
        <w:rPr>
          <w:rtl/>
        </w:rPr>
      </w:pPr>
    </w:p>
    <w:p w14:paraId="05B9F9FE" w14:textId="77777777" w:rsidR="00E87C4F" w:rsidRDefault="00E87C4F" w:rsidP="0081010B">
      <w:pPr>
        <w:rPr>
          <w:rtl/>
        </w:rPr>
      </w:pPr>
    </w:p>
    <w:p w14:paraId="1AB0550B" w14:textId="77777777" w:rsidR="00E87C4F" w:rsidRDefault="00E87C4F" w:rsidP="0081010B">
      <w:pPr>
        <w:rPr>
          <w:rtl/>
        </w:rPr>
      </w:pPr>
    </w:p>
    <w:p w14:paraId="1F2C40B8" w14:textId="77777777" w:rsidR="00E87C4F" w:rsidRDefault="00E87C4F" w:rsidP="0081010B">
      <w:pPr>
        <w:rPr>
          <w:rtl/>
        </w:rPr>
      </w:pPr>
    </w:p>
    <w:p w14:paraId="5792CFAB" w14:textId="77777777" w:rsidR="00E87C4F" w:rsidRDefault="00E87C4F" w:rsidP="0081010B">
      <w:pPr>
        <w:rPr>
          <w:rtl/>
        </w:rPr>
      </w:pPr>
    </w:p>
    <w:p w14:paraId="4513A136" w14:textId="77777777" w:rsidR="00E87C4F" w:rsidRDefault="00E87C4F" w:rsidP="0081010B">
      <w:pPr>
        <w:rPr>
          <w:rtl/>
        </w:rPr>
      </w:pPr>
    </w:p>
    <w:p w14:paraId="65C39BD0" w14:textId="77777777" w:rsidR="00E87C4F" w:rsidRDefault="00E87C4F" w:rsidP="0081010B">
      <w:pPr>
        <w:rPr>
          <w:rtl/>
        </w:rPr>
      </w:pPr>
    </w:p>
    <w:p w14:paraId="7BA199A2" w14:textId="77777777" w:rsidR="00E87C4F" w:rsidRDefault="00E87C4F" w:rsidP="0081010B">
      <w:pPr>
        <w:rPr>
          <w:rtl/>
        </w:rPr>
      </w:pPr>
    </w:p>
    <w:p w14:paraId="065E9DD2" w14:textId="77777777" w:rsidR="00E87C4F" w:rsidRDefault="00E87C4F" w:rsidP="0081010B">
      <w:pPr>
        <w:rPr>
          <w:rtl/>
        </w:rPr>
      </w:pPr>
    </w:p>
    <w:p w14:paraId="059F0251" w14:textId="77777777" w:rsidR="00E87C4F" w:rsidRDefault="00E87C4F" w:rsidP="0081010B">
      <w:pPr>
        <w:rPr>
          <w:rtl/>
        </w:rPr>
      </w:pPr>
    </w:p>
    <w:p w14:paraId="6E0F8DD0" w14:textId="77777777" w:rsidR="00E87C4F" w:rsidRDefault="00E87C4F" w:rsidP="0081010B">
      <w:pPr>
        <w:rPr>
          <w:rtl/>
        </w:rPr>
      </w:pPr>
    </w:p>
    <w:p w14:paraId="1FC711E3" w14:textId="77777777" w:rsidR="00E87C4F" w:rsidRDefault="00E87C4F" w:rsidP="0081010B">
      <w:pPr>
        <w:rPr>
          <w:rtl/>
        </w:rPr>
      </w:pPr>
    </w:p>
    <w:p w14:paraId="03AB690C" w14:textId="77777777" w:rsidR="00E87C4F" w:rsidRDefault="00E87C4F" w:rsidP="0081010B">
      <w:pPr>
        <w:rPr>
          <w:rtl/>
        </w:rPr>
      </w:pPr>
    </w:p>
    <w:p w14:paraId="5A5FE32E" w14:textId="77777777" w:rsidR="00E87C4F" w:rsidRDefault="00E87C4F" w:rsidP="0081010B">
      <w:pPr>
        <w:rPr>
          <w:rtl/>
        </w:rPr>
      </w:pPr>
    </w:p>
    <w:p w14:paraId="72FF1546" w14:textId="77777777" w:rsidR="00F4668F" w:rsidRDefault="00F4668F" w:rsidP="0081010B">
      <w:pPr>
        <w:rPr>
          <w:rtl/>
        </w:rPr>
      </w:pPr>
    </w:p>
    <w:p w14:paraId="21D1FD86" w14:textId="77777777" w:rsidR="00F4668F" w:rsidRDefault="00F4668F" w:rsidP="0081010B">
      <w:pPr>
        <w:rPr>
          <w:rtl/>
        </w:rPr>
      </w:pPr>
    </w:p>
    <w:p w14:paraId="2F1A1D43" w14:textId="77777777" w:rsidR="00F4668F" w:rsidRDefault="00F4668F" w:rsidP="0081010B">
      <w:pPr>
        <w:rPr>
          <w:rtl/>
        </w:rPr>
      </w:pPr>
    </w:p>
    <w:p w14:paraId="3B045377" w14:textId="77777777" w:rsidR="00F4668F" w:rsidRDefault="00F4668F" w:rsidP="0081010B">
      <w:pPr>
        <w:rPr>
          <w:rtl/>
        </w:rPr>
      </w:pPr>
    </w:p>
    <w:p w14:paraId="135C2892" w14:textId="64069784" w:rsidR="0081010B" w:rsidRPr="0081010B" w:rsidRDefault="00F4668F" w:rsidP="00C560F7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069888" behindDoc="1" locked="0" layoutInCell="1" allowOverlap="1" wp14:anchorId="162F9693" wp14:editId="3A4CAA4B">
            <wp:simplePos x="0" y="0"/>
            <wp:positionH relativeFrom="margin">
              <wp:align>center</wp:align>
            </wp:positionH>
            <wp:positionV relativeFrom="paragraph">
              <wp:posOffset>52128</wp:posOffset>
            </wp:positionV>
            <wp:extent cx="5288280" cy="4359275"/>
            <wp:effectExtent l="19050" t="19050" r="26670" b="22225"/>
            <wp:wrapTight wrapText="bothSides">
              <wp:wrapPolygon edited="0">
                <wp:start x="-78" y="-94"/>
                <wp:lineTo x="-78" y="21616"/>
                <wp:lineTo x="21631" y="21616"/>
                <wp:lineTo x="21631" y="-94"/>
                <wp:lineTo x="-78" y="-94"/>
              </wp:wrapPolygon>
            </wp:wrapTight>
            <wp:docPr id="5285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358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435927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bidiVisual/>
        <w:tblW w:w="947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"/>
        <w:gridCol w:w="2103"/>
        <w:gridCol w:w="1440"/>
        <w:gridCol w:w="4159"/>
        <w:gridCol w:w="1327"/>
      </w:tblGrid>
      <w:tr w:rsidR="0032319E" w:rsidRPr="000037B9" w14:paraId="3D5A2466" w14:textId="77777777" w:rsidTr="00311438">
        <w:trPr>
          <w:trHeight w:val="288"/>
          <w:tblHeader/>
          <w:jc w:val="center"/>
        </w:trPr>
        <w:tc>
          <w:tcPr>
            <w:tcW w:w="9473" w:type="dxa"/>
            <w:gridSpan w:val="5"/>
            <w:shd w:val="clear" w:color="auto" w:fill="307B67"/>
            <w:vAlign w:val="center"/>
          </w:tcPr>
          <w:p w14:paraId="17FC190F" w14:textId="77777777" w:rsidR="0032319E" w:rsidRPr="000037B9" w:rsidRDefault="0032319E" w:rsidP="00076FD1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حقول البيانات</w:t>
            </w:r>
          </w:p>
        </w:tc>
      </w:tr>
      <w:tr w:rsidR="0032319E" w:rsidRPr="000037B9" w14:paraId="7CFC993B" w14:textId="77777777" w:rsidTr="00A622C7">
        <w:trPr>
          <w:trHeight w:val="288"/>
          <w:tblHeader/>
          <w:jc w:val="center"/>
        </w:trPr>
        <w:tc>
          <w:tcPr>
            <w:tcW w:w="444" w:type="dxa"/>
            <w:shd w:val="clear" w:color="auto" w:fill="D9D9D9" w:themeFill="background1" w:themeFillShade="D9"/>
            <w:vAlign w:val="center"/>
            <w:hideMark/>
          </w:tcPr>
          <w:p w14:paraId="46332FA0" w14:textId="77777777" w:rsidR="0032319E" w:rsidRPr="000037B9" w:rsidRDefault="0032319E" w:rsidP="00076FD1">
            <w:pPr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103" w:type="dxa"/>
            <w:shd w:val="clear" w:color="auto" w:fill="D9D9D9" w:themeFill="background1" w:themeFillShade="D9"/>
            <w:vAlign w:val="center"/>
            <w:hideMark/>
          </w:tcPr>
          <w:p w14:paraId="34B6ED69" w14:textId="77777777" w:rsidR="0032319E" w:rsidRPr="000037B9" w:rsidRDefault="0032319E" w:rsidP="00076FD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  <w:hideMark/>
          </w:tcPr>
          <w:p w14:paraId="68BE9847" w14:textId="77777777" w:rsidR="0032319E" w:rsidRPr="000037B9" w:rsidRDefault="0032319E" w:rsidP="00076FD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159" w:type="dxa"/>
            <w:shd w:val="clear" w:color="auto" w:fill="D9D9D9" w:themeFill="background1" w:themeFillShade="D9"/>
            <w:vAlign w:val="center"/>
            <w:hideMark/>
          </w:tcPr>
          <w:p w14:paraId="72E4D267" w14:textId="77777777" w:rsidR="0032319E" w:rsidRPr="000037B9" w:rsidRDefault="0032319E" w:rsidP="00076FD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327" w:type="dxa"/>
            <w:shd w:val="clear" w:color="auto" w:fill="D9D9D9" w:themeFill="background1" w:themeFillShade="D9"/>
            <w:vAlign w:val="center"/>
            <w:hideMark/>
          </w:tcPr>
          <w:p w14:paraId="4F68A7DD" w14:textId="77777777" w:rsidR="0032319E" w:rsidRPr="000037B9" w:rsidRDefault="0032319E" w:rsidP="00076FD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5446FC" w:rsidRPr="00A13DC3" w14:paraId="35D52E70" w14:textId="77777777" w:rsidTr="003E7126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6699D033" w14:textId="10A2034E" w:rsidR="005446FC" w:rsidRPr="00A13DC3" w:rsidRDefault="005446FC" w:rsidP="005446FC">
            <w:pPr>
              <w:pStyle w:val="a2"/>
              <w:jc w:val="center"/>
              <w:rPr>
                <w:rtl/>
              </w:rPr>
            </w:pPr>
            <w:r w:rsidRPr="009A7D54">
              <w:rPr>
                <w:rFonts w:hint="cs"/>
                <w:rtl/>
              </w:rPr>
              <w:t xml:space="preserve">بيانات </w:t>
            </w:r>
            <w:r>
              <w:rPr>
                <w:rFonts w:hint="cs"/>
                <w:rtl/>
              </w:rPr>
              <w:t>ترخيص السجل الزراعي</w:t>
            </w:r>
          </w:p>
        </w:tc>
      </w:tr>
      <w:tr w:rsidR="0032319E" w:rsidRPr="009A7D54" w14:paraId="2ED51189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4E634678" w14:textId="77777777" w:rsidR="0032319E" w:rsidRPr="005446FC" w:rsidRDefault="0032319E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519343E2" w14:textId="0657EF17" w:rsidR="0032319E" w:rsidRPr="005446FC" w:rsidRDefault="00817904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 ترخيص السجل الزراعي</w:t>
            </w:r>
          </w:p>
        </w:tc>
        <w:tc>
          <w:tcPr>
            <w:tcW w:w="1440" w:type="dxa"/>
            <w:vAlign w:val="center"/>
          </w:tcPr>
          <w:p w14:paraId="19A00A39" w14:textId="02C4F597" w:rsidR="0032319E" w:rsidRPr="005446FC" w:rsidRDefault="00817904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2BB4ED5F" w14:textId="3F939651" w:rsidR="0032319E" w:rsidRPr="005446FC" w:rsidRDefault="005A575E" w:rsidP="005A575E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لابد من اختيار رقم سجل زراعي للاستكمال</w:t>
            </w:r>
          </w:p>
        </w:tc>
        <w:tc>
          <w:tcPr>
            <w:tcW w:w="1327" w:type="dxa"/>
            <w:vAlign w:val="center"/>
          </w:tcPr>
          <w:p w14:paraId="570325FC" w14:textId="0227C26F" w:rsidR="0032319E" w:rsidRPr="005446FC" w:rsidRDefault="005A575E" w:rsidP="006E5C8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17904" w:rsidRPr="009A7D54" w14:paraId="69286666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3F0E7835" w14:textId="77777777" w:rsidR="00817904" w:rsidRPr="005446FC" w:rsidRDefault="00817904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29264F04" w14:textId="17672050" w:rsidR="00817904" w:rsidRPr="005446FC" w:rsidRDefault="00817904" w:rsidP="0081790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موقع المزرعة</w:t>
            </w:r>
          </w:p>
        </w:tc>
        <w:tc>
          <w:tcPr>
            <w:tcW w:w="1440" w:type="dxa"/>
            <w:vAlign w:val="center"/>
          </w:tcPr>
          <w:p w14:paraId="3DB2040D" w14:textId="01035AAB" w:rsidR="00817904" w:rsidRPr="005446FC" w:rsidRDefault="00EF533B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71523804" w14:textId="2FFABEC9" w:rsidR="00817904" w:rsidRPr="005446FC" w:rsidRDefault="004164DD" w:rsidP="005A575E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عرض المنطقة والمحافظة مفصولة بعلامة "/"</w:t>
            </w:r>
          </w:p>
        </w:tc>
        <w:tc>
          <w:tcPr>
            <w:tcW w:w="1327" w:type="dxa"/>
            <w:vAlign w:val="center"/>
          </w:tcPr>
          <w:p w14:paraId="7A3BF4B9" w14:textId="77777777" w:rsidR="00817904" w:rsidRPr="005446FC" w:rsidRDefault="00817904" w:rsidP="006E5C8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2319E" w:rsidRPr="009A7D54" w14:paraId="6A56CCF0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4DED475F" w14:textId="77777777" w:rsidR="0032319E" w:rsidRPr="005446FC" w:rsidRDefault="0032319E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22D7EC11" w14:textId="63C3D7FA" w:rsidR="0032319E" w:rsidRPr="005446FC" w:rsidRDefault="00817904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خط الطول</w:t>
            </w:r>
          </w:p>
        </w:tc>
        <w:tc>
          <w:tcPr>
            <w:tcW w:w="1440" w:type="dxa"/>
            <w:vAlign w:val="center"/>
          </w:tcPr>
          <w:p w14:paraId="508818DF" w14:textId="11BA5FEA" w:rsidR="0032319E" w:rsidRPr="005446FC" w:rsidRDefault="00EF533B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102F14E8" w14:textId="19B0F0AF" w:rsidR="0032319E" w:rsidRPr="005446FC" w:rsidRDefault="0032319E" w:rsidP="005A575E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941BF5A" w14:textId="77777777" w:rsidR="0032319E" w:rsidRPr="005446FC" w:rsidRDefault="0032319E" w:rsidP="006E5C8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2319E" w:rsidRPr="009A7D54" w14:paraId="2C026471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1F010D19" w14:textId="77777777" w:rsidR="0032319E" w:rsidRPr="005446FC" w:rsidRDefault="0032319E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06603FDE" w14:textId="2250E735" w:rsidR="0032319E" w:rsidRPr="005446FC" w:rsidRDefault="00817904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خط العرض</w:t>
            </w:r>
          </w:p>
        </w:tc>
        <w:tc>
          <w:tcPr>
            <w:tcW w:w="1440" w:type="dxa"/>
            <w:vAlign w:val="center"/>
          </w:tcPr>
          <w:p w14:paraId="357EDB93" w14:textId="0B8104DD" w:rsidR="0032319E" w:rsidRPr="005446FC" w:rsidRDefault="00EF533B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5EBA6B85" w14:textId="77777777" w:rsidR="0032319E" w:rsidRPr="005446FC" w:rsidRDefault="0032319E" w:rsidP="005A575E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30BBB458" w14:textId="77777777" w:rsidR="0032319E" w:rsidRPr="005446FC" w:rsidRDefault="0032319E" w:rsidP="006E5C8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2319E" w:rsidRPr="009A7D54" w14:paraId="58B11E27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72D42009" w14:textId="77777777" w:rsidR="0032319E" w:rsidRPr="005446FC" w:rsidRDefault="0032319E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EDDE311" w14:textId="50CD3359" w:rsidR="0032319E" w:rsidRPr="005446FC" w:rsidRDefault="00817904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تاريخ بداية الترخيص</w:t>
            </w:r>
          </w:p>
        </w:tc>
        <w:tc>
          <w:tcPr>
            <w:tcW w:w="1440" w:type="dxa"/>
            <w:vAlign w:val="center"/>
          </w:tcPr>
          <w:p w14:paraId="315CEF4C" w14:textId="36C52139" w:rsidR="0032319E" w:rsidRPr="005446FC" w:rsidRDefault="00EF533B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9" w:type="dxa"/>
            <w:vAlign w:val="center"/>
          </w:tcPr>
          <w:p w14:paraId="55551492" w14:textId="77777777" w:rsidR="0032319E" w:rsidRPr="005446FC" w:rsidRDefault="0032319E" w:rsidP="005A575E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3C02F656" w14:textId="77777777" w:rsidR="0032319E" w:rsidRPr="005446FC" w:rsidRDefault="0032319E" w:rsidP="006E5C8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41134FD8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1DDEA100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00D346E2" w14:textId="54C304FC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تاريخ نهاية الترخيص</w:t>
            </w:r>
          </w:p>
        </w:tc>
        <w:tc>
          <w:tcPr>
            <w:tcW w:w="1440" w:type="dxa"/>
            <w:vAlign w:val="center"/>
          </w:tcPr>
          <w:p w14:paraId="44530353" w14:textId="203C8AF5" w:rsidR="00573556" w:rsidRPr="005446FC" w:rsidRDefault="00573556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9" w:type="dxa"/>
            <w:vAlign w:val="center"/>
          </w:tcPr>
          <w:p w14:paraId="3FB35BF9" w14:textId="759DF4A3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يجب ان لا يسبق تاريخ البداية</w:t>
            </w:r>
          </w:p>
        </w:tc>
        <w:tc>
          <w:tcPr>
            <w:tcW w:w="1327" w:type="dxa"/>
            <w:vAlign w:val="center"/>
          </w:tcPr>
          <w:p w14:paraId="5EDC3613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446FC" w:rsidRPr="009A7D54" w14:paraId="44E69461" w14:textId="77777777" w:rsidTr="00DB230C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3BBFB745" w14:textId="32838E50" w:rsidR="005446FC" w:rsidRPr="009A7D54" w:rsidRDefault="005446FC" w:rsidP="005446FC">
            <w:pPr>
              <w:pStyle w:val="a2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بيانات الطلب</w:t>
            </w:r>
          </w:p>
        </w:tc>
      </w:tr>
      <w:tr w:rsidR="00573556" w:rsidRPr="009A7D54" w14:paraId="3F01FDA1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0A1AA168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AAEC5A9" w14:textId="5B946360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440" w:type="dxa"/>
            <w:vAlign w:val="center"/>
          </w:tcPr>
          <w:p w14:paraId="5DE1A4AE" w14:textId="42B6B6D9" w:rsidR="00573556" w:rsidRPr="005446FC" w:rsidRDefault="00573556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6696522A" w14:textId="3EFAEBAC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القيمة الأولية هي الوحدة المسجلة في السجل الزراعي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2FDAFFCF" w14:textId="3BEFBE7D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يمكن للمستفيد تغيير وحدة المساحة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3477A192" w14:textId="7F9466E9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عند اختيار وحدة مختلفة يتم إعادة حساب المساحة الكلية وعرضها في الحقل الخاص بها رقم (12)</w:t>
            </w:r>
          </w:p>
        </w:tc>
        <w:tc>
          <w:tcPr>
            <w:tcW w:w="1327" w:type="dxa"/>
            <w:vAlign w:val="center"/>
          </w:tcPr>
          <w:p w14:paraId="6C7E2944" w14:textId="655D26D5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73556" w:rsidRPr="009A7D54" w14:paraId="3A283E5F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487EBCD7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11F5674" w14:textId="17309DF6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مساحة المزرعة الكلية</w:t>
            </w:r>
          </w:p>
        </w:tc>
        <w:tc>
          <w:tcPr>
            <w:tcW w:w="1440" w:type="dxa"/>
            <w:vAlign w:val="center"/>
          </w:tcPr>
          <w:p w14:paraId="6A446B84" w14:textId="5EB6A2ED" w:rsidR="00573556" w:rsidRPr="005446FC" w:rsidRDefault="00573556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43B69446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يتم عرض مساحة المزرعة الكلية التي تم اختيارها متبوعاً بوحدة المساحة المسجلة في السجل الزراعي.</w:t>
            </w:r>
          </w:p>
          <w:p w14:paraId="4E631786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القيمة قابلة للتعديل.</w:t>
            </w:r>
          </w:p>
          <w:p w14:paraId="5DDD9CD0" w14:textId="4A8A3E34" w:rsidR="00573556" w:rsidRPr="005446FC" w:rsidRDefault="00573556" w:rsidP="00573556">
            <w:pPr>
              <w:pStyle w:val="a2"/>
              <w:jc w:val="both"/>
              <w:rPr>
                <w:rFonts w:ascii="Calibri" w:eastAsiaTheme="minorEastAsia" w:hAnsi="Calibri" w:cs="Lina sans"/>
                <w:noProof/>
                <w:sz w:val="18"/>
                <w:szCs w:val="18"/>
                <w:rtl/>
                <w:lang w:eastAsia="zh-CN" w:bidi="ar-EG"/>
              </w:rPr>
            </w:pPr>
            <w:r w:rsidRPr="005446FC">
              <w:rPr>
                <w:rFonts w:ascii="Calibri" w:eastAsiaTheme="minorEastAsia" w:hAnsi="Calibri" w:cs="Lina sans"/>
                <w:noProof/>
                <w:sz w:val="18"/>
                <w:szCs w:val="18"/>
                <w:rtl/>
                <w:lang w:eastAsia="zh-CN" w:bidi="ar-EG"/>
              </w:rPr>
              <w:t>تنسيق الأرقام بفواصل الآلاف</w:t>
            </w:r>
          </w:p>
        </w:tc>
        <w:tc>
          <w:tcPr>
            <w:tcW w:w="1327" w:type="dxa"/>
            <w:vAlign w:val="center"/>
          </w:tcPr>
          <w:p w14:paraId="19D5CD0D" w14:textId="4A8B83AB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0A20DF9B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7E0C07D6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2E958CB0" w14:textId="4BBB4BD7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مساحة </w:t>
            </w:r>
            <w:r w:rsidR="00693647">
              <w:rPr>
                <w:rFonts w:cs="Lina sans" w:hint="cs"/>
                <w:sz w:val="18"/>
                <w:szCs w:val="18"/>
                <w:rtl/>
              </w:rPr>
              <w:t>الزراعة العضوية تحت التحول</w:t>
            </w:r>
          </w:p>
        </w:tc>
        <w:tc>
          <w:tcPr>
            <w:tcW w:w="1440" w:type="dxa"/>
            <w:vAlign w:val="center"/>
          </w:tcPr>
          <w:p w14:paraId="3A42FDCD" w14:textId="086B6C02" w:rsidR="00573556" w:rsidRPr="005446FC" w:rsidRDefault="00573556" w:rsidP="00367604">
            <w:pPr>
              <w:pStyle w:val="a2"/>
              <w:jc w:val="center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4C398F9B" w14:textId="423FDFD5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يجب أن لا يتجاوز مجموع </w:t>
            </w:r>
            <w:r w:rsidR="00A300C2" w:rsidRPr="005446FC">
              <w:rPr>
                <w:rFonts w:cs="Lina sans" w:hint="cs"/>
                <w:sz w:val="18"/>
                <w:szCs w:val="18"/>
                <w:rtl/>
              </w:rPr>
              <w:t xml:space="preserve">مساحة </w:t>
            </w:r>
            <w:r w:rsidR="00A300C2">
              <w:rPr>
                <w:rFonts w:cs="Lina sans" w:hint="cs"/>
                <w:sz w:val="18"/>
                <w:szCs w:val="18"/>
                <w:rtl/>
              </w:rPr>
              <w:t>الزراعة العضوية تحت التحول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وغير العضوية المساحة الكلية للمزرعة.</w:t>
            </w:r>
          </w:p>
          <w:p w14:paraId="57471588" w14:textId="77777777" w:rsidR="00573556" w:rsidRPr="00BE2909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  <w:highlight w:val="yellow"/>
              </w:rPr>
            </w:pPr>
            <w:commentRangeStart w:id="54"/>
            <w:r w:rsidRPr="00BE2909">
              <w:rPr>
                <w:rFonts w:cs="Lina sans" w:hint="cs"/>
                <w:sz w:val="18"/>
                <w:szCs w:val="18"/>
                <w:highlight w:val="yellow"/>
                <w:rtl/>
              </w:rPr>
              <w:t>قابل</w:t>
            </w:r>
            <w:commentRangeEnd w:id="54"/>
            <w:r w:rsidR="00BE2909" w:rsidRPr="00BE2909">
              <w:rPr>
                <w:rStyle w:val="CommentReference"/>
                <w:rFonts w:hint="cs"/>
                <w:sz w:val="18"/>
                <w:szCs w:val="18"/>
                <w:highlight w:val="yellow"/>
                <w:rtl/>
              </w:rPr>
              <w:commentReference w:id="54"/>
            </w:r>
            <w:r w:rsidRPr="00BE2909">
              <w:rPr>
                <w:rFonts w:cs="Lina sans" w:hint="cs"/>
                <w:sz w:val="18"/>
                <w:szCs w:val="18"/>
                <w:highlight w:val="yellow"/>
                <w:rtl/>
              </w:rPr>
              <w:t xml:space="preserve"> للتعديل</w:t>
            </w:r>
          </w:p>
          <w:p w14:paraId="5D11F5A5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تنسيق الأرقام بفواصل الآلاف</w:t>
            </w:r>
          </w:p>
          <w:p w14:paraId="1509A2B8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 مطابقة لما تم اختياره في حقل المساحة الكلية.</w:t>
            </w:r>
          </w:p>
          <w:p w14:paraId="370F6E5A" w14:textId="08055E9D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يقبل القيمة صفر</w:t>
            </w:r>
          </w:p>
        </w:tc>
        <w:tc>
          <w:tcPr>
            <w:tcW w:w="1327" w:type="dxa"/>
            <w:vAlign w:val="center"/>
          </w:tcPr>
          <w:p w14:paraId="6609341B" w14:textId="0F93209F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BE2909">
              <w:rPr>
                <w:rFonts w:cs="Lina sans" w:hint="cs"/>
                <w:sz w:val="18"/>
                <w:szCs w:val="18"/>
                <w:highlight w:val="yellow"/>
                <w:rtl/>
              </w:rPr>
              <w:t>للقراءة فقط</w:t>
            </w:r>
          </w:p>
        </w:tc>
      </w:tr>
      <w:tr w:rsidR="00573556" w:rsidRPr="009A7D54" w14:paraId="7B983C73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36DB86B7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1ECBDC7F" w14:textId="01A94C87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مساحة الزراعة غير العضوية</w:t>
            </w:r>
          </w:p>
        </w:tc>
        <w:tc>
          <w:tcPr>
            <w:tcW w:w="1440" w:type="dxa"/>
            <w:vAlign w:val="center"/>
          </w:tcPr>
          <w:p w14:paraId="0DD6A897" w14:textId="171D91AB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1DC63B67" w14:textId="0ACD39D8" w:rsidR="00573556" w:rsidRPr="00544682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  <w:highlight w:val="yellow"/>
              </w:rPr>
            </w:pPr>
            <w:r w:rsidRPr="00544682">
              <w:rPr>
                <w:rFonts w:cs="Lina sans" w:hint="cs"/>
                <w:sz w:val="18"/>
                <w:szCs w:val="18"/>
                <w:highlight w:val="yellow"/>
                <w:rtl/>
              </w:rPr>
              <w:t xml:space="preserve">القيمة الأولية تساوي </w:t>
            </w:r>
            <w:r w:rsidRPr="00544682">
              <w:rPr>
                <w:rFonts w:cs="Lina sans"/>
                <w:sz w:val="18"/>
                <w:szCs w:val="18"/>
                <w:highlight w:val="yellow"/>
                <w:rtl/>
              </w:rPr>
              <w:t xml:space="preserve">المتبقي من مساحة </w:t>
            </w:r>
            <w:r w:rsidR="00AE2C80" w:rsidRPr="00544682">
              <w:rPr>
                <w:rFonts w:cs="Lina sans" w:hint="cs"/>
                <w:sz w:val="18"/>
                <w:szCs w:val="18"/>
                <w:highlight w:val="yellow"/>
                <w:rtl/>
              </w:rPr>
              <w:t xml:space="preserve">المزرعة </w:t>
            </w:r>
            <w:r w:rsidRPr="00544682">
              <w:rPr>
                <w:rFonts w:cs="Lina sans"/>
                <w:sz w:val="18"/>
                <w:szCs w:val="18"/>
                <w:highlight w:val="yellow"/>
                <w:rtl/>
              </w:rPr>
              <w:t>الكلية</w:t>
            </w:r>
            <w:r w:rsidRPr="00544682">
              <w:rPr>
                <w:rFonts w:cs="Lina sans" w:hint="cs"/>
                <w:sz w:val="18"/>
                <w:szCs w:val="18"/>
                <w:highlight w:val="yellow"/>
                <w:rtl/>
              </w:rPr>
              <w:t xml:space="preserve"> بعد طرح</w:t>
            </w:r>
            <w:r w:rsidRPr="00544682">
              <w:rPr>
                <w:rFonts w:cs="Lina sans"/>
                <w:sz w:val="18"/>
                <w:szCs w:val="18"/>
                <w:highlight w:val="yellow"/>
                <w:rtl/>
              </w:rPr>
              <w:t xml:space="preserve"> مساحة الزراعة </w:t>
            </w:r>
            <w:r w:rsidR="00BE2909" w:rsidRPr="00544682">
              <w:rPr>
                <w:rFonts w:cs="Lina sans" w:hint="cs"/>
                <w:sz w:val="18"/>
                <w:szCs w:val="18"/>
                <w:highlight w:val="yellow"/>
                <w:rtl/>
              </w:rPr>
              <w:t>تحت التحول</w:t>
            </w:r>
            <w:r w:rsidRPr="00544682">
              <w:rPr>
                <w:rFonts w:cs="Lina sans" w:hint="cs"/>
                <w:sz w:val="18"/>
                <w:szCs w:val="18"/>
                <w:highlight w:val="yellow"/>
                <w:rtl/>
              </w:rPr>
              <w:t>.</w:t>
            </w:r>
          </w:p>
          <w:p w14:paraId="58E1A8E5" w14:textId="77777777" w:rsidR="00573556" w:rsidRPr="00BE25F1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  <w:highlight w:val="yellow"/>
              </w:rPr>
            </w:pPr>
            <w:commentRangeStart w:id="55"/>
            <w:r w:rsidRPr="00BE25F1">
              <w:rPr>
                <w:rFonts w:cs="Lina sans" w:hint="cs"/>
                <w:sz w:val="18"/>
                <w:szCs w:val="18"/>
                <w:highlight w:val="yellow"/>
                <w:rtl/>
              </w:rPr>
              <w:t>قابل</w:t>
            </w:r>
            <w:commentRangeEnd w:id="55"/>
            <w:r w:rsidR="006808E8" w:rsidRPr="00BE25F1">
              <w:rPr>
                <w:rStyle w:val="CommentReference"/>
                <w:rFonts w:hint="cs"/>
                <w:sz w:val="18"/>
                <w:szCs w:val="18"/>
                <w:highlight w:val="yellow"/>
                <w:rtl/>
              </w:rPr>
              <w:commentReference w:id="55"/>
            </w:r>
            <w:r w:rsidRPr="00BE25F1">
              <w:rPr>
                <w:rFonts w:cs="Lina sans" w:hint="cs"/>
                <w:sz w:val="18"/>
                <w:szCs w:val="18"/>
                <w:highlight w:val="yellow"/>
                <w:rtl/>
              </w:rPr>
              <w:t xml:space="preserve"> للتعديل.</w:t>
            </w:r>
          </w:p>
          <w:p w14:paraId="64194829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يجب أن لا يتجاوز مجموع مساحة الزراعة العضوية وغير العضوية المساحة الكلية للمزرعة.</w:t>
            </w:r>
          </w:p>
          <w:p w14:paraId="38F2271C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تنسيق الأرقام بفواصل الآلاف.</w:t>
            </w:r>
          </w:p>
          <w:p w14:paraId="3CD32B53" w14:textId="77777777" w:rsidR="00573556" w:rsidRPr="005446FC" w:rsidRDefault="00573556" w:rsidP="00573556">
            <w:pPr>
              <w:pStyle w:val="a0"/>
              <w:framePr w:hSpace="0" w:wrap="auto" w:vAnchor="margin" w:hAnchor="text" w:xAlign="left" w:yAlign="inline"/>
              <w:ind w:left="180" w:hanging="18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 مطابقة لما تم اختياره في حقل المساحة الكلية.</w:t>
            </w:r>
          </w:p>
          <w:p w14:paraId="7F0E6206" w14:textId="0C31D3F1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يقبل الصفر</w:t>
            </w:r>
          </w:p>
        </w:tc>
        <w:tc>
          <w:tcPr>
            <w:tcW w:w="1327" w:type="dxa"/>
            <w:vAlign w:val="center"/>
          </w:tcPr>
          <w:p w14:paraId="65D370B8" w14:textId="62BAE1F9" w:rsidR="00573556" w:rsidRPr="00BE25F1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highlight w:val="yellow"/>
                <w:rtl/>
              </w:rPr>
            </w:pPr>
            <w:r w:rsidRPr="00BE25F1">
              <w:rPr>
                <w:rFonts w:cs="Lina sans" w:hint="cs"/>
                <w:sz w:val="18"/>
                <w:szCs w:val="18"/>
                <w:highlight w:val="yellow"/>
                <w:rtl/>
              </w:rPr>
              <w:t>للقراءة فقط</w:t>
            </w:r>
          </w:p>
        </w:tc>
      </w:tr>
      <w:tr w:rsidR="00573556" w:rsidRPr="009A7D54" w14:paraId="672B4D1D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1786F591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2F8775F9" w14:textId="52CF39D3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حاصل على شهادة التوثيق</w:t>
            </w:r>
          </w:p>
        </w:tc>
        <w:tc>
          <w:tcPr>
            <w:tcW w:w="1440" w:type="dxa"/>
            <w:vAlign w:val="center"/>
          </w:tcPr>
          <w:p w14:paraId="7AC59111" w14:textId="5BBAA240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اختيار</w:t>
            </w:r>
          </w:p>
        </w:tc>
        <w:tc>
          <w:tcPr>
            <w:tcW w:w="4159" w:type="dxa"/>
            <w:vAlign w:val="center"/>
          </w:tcPr>
          <w:p w14:paraId="085B418D" w14:textId="703C5AB4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القيم (نعم </w:t>
            </w:r>
            <w:r w:rsidR="007C14AE" w:rsidRPr="005446FC">
              <w:rPr>
                <w:rFonts w:cs="Lina sans"/>
                <w:sz w:val="18"/>
                <w:szCs w:val="18"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لا)</w:t>
            </w:r>
          </w:p>
        </w:tc>
        <w:tc>
          <w:tcPr>
            <w:tcW w:w="1327" w:type="dxa"/>
          </w:tcPr>
          <w:p w14:paraId="2FEE61D1" w14:textId="672A1485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D27E48" w:rsidRPr="009A7D54" w14:paraId="0A4F8D26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778B86D2" w14:textId="77777777" w:rsidR="00D27E48" w:rsidRPr="005446FC" w:rsidRDefault="00D27E48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EC02F1C" w14:textId="25E3DD97" w:rsidR="00D27E48" w:rsidRPr="005446FC" w:rsidRDefault="00D27E48" w:rsidP="00D27E4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جهة التوثيق</w:t>
            </w:r>
          </w:p>
        </w:tc>
        <w:tc>
          <w:tcPr>
            <w:tcW w:w="1440" w:type="dxa"/>
            <w:vAlign w:val="center"/>
          </w:tcPr>
          <w:p w14:paraId="6DDC12B8" w14:textId="5D34907C" w:rsidR="00D27E48" w:rsidRPr="005446FC" w:rsidRDefault="00D27E48" w:rsidP="00D27E48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2EC71CF9" w14:textId="1B53232A" w:rsidR="00D27E48" w:rsidRPr="005446FC" w:rsidRDefault="00D27E48" w:rsidP="00D27E48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قائمة بجهات التوثيق المعتمدة</w:t>
            </w:r>
          </w:p>
        </w:tc>
        <w:tc>
          <w:tcPr>
            <w:tcW w:w="1327" w:type="dxa"/>
          </w:tcPr>
          <w:p w14:paraId="27AF4750" w14:textId="10AA073C" w:rsidR="00D27E48" w:rsidRPr="005446FC" w:rsidRDefault="00D27E48" w:rsidP="00D27E48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717BF" w:rsidRPr="009A7D54" w14:paraId="0FE0E763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40EF74E3" w14:textId="77777777" w:rsidR="008717BF" w:rsidRPr="005446FC" w:rsidRDefault="008717BF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D63FC03" w14:textId="2059D7B9" w:rsidR="008717BF" w:rsidRPr="005446FC" w:rsidRDefault="008717BF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رقم الآيبان</w:t>
            </w:r>
          </w:p>
        </w:tc>
        <w:tc>
          <w:tcPr>
            <w:tcW w:w="1440" w:type="dxa"/>
            <w:vMerge w:val="restart"/>
            <w:vAlign w:val="center"/>
          </w:tcPr>
          <w:p w14:paraId="3FC7C6DF" w14:textId="74C30606" w:rsidR="008717BF" w:rsidRPr="005446FC" w:rsidRDefault="008717BF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Merge w:val="restart"/>
            <w:vAlign w:val="center"/>
          </w:tcPr>
          <w:p w14:paraId="347E9543" w14:textId="77777777" w:rsidR="008717BF" w:rsidRPr="005446FC" w:rsidRDefault="008717BF" w:rsidP="00573556">
            <w:pPr>
              <w:pStyle w:val="a0"/>
              <w:framePr w:hSpace="0" w:wrap="auto" w:vAnchor="margin" w:hAnchor="text" w:xAlign="left" w:yAlign="inline"/>
              <w:ind w:left="25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يتكون من 24 خانة.</w:t>
            </w:r>
          </w:p>
          <w:p w14:paraId="7730FE22" w14:textId="77777777" w:rsidR="008717BF" w:rsidRPr="005446FC" w:rsidRDefault="008717BF" w:rsidP="00573556">
            <w:pPr>
              <w:pStyle w:val="a0"/>
              <w:framePr w:hSpace="0" w:wrap="auto" w:vAnchor="margin" w:hAnchor="text" w:xAlign="left" w:yAlign="inline"/>
              <w:ind w:left="25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تكون الأحرف </w:t>
            </w:r>
            <w:r w:rsidRPr="005446FC">
              <w:rPr>
                <w:rFonts w:cs="Lina sans"/>
                <w:sz w:val="18"/>
                <w:szCs w:val="18"/>
              </w:rPr>
              <w:t>SA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مكتوبة ولا يمكن حذفها</w:t>
            </w:r>
          </w:p>
          <w:p w14:paraId="2D92538A" w14:textId="77777777" w:rsidR="008717BF" w:rsidRPr="005446FC" w:rsidRDefault="008717BF" w:rsidP="00573556">
            <w:pPr>
              <w:pStyle w:val="a0"/>
              <w:framePr w:hSpace="0" w:wrap="auto" w:vAnchor="margin" w:hAnchor="text" w:xAlign="left" w:yAlign="inline"/>
              <w:ind w:left="25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يلزم المستخدم إدخال بقية الأرقام فقط.</w:t>
            </w:r>
          </w:p>
          <w:p w14:paraId="6E25334C" w14:textId="619BB244" w:rsidR="008717BF" w:rsidRPr="005446FC" w:rsidRDefault="008717BF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يتم حذف أي فراغات بين الخانات</w:t>
            </w:r>
          </w:p>
        </w:tc>
        <w:tc>
          <w:tcPr>
            <w:tcW w:w="1327" w:type="dxa"/>
            <w:vMerge w:val="restart"/>
            <w:vAlign w:val="center"/>
          </w:tcPr>
          <w:p w14:paraId="242DE618" w14:textId="35CF7707" w:rsidR="008717BF" w:rsidRPr="005446FC" w:rsidRDefault="008717BF" w:rsidP="008717BF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717BF" w:rsidRPr="009A7D54" w14:paraId="283C92F7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7AB2CE6C" w14:textId="77777777" w:rsidR="008717BF" w:rsidRPr="005446FC" w:rsidRDefault="008717BF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8A60C25" w14:textId="65826B76" w:rsidR="008717BF" w:rsidRPr="005446FC" w:rsidRDefault="008717BF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إعادة إدخال رقم الآيبان</w:t>
            </w:r>
          </w:p>
        </w:tc>
        <w:tc>
          <w:tcPr>
            <w:tcW w:w="1440" w:type="dxa"/>
            <w:vMerge/>
            <w:vAlign w:val="center"/>
          </w:tcPr>
          <w:p w14:paraId="552CAFE5" w14:textId="77777777" w:rsidR="008717BF" w:rsidRPr="005446FC" w:rsidRDefault="008717BF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4159" w:type="dxa"/>
            <w:vMerge/>
            <w:vAlign w:val="center"/>
          </w:tcPr>
          <w:p w14:paraId="2E64D6D5" w14:textId="77777777" w:rsidR="008717BF" w:rsidRPr="005446FC" w:rsidRDefault="008717BF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Merge/>
            <w:vAlign w:val="center"/>
          </w:tcPr>
          <w:p w14:paraId="6D927FC5" w14:textId="11DE2E8F" w:rsidR="008717BF" w:rsidRPr="005446FC" w:rsidRDefault="008717BF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573556" w:rsidRPr="009A7D54" w14:paraId="73305115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5F08E8D7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73D9610F" w14:textId="58E76874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حالة الوكيل</w:t>
            </w:r>
          </w:p>
        </w:tc>
        <w:tc>
          <w:tcPr>
            <w:tcW w:w="1440" w:type="dxa"/>
            <w:vAlign w:val="center"/>
          </w:tcPr>
          <w:p w14:paraId="756D7E4C" w14:textId="7F9A3456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اختيار</w:t>
            </w:r>
          </w:p>
        </w:tc>
        <w:tc>
          <w:tcPr>
            <w:tcW w:w="4159" w:type="dxa"/>
            <w:vAlign w:val="center"/>
          </w:tcPr>
          <w:p w14:paraId="04932193" w14:textId="7941FCD0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القيم (يوجد وكيل - لا يوجد وكيل)</w:t>
            </w:r>
          </w:p>
        </w:tc>
        <w:tc>
          <w:tcPr>
            <w:tcW w:w="1327" w:type="dxa"/>
            <w:vAlign w:val="center"/>
          </w:tcPr>
          <w:p w14:paraId="1B7BB08A" w14:textId="57D489F1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73556" w:rsidRPr="009A7D54" w14:paraId="36B04627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0CF556C5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B0E8BA6" w14:textId="4DED5867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الوكيل</w:t>
            </w:r>
          </w:p>
        </w:tc>
        <w:tc>
          <w:tcPr>
            <w:tcW w:w="1440" w:type="dxa"/>
            <w:vAlign w:val="center"/>
          </w:tcPr>
          <w:p w14:paraId="38102F1B" w14:textId="4F01E50E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5FEBE371" w14:textId="5217EB24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 بأسماء الوكلاء في قاعدة البيانات</w:t>
            </w:r>
          </w:p>
        </w:tc>
        <w:tc>
          <w:tcPr>
            <w:tcW w:w="1327" w:type="dxa"/>
            <w:vAlign w:val="center"/>
          </w:tcPr>
          <w:p w14:paraId="77814E93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573556" w:rsidRPr="009A7D54" w14:paraId="65F8AD03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070DE0E5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A796844" w14:textId="580906A2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رقم الوكالة</w:t>
            </w:r>
          </w:p>
        </w:tc>
        <w:tc>
          <w:tcPr>
            <w:tcW w:w="1440" w:type="dxa"/>
            <w:vAlign w:val="center"/>
          </w:tcPr>
          <w:p w14:paraId="5EA1BF95" w14:textId="71449431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7E3FB0E2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6C71D4AC" w14:textId="295ED2FF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42E86CE5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378AD92D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64BA6099" w14:textId="6D5057AE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نوع الوكالة</w:t>
            </w:r>
          </w:p>
        </w:tc>
        <w:tc>
          <w:tcPr>
            <w:tcW w:w="1440" w:type="dxa"/>
            <w:vAlign w:val="center"/>
          </w:tcPr>
          <w:p w14:paraId="5D18B1D6" w14:textId="54F5B8DF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76B39EF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79A3B7A" w14:textId="35D14FB0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16668BB9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0D8C3A7F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57ACCDFC" w14:textId="3E409E74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رقم هوية الطرف الأول</w:t>
            </w:r>
          </w:p>
        </w:tc>
        <w:tc>
          <w:tcPr>
            <w:tcW w:w="1440" w:type="dxa"/>
            <w:vAlign w:val="center"/>
          </w:tcPr>
          <w:p w14:paraId="1B673110" w14:textId="6D944FD0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60D1F798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21478AD" w14:textId="68557574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65B632FC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62C76E8E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17E93792" w14:textId="500BA5E0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اسم الطرف الأول</w:t>
            </w:r>
          </w:p>
        </w:tc>
        <w:tc>
          <w:tcPr>
            <w:tcW w:w="1440" w:type="dxa"/>
            <w:vAlign w:val="center"/>
          </w:tcPr>
          <w:p w14:paraId="6905AAC9" w14:textId="5DAA038F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975DD8E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9C13FB7" w14:textId="3187D615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17942C35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1A99E11E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1C5E0076" w14:textId="5762CE46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رقم هوية الطرف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الثاني</w:t>
            </w:r>
          </w:p>
        </w:tc>
        <w:tc>
          <w:tcPr>
            <w:tcW w:w="1440" w:type="dxa"/>
            <w:vAlign w:val="center"/>
          </w:tcPr>
          <w:p w14:paraId="5D446A0F" w14:textId="09222E3B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24A5AE52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31D56B6" w14:textId="432CAF88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15D265D4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470024E5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6B9434D6" w14:textId="2CF9E126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اسم الطرف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الثاني</w:t>
            </w:r>
          </w:p>
        </w:tc>
        <w:tc>
          <w:tcPr>
            <w:tcW w:w="1440" w:type="dxa"/>
            <w:vAlign w:val="center"/>
          </w:tcPr>
          <w:p w14:paraId="2FBBF92B" w14:textId="36C019A4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5952B12C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463DAEC" w14:textId="2456CE52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75106CBB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36783FE1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E376D4F" w14:textId="6E54C80B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تاريخ اصدار الوكالة</w:t>
            </w:r>
          </w:p>
        </w:tc>
        <w:tc>
          <w:tcPr>
            <w:tcW w:w="1440" w:type="dxa"/>
          </w:tcPr>
          <w:p w14:paraId="6F694FFB" w14:textId="2207D76A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9" w:type="dxa"/>
            <w:vAlign w:val="center"/>
          </w:tcPr>
          <w:p w14:paraId="362E39AF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667BED3" w14:textId="7EC74589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7F7D5FA7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3516B577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33C5B9D" w14:textId="458B48CE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تاريخ انتهاء الوكالة</w:t>
            </w:r>
          </w:p>
        </w:tc>
        <w:tc>
          <w:tcPr>
            <w:tcW w:w="1440" w:type="dxa"/>
          </w:tcPr>
          <w:p w14:paraId="7D937783" w14:textId="21DFBD93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9" w:type="dxa"/>
            <w:vAlign w:val="center"/>
          </w:tcPr>
          <w:p w14:paraId="1D5CE8DC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05DF49A" w14:textId="3DC3A6FC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4DEF4BB3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705D44E9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529873F" w14:textId="024C05FB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اسم مُصدر الوكالة</w:t>
            </w:r>
          </w:p>
        </w:tc>
        <w:tc>
          <w:tcPr>
            <w:tcW w:w="1440" w:type="dxa"/>
            <w:vAlign w:val="center"/>
          </w:tcPr>
          <w:p w14:paraId="6536453D" w14:textId="6A5A0C5D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6E0B2EB1" w14:textId="7777777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3E0B2DF8" w14:textId="580B567C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73556" w:rsidRPr="009A7D54" w14:paraId="04371FD1" w14:textId="77777777" w:rsidTr="00A622C7">
        <w:trPr>
          <w:trHeight w:val="20"/>
          <w:jc w:val="center"/>
        </w:trPr>
        <w:tc>
          <w:tcPr>
            <w:tcW w:w="444" w:type="dxa"/>
            <w:vAlign w:val="center"/>
          </w:tcPr>
          <w:p w14:paraId="6E87F843" w14:textId="77777777" w:rsidR="00573556" w:rsidRPr="005446FC" w:rsidRDefault="00573556">
            <w:pPr>
              <w:pStyle w:val="ListParagraph"/>
              <w:numPr>
                <w:ilvl w:val="0"/>
                <w:numId w:val="39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714C0910" w14:textId="6207A342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ملف الوكالة</w:t>
            </w:r>
          </w:p>
        </w:tc>
        <w:tc>
          <w:tcPr>
            <w:tcW w:w="1440" w:type="dxa"/>
            <w:vAlign w:val="center"/>
          </w:tcPr>
          <w:p w14:paraId="0D04AC38" w14:textId="11465365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159" w:type="dxa"/>
            <w:vAlign w:val="center"/>
          </w:tcPr>
          <w:p w14:paraId="074F8822" w14:textId="60254ED7" w:rsidR="00573556" w:rsidRPr="005446FC" w:rsidRDefault="00573556" w:rsidP="00573556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اختيار ملف </w:t>
            </w:r>
          </w:p>
        </w:tc>
        <w:tc>
          <w:tcPr>
            <w:tcW w:w="1327" w:type="dxa"/>
            <w:vAlign w:val="center"/>
          </w:tcPr>
          <w:p w14:paraId="11264524" w14:textId="037EDA74" w:rsidR="00573556" w:rsidRPr="005446FC" w:rsidRDefault="00573556" w:rsidP="0057355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الزامي</w:t>
            </w:r>
          </w:p>
        </w:tc>
      </w:tr>
    </w:tbl>
    <w:p w14:paraId="056A96DF" w14:textId="77777777" w:rsidR="0032319E" w:rsidRDefault="0032319E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58"/>
        <w:gridCol w:w="1170"/>
        <w:gridCol w:w="7917"/>
      </w:tblGrid>
      <w:tr w:rsidR="00C90071" w:rsidRPr="000037B9" w14:paraId="05B4D208" w14:textId="77777777" w:rsidTr="00311438">
        <w:trPr>
          <w:trHeight w:val="281"/>
          <w:tblHeader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407FE65A" w14:textId="77777777" w:rsidR="00C90071" w:rsidRPr="000037B9" w:rsidRDefault="00C90071" w:rsidP="00311438">
            <w:pPr>
              <w:pStyle w:val="tabletitle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  <w:r w:rsidRPr="00441375">
              <w:rPr>
                <w:rFonts w:cs="Calibri" w:hint="cs"/>
                <w:rtl/>
              </w:rPr>
              <w:t xml:space="preserve"> </w:t>
            </w:r>
          </w:p>
        </w:tc>
      </w:tr>
      <w:tr w:rsidR="00C90071" w:rsidRPr="000037B9" w14:paraId="59663567" w14:textId="77777777" w:rsidTr="0091311C">
        <w:trPr>
          <w:trHeight w:val="221"/>
          <w:tblHeader/>
          <w:jc w:val="center"/>
        </w:trPr>
        <w:tc>
          <w:tcPr>
            <w:tcW w:w="358" w:type="dxa"/>
            <w:shd w:val="clear" w:color="auto" w:fill="D9D9D9" w:themeFill="background1" w:themeFillShade="D9"/>
            <w:vAlign w:val="center"/>
          </w:tcPr>
          <w:p w14:paraId="04EA2D64" w14:textId="77777777" w:rsidR="00C90071" w:rsidRPr="00803476" w:rsidRDefault="00C90071" w:rsidP="00076FD1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6DBF673" w14:textId="77777777" w:rsidR="00C90071" w:rsidRPr="00803476" w:rsidRDefault="00C90071" w:rsidP="00076FD1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7917" w:type="dxa"/>
            <w:shd w:val="clear" w:color="auto" w:fill="D9D9D9" w:themeFill="background1" w:themeFillShade="D9"/>
            <w:vAlign w:val="center"/>
          </w:tcPr>
          <w:p w14:paraId="5F8A5831" w14:textId="77777777" w:rsidR="00C90071" w:rsidRPr="00803476" w:rsidRDefault="00C90071" w:rsidP="00076FD1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1A528A" w:rsidRPr="00063CD6" w14:paraId="5DF20493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09B7C6E8" w14:textId="77777777" w:rsidR="001A528A" w:rsidRPr="005446FC" w:rsidRDefault="001A528A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6A5675F0" w14:textId="28A67430" w:rsidR="001A528A" w:rsidRPr="005446FC" w:rsidRDefault="001A528A" w:rsidP="0091311C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حالة الوكيل</w:t>
            </w:r>
          </w:p>
        </w:tc>
        <w:tc>
          <w:tcPr>
            <w:tcW w:w="7917" w:type="dxa"/>
            <w:vAlign w:val="center"/>
          </w:tcPr>
          <w:p w14:paraId="11F77938" w14:textId="507CE49F" w:rsidR="001A528A" w:rsidRPr="005446FC" w:rsidRDefault="001A528A" w:rsidP="00F539B3">
            <w:pPr>
              <w:pStyle w:val="a0"/>
              <w:framePr w:wrap="around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عند اختيار "يوجد وكيل" يتم اظهار بيانات خاصة بالوكيل و الوكالة في </w:t>
            </w:r>
            <w:r w:rsidR="00BF45EA" w:rsidRPr="005446FC">
              <w:rPr>
                <w:rFonts w:cs="Lina sans" w:hint="cs"/>
                <w:sz w:val="18"/>
                <w:szCs w:val="18"/>
                <w:rtl/>
              </w:rPr>
              <w:t>بقية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الشاشة أما في حالة اختيار "لايوجد وكيل" لاتظهر البيانات الخاصة بالوكالة</w:t>
            </w:r>
          </w:p>
        </w:tc>
      </w:tr>
      <w:tr w:rsidR="0091311C" w:rsidRPr="00063CD6" w14:paraId="7104EF00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6E210923" w14:textId="77777777" w:rsidR="0091311C" w:rsidRPr="005446FC" w:rsidRDefault="0091311C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04687922" w14:textId="30AF47FB" w:rsidR="0091311C" w:rsidRPr="005446FC" w:rsidRDefault="0091311C" w:rsidP="0091311C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تصفح الملف</w:t>
            </w:r>
          </w:p>
        </w:tc>
        <w:tc>
          <w:tcPr>
            <w:tcW w:w="7917" w:type="dxa"/>
            <w:vAlign w:val="center"/>
          </w:tcPr>
          <w:p w14:paraId="36FBB2BE" w14:textId="3FE9B1A4" w:rsidR="0091311C" w:rsidRPr="005446FC" w:rsidRDefault="0091311C" w:rsidP="0091311C">
            <w:pPr>
              <w:pStyle w:val="a0"/>
              <w:framePr w:wrap="around"/>
              <w:numPr>
                <w:ilvl w:val="0"/>
                <w:numId w:val="0"/>
              </w:numPr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عند النقر عليه يتم اختيار ملف خاص بالوكالة</w:t>
            </w:r>
          </w:p>
        </w:tc>
      </w:tr>
      <w:tr w:rsidR="00B848AF" w:rsidRPr="00063CD6" w14:paraId="2EA15E86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411B95F2" w14:textId="77777777" w:rsidR="00B848AF" w:rsidRPr="005446FC" w:rsidRDefault="00B848AF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5A544379" w14:textId="439F8107" w:rsidR="00B848AF" w:rsidRPr="005446FC" w:rsidRDefault="00B848AF" w:rsidP="004B0510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تنزيل الملف</w:t>
            </w:r>
          </w:p>
        </w:tc>
        <w:tc>
          <w:tcPr>
            <w:tcW w:w="7917" w:type="dxa"/>
            <w:vAlign w:val="center"/>
          </w:tcPr>
          <w:p w14:paraId="6DAD5BA3" w14:textId="3F86474E" w:rsidR="00B848AF" w:rsidRPr="005446FC" w:rsidRDefault="00B848AF" w:rsidP="00B848AF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عند النقر عليه يتم تنزيل الملف </w:t>
            </w:r>
          </w:p>
        </w:tc>
      </w:tr>
      <w:tr w:rsidR="00B848AF" w:rsidRPr="00063CD6" w14:paraId="0787417A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7FB3FA24" w14:textId="77777777" w:rsidR="00B848AF" w:rsidRPr="005446FC" w:rsidRDefault="00B848AF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36903183" w14:textId="46DAD1BC" w:rsidR="00B848AF" w:rsidRPr="005446FC" w:rsidRDefault="00B848AF" w:rsidP="004B0510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مشاهدة الملف</w:t>
            </w:r>
            <w:r w:rsidRPr="005446FC">
              <w:rPr>
                <w:rFonts w:cs="Lina san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7917" w:type="dxa"/>
            <w:vAlign w:val="center"/>
          </w:tcPr>
          <w:p w14:paraId="611F442C" w14:textId="51051122" w:rsidR="00B848AF" w:rsidRPr="005446FC" w:rsidRDefault="00B848AF" w:rsidP="00B848AF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عند النقر عليه يتم عرض الملف على الشاشة للإطلاع </w:t>
            </w:r>
          </w:p>
        </w:tc>
      </w:tr>
      <w:tr w:rsidR="00C1056B" w:rsidRPr="00063CD6" w14:paraId="7C29F469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1E106321" w14:textId="77777777" w:rsidR="00C1056B" w:rsidRPr="005446FC" w:rsidRDefault="00C1056B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75B7B87C" w14:textId="242851CE" w:rsidR="00C1056B" w:rsidRPr="005446FC" w:rsidRDefault="00C1056B" w:rsidP="00C1056B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السابق</w:t>
            </w:r>
          </w:p>
        </w:tc>
        <w:tc>
          <w:tcPr>
            <w:tcW w:w="7917" w:type="dxa"/>
            <w:vAlign w:val="center"/>
          </w:tcPr>
          <w:p w14:paraId="242D6289" w14:textId="39D72394" w:rsidR="00C1056B" w:rsidRPr="005446FC" w:rsidRDefault="00C1056B" w:rsidP="00C1056B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عند النقر عليه يتم الانتقال للتبويب السابق "البيانات المسترجعة"</w:t>
            </w:r>
          </w:p>
        </w:tc>
      </w:tr>
      <w:tr w:rsidR="001D6E4A" w:rsidRPr="00063CD6" w14:paraId="159E319B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6AE7919A" w14:textId="77777777" w:rsidR="001D6E4A" w:rsidRPr="005446FC" w:rsidRDefault="001D6E4A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50C9A832" w14:textId="13159B64" w:rsidR="001D6E4A" w:rsidRPr="005446FC" w:rsidRDefault="001D6E4A" w:rsidP="001D6E4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حفظ كمسودة </w:t>
            </w:r>
          </w:p>
        </w:tc>
        <w:tc>
          <w:tcPr>
            <w:tcW w:w="7917" w:type="dxa"/>
            <w:vAlign w:val="center"/>
          </w:tcPr>
          <w:p w14:paraId="1F9E43DD" w14:textId="3EF71296" w:rsidR="001D6E4A" w:rsidRPr="005446FC" w:rsidRDefault="001D6E4A" w:rsidP="001D6E4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حفظ الطلب كمسودة والذهاب إلى صفحة طلباتي </w:t>
            </w:r>
          </w:p>
        </w:tc>
      </w:tr>
      <w:tr w:rsidR="001D6E4A" w:rsidRPr="009A7D54" w14:paraId="38E0304F" w14:textId="77777777" w:rsidTr="0091311C">
        <w:trPr>
          <w:trHeight w:val="20"/>
          <w:jc w:val="center"/>
        </w:trPr>
        <w:tc>
          <w:tcPr>
            <w:tcW w:w="358" w:type="dxa"/>
            <w:vAlign w:val="center"/>
          </w:tcPr>
          <w:p w14:paraId="70E1C340" w14:textId="77777777" w:rsidR="001D6E4A" w:rsidRPr="005446FC" w:rsidRDefault="001D6E4A">
            <w:pPr>
              <w:pStyle w:val="ListParagraph"/>
              <w:numPr>
                <w:ilvl w:val="0"/>
                <w:numId w:val="1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170" w:type="dxa"/>
            <w:vAlign w:val="center"/>
          </w:tcPr>
          <w:p w14:paraId="200C5414" w14:textId="55544B20" w:rsidR="001D6E4A" w:rsidRPr="005446FC" w:rsidRDefault="001D6E4A" w:rsidP="001D6E4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67" w:hanging="67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التالي</w:t>
            </w:r>
          </w:p>
        </w:tc>
        <w:tc>
          <w:tcPr>
            <w:tcW w:w="7917" w:type="dxa"/>
            <w:vAlign w:val="center"/>
          </w:tcPr>
          <w:p w14:paraId="1402576A" w14:textId="1DD2EAC3" w:rsidR="001D6E4A" w:rsidRPr="005446FC" w:rsidRDefault="001D6E4A" w:rsidP="001D6E4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ind w:left="180" w:hanging="180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عند النقر عليه يتم الانتقال للتبويب التالي "تفاصيل الطلب"</w:t>
            </w:r>
          </w:p>
        </w:tc>
      </w:tr>
    </w:tbl>
    <w:p w14:paraId="7C596EAA" w14:textId="77777777" w:rsidR="0032319E" w:rsidRDefault="0032319E">
      <w:pPr>
        <w:rPr>
          <w:rtl/>
        </w:rPr>
      </w:pPr>
    </w:p>
    <w:p w14:paraId="5B43ED67" w14:textId="77777777" w:rsidR="00256E54" w:rsidRDefault="00256E54">
      <w:pPr>
        <w:rPr>
          <w:rtl/>
        </w:rPr>
      </w:pPr>
    </w:p>
    <w:p w14:paraId="4B6CAE06" w14:textId="77777777" w:rsidR="00256E54" w:rsidRDefault="00256E54">
      <w:pPr>
        <w:rPr>
          <w:rtl/>
        </w:rPr>
      </w:pPr>
    </w:p>
    <w:p w14:paraId="40AD2B9C" w14:textId="77777777" w:rsidR="00256E54" w:rsidRDefault="00256E54">
      <w:pPr>
        <w:rPr>
          <w:rtl/>
        </w:rPr>
      </w:pPr>
    </w:p>
    <w:p w14:paraId="0C4257C9" w14:textId="77777777" w:rsidR="00256E54" w:rsidRDefault="00256E54">
      <w:pPr>
        <w:rPr>
          <w:rtl/>
        </w:rPr>
      </w:pPr>
    </w:p>
    <w:p w14:paraId="57793AD3" w14:textId="77777777" w:rsidR="00256E54" w:rsidRDefault="00256E54">
      <w:pPr>
        <w:rPr>
          <w:rtl/>
        </w:rPr>
      </w:pPr>
    </w:p>
    <w:p w14:paraId="0BD22A83" w14:textId="77777777" w:rsidR="00256E54" w:rsidRDefault="00256E54">
      <w:pPr>
        <w:rPr>
          <w:rtl/>
        </w:rPr>
      </w:pPr>
    </w:p>
    <w:p w14:paraId="0B4E6362" w14:textId="77777777" w:rsidR="00256E54" w:rsidRDefault="00256E54">
      <w:pPr>
        <w:rPr>
          <w:rtl/>
        </w:rPr>
      </w:pPr>
    </w:p>
    <w:p w14:paraId="223D7898" w14:textId="77777777" w:rsidR="00256E54" w:rsidRDefault="00256E54">
      <w:pPr>
        <w:rPr>
          <w:rtl/>
        </w:rPr>
      </w:pPr>
    </w:p>
    <w:p w14:paraId="0946AE37" w14:textId="77777777" w:rsidR="00256E54" w:rsidRDefault="00256E54">
      <w:pPr>
        <w:rPr>
          <w:rtl/>
        </w:rPr>
      </w:pPr>
    </w:p>
    <w:p w14:paraId="581DF209" w14:textId="77777777" w:rsidR="00256E54" w:rsidRDefault="00256E54">
      <w:pPr>
        <w:rPr>
          <w:rtl/>
        </w:rPr>
      </w:pPr>
    </w:p>
    <w:p w14:paraId="66083F49" w14:textId="30F5DE1C" w:rsidR="0032319E" w:rsidRPr="000050A3" w:rsidRDefault="004102D8">
      <w:pPr>
        <w:pStyle w:val="Heading2"/>
        <w:numPr>
          <w:ilvl w:val="1"/>
          <w:numId w:val="84"/>
        </w:numPr>
        <w:rPr>
          <w:rFonts w:cs="Lina sans"/>
          <w:rtl/>
        </w:rPr>
      </w:pPr>
      <w:r w:rsidRPr="000050A3">
        <w:rPr>
          <w:rFonts w:cs="Lina sans" w:hint="cs"/>
          <w:rtl/>
        </w:rPr>
        <w:lastRenderedPageBreak/>
        <w:t>شاشة تفاصيل الطلب</w:t>
      </w:r>
    </w:p>
    <w:p w14:paraId="13784D11" w14:textId="7CD48A23" w:rsidR="00CB5CA5" w:rsidRDefault="00CB5CA5">
      <w:pPr>
        <w:rPr>
          <w:rtl/>
        </w:rPr>
      </w:pPr>
      <w:r>
        <w:rPr>
          <w:noProof/>
        </w:rPr>
        <w:drawing>
          <wp:anchor distT="0" distB="0" distL="114300" distR="114300" simplePos="0" relativeHeight="252071936" behindDoc="1" locked="0" layoutInCell="1" allowOverlap="1" wp14:anchorId="00C44E0A" wp14:editId="00EA809E">
            <wp:simplePos x="0" y="0"/>
            <wp:positionH relativeFrom="margin">
              <wp:posOffset>948055</wp:posOffset>
            </wp:positionH>
            <wp:positionV relativeFrom="paragraph">
              <wp:posOffset>19050</wp:posOffset>
            </wp:positionV>
            <wp:extent cx="4364355" cy="7048500"/>
            <wp:effectExtent l="19050" t="19050" r="17145" b="19050"/>
            <wp:wrapTight wrapText="bothSides">
              <wp:wrapPolygon edited="0">
                <wp:start x="-94" y="-58"/>
                <wp:lineTo x="-94" y="21600"/>
                <wp:lineTo x="21591" y="21600"/>
                <wp:lineTo x="21591" y="-58"/>
                <wp:lineTo x="-94" y="-58"/>
              </wp:wrapPolygon>
            </wp:wrapTight>
            <wp:docPr id="214738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780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704850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8CAD6" w14:textId="77777777" w:rsidR="00CB5CA5" w:rsidRDefault="00CB5CA5">
      <w:pPr>
        <w:rPr>
          <w:rtl/>
        </w:rPr>
      </w:pPr>
    </w:p>
    <w:p w14:paraId="3A7DA9AA" w14:textId="77777777" w:rsidR="00CB5CA5" w:rsidRDefault="00CB5CA5">
      <w:pPr>
        <w:rPr>
          <w:rtl/>
        </w:rPr>
      </w:pPr>
    </w:p>
    <w:p w14:paraId="71E1D67A" w14:textId="77777777" w:rsidR="00CB5CA5" w:rsidRDefault="00CB5CA5">
      <w:pPr>
        <w:rPr>
          <w:rtl/>
        </w:rPr>
      </w:pPr>
    </w:p>
    <w:p w14:paraId="65B756CE" w14:textId="77777777" w:rsidR="00CB5CA5" w:rsidRDefault="00CB5CA5">
      <w:pPr>
        <w:rPr>
          <w:rtl/>
        </w:rPr>
      </w:pPr>
    </w:p>
    <w:p w14:paraId="5DA8A464" w14:textId="77777777" w:rsidR="00CB5CA5" w:rsidRDefault="00CB5CA5">
      <w:pPr>
        <w:rPr>
          <w:rtl/>
        </w:rPr>
      </w:pPr>
    </w:p>
    <w:p w14:paraId="7E8D2CFA" w14:textId="77777777" w:rsidR="00CB5CA5" w:rsidRDefault="00CB5CA5">
      <w:pPr>
        <w:rPr>
          <w:rtl/>
        </w:rPr>
      </w:pPr>
    </w:p>
    <w:p w14:paraId="632FCCA2" w14:textId="77777777" w:rsidR="00CB5CA5" w:rsidRDefault="00CB5CA5">
      <w:pPr>
        <w:rPr>
          <w:rtl/>
        </w:rPr>
      </w:pPr>
    </w:p>
    <w:p w14:paraId="5BBA5F1D" w14:textId="77777777" w:rsidR="00CB5CA5" w:rsidRDefault="00CB5CA5">
      <w:pPr>
        <w:rPr>
          <w:rtl/>
        </w:rPr>
      </w:pPr>
    </w:p>
    <w:p w14:paraId="7E62FCD8" w14:textId="77777777" w:rsidR="00CB5CA5" w:rsidRDefault="00CB5CA5">
      <w:pPr>
        <w:rPr>
          <w:rtl/>
        </w:rPr>
      </w:pPr>
    </w:p>
    <w:p w14:paraId="074E9D35" w14:textId="77777777" w:rsidR="00CB5CA5" w:rsidRDefault="00CB5CA5">
      <w:pPr>
        <w:rPr>
          <w:rtl/>
        </w:rPr>
      </w:pPr>
    </w:p>
    <w:p w14:paraId="6C354A02" w14:textId="77777777" w:rsidR="00CB5CA5" w:rsidRDefault="00CB5CA5">
      <w:pPr>
        <w:rPr>
          <w:rtl/>
        </w:rPr>
      </w:pPr>
    </w:p>
    <w:p w14:paraId="68F79289" w14:textId="77777777" w:rsidR="00CB5CA5" w:rsidRDefault="00CB5CA5">
      <w:pPr>
        <w:rPr>
          <w:rtl/>
        </w:rPr>
      </w:pPr>
    </w:p>
    <w:p w14:paraId="0FBB2D73" w14:textId="77777777" w:rsidR="00CB5CA5" w:rsidRDefault="00CB5CA5">
      <w:pPr>
        <w:rPr>
          <w:rtl/>
        </w:rPr>
      </w:pPr>
    </w:p>
    <w:p w14:paraId="07098FF9" w14:textId="77777777" w:rsidR="00CB5CA5" w:rsidRDefault="00CB5CA5">
      <w:pPr>
        <w:rPr>
          <w:rtl/>
        </w:rPr>
      </w:pPr>
    </w:p>
    <w:p w14:paraId="30CAAA83" w14:textId="77777777" w:rsidR="00CB5CA5" w:rsidRDefault="00CB5CA5">
      <w:pPr>
        <w:rPr>
          <w:rtl/>
        </w:rPr>
      </w:pPr>
    </w:p>
    <w:p w14:paraId="0B3B08BE" w14:textId="77777777" w:rsidR="00CB5CA5" w:rsidRDefault="00CB5CA5">
      <w:pPr>
        <w:rPr>
          <w:rtl/>
        </w:rPr>
      </w:pPr>
    </w:p>
    <w:p w14:paraId="7406825C" w14:textId="77777777" w:rsidR="00CB5CA5" w:rsidRDefault="00CB5CA5">
      <w:pPr>
        <w:rPr>
          <w:rtl/>
        </w:rPr>
      </w:pPr>
    </w:p>
    <w:p w14:paraId="4FD50503" w14:textId="77777777" w:rsidR="00CB5CA5" w:rsidRDefault="00CB5CA5">
      <w:pPr>
        <w:rPr>
          <w:rtl/>
        </w:rPr>
      </w:pPr>
    </w:p>
    <w:p w14:paraId="194A0217" w14:textId="77777777" w:rsidR="00CB5CA5" w:rsidRDefault="00CB5CA5">
      <w:pPr>
        <w:rPr>
          <w:rtl/>
        </w:rPr>
      </w:pPr>
    </w:p>
    <w:p w14:paraId="5168A833" w14:textId="77777777" w:rsidR="00CB5CA5" w:rsidRDefault="00CB5CA5">
      <w:pPr>
        <w:rPr>
          <w:rtl/>
        </w:rPr>
      </w:pPr>
    </w:p>
    <w:p w14:paraId="020D45FD" w14:textId="77777777" w:rsidR="00CB5CA5" w:rsidRDefault="00CB5CA5">
      <w:pPr>
        <w:rPr>
          <w:rtl/>
        </w:rPr>
      </w:pPr>
    </w:p>
    <w:p w14:paraId="658D2217" w14:textId="77777777" w:rsidR="00CB5CA5" w:rsidRDefault="00CB5CA5">
      <w:pPr>
        <w:rPr>
          <w:rtl/>
        </w:rPr>
      </w:pPr>
    </w:p>
    <w:p w14:paraId="2B422F06" w14:textId="77777777" w:rsidR="00CB5CA5" w:rsidRDefault="00CB5CA5">
      <w:pPr>
        <w:rPr>
          <w:rtl/>
        </w:rPr>
      </w:pPr>
    </w:p>
    <w:p w14:paraId="590BF3FA" w14:textId="77777777" w:rsidR="00CB5CA5" w:rsidRDefault="00CB5CA5">
      <w:pPr>
        <w:rPr>
          <w:rtl/>
        </w:rPr>
      </w:pPr>
    </w:p>
    <w:p w14:paraId="0066256E" w14:textId="77777777" w:rsidR="00CB5CA5" w:rsidRDefault="00CB5CA5">
      <w:pPr>
        <w:rPr>
          <w:rtl/>
        </w:rPr>
      </w:pPr>
    </w:p>
    <w:p w14:paraId="1D66C3AD" w14:textId="77777777" w:rsidR="00CB5CA5" w:rsidRDefault="00CB5CA5">
      <w:pPr>
        <w:rPr>
          <w:rtl/>
        </w:rPr>
      </w:pPr>
    </w:p>
    <w:p w14:paraId="2517365C" w14:textId="77777777" w:rsidR="00CB5CA5" w:rsidRDefault="00CB5CA5">
      <w:pPr>
        <w:rPr>
          <w:rtl/>
        </w:rPr>
      </w:pPr>
    </w:p>
    <w:p w14:paraId="71DA125B" w14:textId="77777777" w:rsidR="00CB5CA5" w:rsidRDefault="00CB5CA5">
      <w:pPr>
        <w:rPr>
          <w:rtl/>
        </w:rPr>
      </w:pPr>
    </w:p>
    <w:p w14:paraId="39B7723E" w14:textId="77777777" w:rsidR="00CB5CA5" w:rsidRDefault="00CB5CA5">
      <w:pPr>
        <w:rPr>
          <w:rtl/>
        </w:rPr>
      </w:pPr>
    </w:p>
    <w:p w14:paraId="0893C444" w14:textId="77777777" w:rsidR="00CB5CA5" w:rsidRDefault="00CB5CA5">
      <w:pPr>
        <w:rPr>
          <w:rtl/>
        </w:rPr>
      </w:pPr>
    </w:p>
    <w:p w14:paraId="65CAA757" w14:textId="77777777" w:rsidR="00CB5CA5" w:rsidRDefault="00CB5CA5">
      <w:pPr>
        <w:rPr>
          <w:rtl/>
        </w:rPr>
      </w:pPr>
    </w:p>
    <w:p w14:paraId="71C42D5D" w14:textId="77777777" w:rsidR="00CB5CA5" w:rsidRDefault="00CB5CA5">
      <w:pPr>
        <w:rPr>
          <w:rtl/>
        </w:rPr>
      </w:pPr>
    </w:p>
    <w:p w14:paraId="2AF8AECD" w14:textId="77777777" w:rsidR="00CB5CA5" w:rsidRDefault="00CB5CA5">
      <w:pPr>
        <w:rPr>
          <w:rtl/>
        </w:rPr>
      </w:pPr>
    </w:p>
    <w:p w14:paraId="1444D0CE" w14:textId="77777777" w:rsidR="00CB5CA5" w:rsidRDefault="00CB5CA5">
      <w:pPr>
        <w:rPr>
          <w:rtl/>
        </w:rPr>
      </w:pPr>
    </w:p>
    <w:p w14:paraId="5A74FA1F" w14:textId="77777777" w:rsidR="00CB5CA5" w:rsidRDefault="00CB5CA5">
      <w:pPr>
        <w:rPr>
          <w:rtl/>
        </w:rPr>
      </w:pPr>
    </w:p>
    <w:p w14:paraId="70D2CE13" w14:textId="77777777" w:rsidR="00CB5CA5" w:rsidRDefault="00CB5CA5">
      <w:pPr>
        <w:rPr>
          <w:rtl/>
        </w:rPr>
      </w:pPr>
    </w:p>
    <w:p w14:paraId="2F61017F" w14:textId="77777777" w:rsidR="00CB5CA5" w:rsidRDefault="00CB5CA5">
      <w:pPr>
        <w:rPr>
          <w:rtl/>
        </w:rPr>
      </w:pPr>
    </w:p>
    <w:p w14:paraId="3F5C0248" w14:textId="77777777" w:rsidR="00CB5CA5" w:rsidRDefault="00CB5CA5">
      <w:pPr>
        <w:rPr>
          <w:rtl/>
        </w:rPr>
      </w:pPr>
    </w:p>
    <w:p w14:paraId="1C62D776" w14:textId="77777777" w:rsidR="00CB5CA5" w:rsidRDefault="00CB5CA5">
      <w:pPr>
        <w:rPr>
          <w:rtl/>
        </w:rPr>
      </w:pPr>
    </w:p>
    <w:p w14:paraId="26EADDC4" w14:textId="77777777" w:rsidR="00CB5CA5" w:rsidRDefault="00CB5CA5">
      <w:pPr>
        <w:rPr>
          <w:rtl/>
        </w:rPr>
      </w:pPr>
    </w:p>
    <w:p w14:paraId="12C524AF" w14:textId="3E550984" w:rsidR="00CB5CA5" w:rsidRDefault="001734CF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073984" behindDoc="1" locked="0" layoutInCell="1" allowOverlap="1" wp14:anchorId="40DC8960" wp14:editId="042DBF82">
            <wp:simplePos x="0" y="0"/>
            <wp:positionH relativeFrom="margin">
              <wp:posOffset>788035</wp:posOffset>
            </wp:positionH>
            <wp:positionV relativeFrom="paragraph">
              <wp:posOffset>21590</wp:posOffset>
            </wp:positionV>
            <wp:extent cx="4474210" cy="7340600"/>
            <wp:effectExtent l="19050" t="19050" r="21590" b="12700"/>
            <wp:wrapTight wrapText="bothSides">
              <wp:wrapPolygon edited="0">
                <wp:start x="-92" y="-56"/>
                <wp:lineTo x="-92" y="21581"/>
                <wp:lineTo x="21612" y="21581"/>
                <wp:lineTo x="21612" y="-56"/>
                <wp:lineTo x="-92" y="-56"/>
              </wp:wrapPolygon>
            </wp:wrapTight>
            <wp:docPr id="16006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816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734060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95002" w14:textId="24C49990" w:rsidR="00CB5CA5" w:rsidRDefault="00CB5CA5">
      <w:pPr>
        <w:rPr>
          <w:rtl/>
        </w:rPr>
      </w:pPr>
    </w:p>
    <w:p w14:paraId="749801F0" w14:textId="64EB9F8E" w:rsidR="00CB5CA5" w:rsidRDefault="00CB5CA5">
      <w:pPr>
        <w:rPr>
          <w:rtl/>
        </w:rPr>
      </w:pPr>
    </w:p>
    <w:p w14:paraId="43ADF1C3" w14:textId="052F54BC" w:rsidR="00CB5CA5" w:rsidRDefault="00CB5CA5">
      <w:pPr>
        <w:rPr>
          <w:rtl/>
        </w:rPr>
      </w:pPr>
    </w:p>
    <w:p w14:paraId="15C5C5F2" w14:textId="6102C9F3" w:rsidR="00CB5CA5" w:rsidRDefault="00CB5CA5">
      <w:pPr>
        <w:rPr>
          <w:rtl/>
        </w:rPr>
      </w:pPr>
    </w:p>
    <w:p w14:paraId="5873140B" w14:textId="77777777" w:rsidR="00CB5CA5" w:rsidRDefault="00CB5CA5">
      <w:pPr>
        <w:rPr>
          <w:rtl/>
        </w:rPr>
      </w:pPr>
    </w:p>
    <w:p w14:paraId="6A86791E" w14:textId="77777777" w:rsidR="00CB5CA5" w:rsidRDefault="00CB5CA5">
      <w:pPr>
        <w:rPr>
          <w:rtl/>
        </w:rPr>
      </w:pPr>
    </w:p>
    <w:p w14:paraId="3AB160CF" w14:textId="77777777" w:rsidR="00CB5CA5" w:rsidRDefault="00CB5CA5">
      <w:pPr>
        <w:rPr>
          <w:rtl/>
        </w:rPr>
      </w:pPr>
    </w:p>
    <w:p w14:paraId="24990730" w14:textId="77777777" w:rsidR="00CB5CA5" w:rsidRDefault="00CB5CA5">
      <w:pPr>
        <w:rPr>
          <w:rtl/>
        </w:rPr>
      </w:pPr>
    </w:p>
    <w:p w14:paraId="58700931" w14:textId="77777777" w:rsidR="00CB5CA5" w:rsidRDefault="00CB5CA5">
      <w:pPr>
        <w:rPr>
          <w:rtl/>
        </w:rPr>
      </w:pPr>
    </w:p>
    <w:p w14:paraId="4E9100EC" w14:textId="77777777" w:rsidR="00CB5CA5" w:rsidRDefault="00CB5CA5">
      <w:pPr>
        <w:rPr>
          <w:rtl/>
        </w:rPr>
      </w:pPr>
    </w:p>
    <w:p w14:paraId="60FA5074" w14:textId="77777777" w:rsidR="00CB5CA5" w:rsidRDefault="00CB5CA5">
      <w:pPr>
        <w:rPr>
          <w:rtl/>
        </w:rPr>
      </w:pPr>
    </w:p>
    <w:p w14:paraId="136BEF27" w14:textId="77777777" w:rsidR="00CB5CA5" w:rsidRDefault="00CB5CA5">
      <w:pPr>
        <w:rPr>
          <w:rtl/>
        </w:rPr>
      </w:pPr>
    </w:p>
    <w:p w14:paraId="7211AD79" w14:textId="77777777" w:rsidR="00CB5CA5" w:rsidRDefault="00CB5CA5">
      <w:pPr>
        <w:rPr>
          <w:rtl/>
        </w:rPr>
      </w:pPr>
    </w:p>
    <w:p w14:paraId="41730363" w14:textId="77777777" w:rsidR="00CB5CA5" w:rsidRDefault="00CB5CA5">
      <w:pPr>
        <w:rPr>
          <w:rtl/>
        </w:rPr>
      </w:pPr>
    </w:p>
    <w:p w14:paraId="190386A8" w14:textId="77777777" w:rsidR="00CB5CA5" w:rsidRDefault="00CB5CA5">
      <w:pPr>
        <w:rPr>
          <w:rtl/>
        </w:rPr>
      </w:pPr>
    </w:p>
    <w:p w14:paraId="533030B8" w14:textId="77777777" w:rsidR="00CB5CA5" w:rsidRDefault="00CB5CA5">
      <w:pPr>
        <w:rPr>
          <w:rtl/>
        </w:rPr>
      </w:pPr>
    </w:p>
    <w:p w14:paraId="2EEA22D0" w14:textId="77777777" w:rsidR="00CB5CA5" w:rsidRDefault="00CB5CA5">
      <w:pPr>
        <w:rPr>
          <w:rtl/>
        </w:rPr>
      </w:pPr>
    </w:p>
    <w:p w14:paraId="11DDC30F" w14:textId="77777777" w:rsidR="00CB5CA5" w:rsidRDefault="00CB5CA5">
      <w:pPr>
        <w:rPr>
          <w:rtl/>
        </w:rPr>
      </w:pPr>
    </w:p>
    <w:p w14:paraId="655D123B" w14:textId="77777777" w:rsidR="00CB5CA5" w:rsidRDefault="00CB5CA5">
      <w:pPr>
        <w:rPr>
          <w:rtl/>
        </w:rPr>
      </w:pPr>
    </w:p>
    <w:p w14:paraId="69C6029C" w14:textId="77777777" w:rsidR="00CB5CA5" w:rsidRDefault="00CB5CA5">
      <w:pPr>
        <w:rPr>
          <w:rtl/>
        </w:rPr>
      </w:pPr>
    </w:p>
    <w:p w14:paraId="1524313E" w14:textId="77777777" w:rsidR="00CB5CA5" w:rsidRDefault="00CB5CA5">
      <w:pPr>
        <w:rPr>
          <w:rtl/>
        </w:rPr>
      </w:pPr>
    </w:p>
    <w:p w14:paraId="18AB75C6" w14:textId="77777777" w:rsidR="00CB5CA5" w:rsidRDefault="00CB5CA5">
      <w:pPr>
        <w:rPr>
          <w:rtl/>
        </w:rPr>
      </w:pPr>
    </w:p>
    <w:p w14:paraId="064F5CC8" w14:textId="77777777" w:rsidR="00CB5CA5" w:rsidRDefault="00CB5CA5">
      <w:pPr>
        <w:rPr>
          <w:rtl/>
        </w:rPr>
      </w:pPr>
    </w:p>
    <w:p w14:paraId="7BAF408A" w14:textId="77777777" w:rsidR="00CB5CA5" w:rsidRDefault="00CB5CA5">
      <w:pPr>
        <w:rPr>
          <w:rtl/>
        </w:rPr>
      </w:pPr>
    </w:p>
    <w:p w14:paraId="36F7547D" w14:textId="77777777" w:rsidR="00CB5CA5" w:rsidRDefault="00CB5CA5">
      <w:pPr>
        <w:rPr>
          <w:rtl/>
        </w:rPr>
      </w:pPr>
    </w:p>
    <w:p w14:paraId="0FE30075" w14:textId="77777777" w:rsidR="00CB5CA5" w:rsidRDefault="00CB5CA5">
      <w:pPr>
        <w:rPr>
          <w:rtl/>
        </w:rPr>
      </w:pPr>
    </w:p>
    <w:p w14:paraId="004513B7" w14:textId="77777777" w:rsidR="00CB5CA5" w:rsidRDefault="00CB5CA5">
      <w:pPr>
        <w:rPr>
          <w:rtl/>
        </w:rPr>
      </w:pPr>
    </w:p>
    <w:p w14:paraId="50738D3C" w14:textId="77777777" w:rsidR="00CB5CA5" w:rsidRDefault="00CB5CA5">
      <w:pPr>
        <w:rPr>
          <w:rtl/>
        </w:rPr>
      </w:pPr>
    </w:p>
    <w:p w14:paraId="5FD36C3A" w14:textId="77777777" w:rsidR="00CB5CA5" w:rsidRDefault="00CB5CA5">
      <w:pPr>
        <w:rPr>
          <w:rtl/>
        </w:rPr>
      </w:pPr>
    </w:p>
    <w:p w14:paraId="0D659CDF" w14:textId="77777777" w:rsidR="00CB5CA5" w:rsidRDefault="00CB5CA5">
      <w:pPr>
        <w:rPr>
          <w:rtl/>
        </w:rPr>
      </w:pPr>
    </w:p>
    <w:p w14:paraId="3F39BB3D" w14:textId="77777777" w:rsidR="00CB5CA5" w:rsidRDefault="00CB5CA5">
      <w:pPr>
        <w:rPr>
          <w:rtl/>
        </w:rPr>
      </w:pPr>
    </w:p>
    <w:p w14:paraId="7E9F64FA" w14:textId="77777777" w:rsidR="00CB5CA5" w:rsidRDefault="00CB5CA5">
      <w:pPr>
        <w:rPr>
          <w:rtl/>
        </w:rPr>
      </w:pPr>
    </w:p>
    <w:p w14:paraId="2F87A599" w14:textId="77777777" w:rsidR="00CB5CA5" w:rsidRDefault="00CB5CA5">
      <w:pPr>
        <w:rPr>
          <w:rtl/>
        </w:rPr>
      </w:pPr>
    </w:p>
    <w:p w14:paraId="56AD47C7" w14:textId="77777777" w:rsidR="00CB5CA5" w:rsidRDefault="00CB5CA5">
      <w:pPr>
        <w:rPr>
          <w:rtl/>
        </w:rPr>
      </w:pPr>
    </w:p>
    <w:p w14:paraId="45894565" w14:textId="77777777" w:rsidR="00CB5CA5" w:rsidRDefault="00CB5CA5">
      <w:pPr>
        <w:rPr>
          <w:rtl/>
        </w:rPr>
      </w:pPr>
    </w:p>
    <w:p w14:paraId="0726EF30" w14:textId="77777777" w:rsidR="00CB5CA5" w:rsidRDefault="00CB5CA5">
      <w:pPr>
        <w:rPr>
          <w:rtl/>
        </w:rPr>
      </w:pPr>
    </w:p>
    <w:p w14:paraId="0FC83A65" w14:textId="77777777" w:rsidR="00CB5CA5" w:rsidRDefault="00CB5CA5">
      <w:pPr>
        <w:rPr>
          <w:rtl/>
        </w:rPr>
      </w:pPr>
    </w:p>
    <w:p w14:paraId="120A1629" w14:textId="77777777" w:rsidR="00CB5CA5" w:rsidRDefault="00CB5CA5">
      <w:pPr>
        <w:rPr>
          <w:rtl/>
        </w:rPr>
      </w:pPr>
    </w:p>
    <w:p w14:paraId="433E0B68" w14:textId="77777777" w:rsidR="00CB5CA5" w:rsidRDefault="00CB5CA5"/>
    <w:p w14:paraId="2BD7CFA1" w14:textId="77777777" w:rsidR="00031151" w:rsidRDefault="00031151"/>
    <w:p w14:paraId="2308E24C" w14:textId="77777777" w:rsidR="00031151" w:rsidRDefault="00031151"/>
    <w:p w14:paraId="37DC8A55" w14:textId="77777777" w:rsidR="00031151" w:rsidRDefault="00031151"/>
    <w:p w14:paraId="6485B3B8" w14:textId="594DD0C5" w:rsidR="00031151" w:rsidRDefault="00031151">
      <w:r>
        <w:rPr>
          <w:noProof/>
        </w:rPr>
        <w:lastRenderedPageBreak/>
        <w:drawing>
          <wp:anchor distT="0" distB="0" distL="114300" distR="114300" simplePos="0" relativeHeight="252085248" behindDoc="1" locked="0" layoutInCell="1" allowOverlap="1" wp14:anchorId="2FC9BC71" wp14:editId="3FE82457">
            <wp:simplePos x="0" y="0"/>
            <wp:positionH relativeFrom="margin">
              <wp:posOffset>1475105</wp:posOffset>
            </wp:positionH>
            <wp:positionV relativeFrom="paragraph">
              <wp:posOffset>22225</wp:posOffset>
            </wp:positionV>
            <wp:extent cx="3888740" cy="1843405"/>
            <wp:effectExtent l="19050" t="19050" r="16510" b="23495"/>
            <wp:wrapTight wrapText="bothSides">
              <wp:wrapPolygon edited="0">
                <wp:start x="-106" y="-223"/>
                <wp:lineTo x="-106" y="21652"/>
                <wp:lineTo x="21586" y="21652"/>
                <wp:lineTo x="21586" y="-223"/>
                <wp:lineTo x="-106" y="-223"/>
              </wp:wrapPolygon>
            </wp:wrapTight>
            <wp:docPr id="3050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006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184340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CE4FC" w14:textId="7AB3A855" w:rsidR="00031151" w:rsidRDefault="00031151"/>
    <w:p w14:paraId="799EDCFC" w14:textId="77777777" w:rsidR="00031151" w:rsidRDefault="00031151"/>
    <w:p w14:paraId="6CD90B58" w14:textId="77777777" w:rsidR="00031151" w:rsidRDefault="00031151"/>
    <w:p w14:paraId="3C1D80BD" w14:textId="77777777" w:rsidR="00031151" w:rsidRDefault="00031151"/>
    <w:p w14:paraId="100A1EE4" w14:textId="77777777" w:rsidR="00031151" w:rsidRDefault="00031151"/>
    <w:p w14:paraId="639205D7" w14:textId="77777777" w:rsidR="00031151" w:rsidRDefault="00031151"/>
    <w:p w14:paraId="64A90A57" w14:textId="77777777" w:rsidR="00031151" w:rsidRDefault="00031151"/>
    <w:p w14:paraId="16A2B478" w14:textId="77777777" w:rsidR="00031151" w:rsidRDefault="00031151"/>
    <w:p w14:paraId="33B5AC81" w14:textId="13F5AC7E" w:rsidR="00031151" w:rsidRDefault="00031151">
      <w:r>
        <w:rPr>
          <w:noProof/>
        </w:rPr>
        <w:drawing>
          <wp:anchor distT="0" distB="0" distL="114300" distR="114300" simplePos="0" relativeHeight="252087296" behindDoc="1" locked="0" layoutInCell="1" allowOverlap="1" wp14:anchorId="2CCBFDE2" wp14:editId="22D85E07">
            <wp:simplePos x="0" y="0"/>
            <wp:positionH relativeFrom="margin">
              <wp:posOffset>1466850</wp:posOffset>
            </wp:positionH>
            <wp:positionV relativeFrom="paragraph">
              <wp:posOffset>144780</wp:posOffset>
            </wp:positionV>
            <wp:extent cx="3869690" cy="1657350"/>
            <wp:effectExtent l="19050" t="19050" r="16510" b="19050"/>
            <wp:wrapTight wrapText="bothSides">
              <wp:wrapPolygon edited="0">
                <wp:start x="-106" y="-248"/>
                <wp:lineTo x="-106" y="21600"/>
                <wp:lineTo x="21586" y="21600"/>
                <wp:lineTo x="21586" y="-248"/>
                <wp:lineTo x="-106" y="-248"/>
              </wp:wrapPolygon>
            </wp:wrapTight>
            <wp:docPr id="5402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8358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6573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888EC" w14:textId="16AAF030" w:rsidR="00031151" w:rsidRDefault="00031151"/>
    <w:p w14:paraId="29B6379B" w14:textId="57207A03" w:rsidR="00031151" w:rsidRDefault="00031151"/>
    <w:p w14:paraId="20118AA7" w14:textId="77777777" w:rsidR="00031151" w:rsidRDefault="00031151"/>
    <w:p w14:paraId="2C5457B6" w14:textId="77777777" w:rsidR="00031151" w:rsidRDefault="00031151"/>
    <w:p w14:paraId="688D1DC7" w14:textId="77777777" w:rsidR="00031151" w:rsidRDefault="00031151"/>
    <w:p w14:paraId="3A90C585" w14:textId="77777777" w:rsidR="00031151" w:rsidRDefault="00031151"/>
    <w:p w14:paraId="2AD5B011" w14:textId="77777777" w:rsidR="00031151" w:rsidRDefault="00031151"/>
    <w:p w14:paraId="6D91E859" w14:textId="77777777" w:rsidR="00031151" w:rsidRDefault="00031151"/>
    <w:p w14:paraId="3087EAF9" w14:textId="366E0209" w:rsidR="00031151" w:rsidRDefault="00031151">
      <w:r>
        <w:rPr>
          <w:noProof/>
        </w:rPr>
        <w:drawing>
          <wp:anchor distT="0" distB="0" distL="114300" distR="114300" simplePos="0" relativeHeight="252089344" behindDoc="1" locked="0" layoutInCell="1" allowOverlap="1" wp14:anchorId="6179A1A0" wp14:editId="33E63DA9">
            <wp:simplePos x="0" y="0"/>
            <wp:positionH relativeFrom="margin">
              <wp:posOffset>1483360</wp:posOffset>
            </wp:positionH>
            <wp:positionV relativeFrom="paragraph">
              <wp:posOffset>26035</wp:posOffset>
            </wp:positionV>
            <wp:extent cx="3824605" cy="1606550"/>
            <wp:effectExtent l="19050" t="19050" r="23495" b="12700"/>
            <wp:wrapTight wrapText="bothSides">
              <wp:wrapPolygon edited="0">
                <wp:start x="-108" y="-256"/>
                <wp:lineTo x="-108" y="21515"/>
                <wp:lineTo x="21625" y="21515"/>
                <wp:lineTo x="21625" y="-256"/>
                <wp:lineTo x="-108" y="-256"/>
              </wp:wrapPolygon>
            </wp:wrapTight>
            <wp:docPr id="10694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811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6065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A8209" w14:textId="36C17338" w:rsidR="00031151" w:rsidRDefault="00031151"/>
    <w:p w14:paraId="2E915CA5" w14:textId="77777777" w:rsidR="00031151" w:rsidRDefault="00031151"/>
    <w:p w14:paraId="0C523FA4" w14:textId="77777777" w:rsidR="00031151" w:rsidRDefault="00031151"/>
    <w:p w14:paraId="64EF9BA1" w14:textId="77777777" w:rsidR="00031151" w:rsidRDefault="00031151"/>
    <w:p w14:paraId="412AF68E" w14:textId="77777777" w:rsidR="00031151" w:rsidRDefault="00031151"/>
    <w:p w14:paraId="74D91DB9" w14:textId="77777777" w:rsidR="00031151" w:rsidRDefault="00031151"/>
    <w:p w14:paraId="2DC3448C" w14:textId="77777777" w:rsidR="00031151" w:rsidRDefault="00031151"/>
    <w:p w14:paraId="4FF5269F" w14:textId="4B245AC8" w:rsidR="00031151" w:rsidRDefault="00031151">
      <w:r>
        <w:rPr>
          <w:noProof/>
        </w:rPr>
        <w:drawing>
          <wp:anchor distT="0" distB="0" distL="114300" distR="114300" simplePos="0" relativeHeight="252091392" behindDoc="1" locked="0" layoutInCell="1" allowOverlap="1" wp14:anchorId="3121AD29" wp14:editId="06B048D1">
            <wp:simplePos x="0" y="0"/>
            <wp:positionH relativeFrom="margin">
              <wp:posOffset>1496060</wp:posOffset>
            </wp:positionH>
            <wp:positionV relativeFrom="paragraph">
              <wp:posOffset>55245</wp:posOffset>
            </wp:positionV>
            <wp:extent cx="3790950" cy="1758950"/>
            <wp:effectExtent l="19050" t="19050" r="19050" b="12700"/>
            <wp:wrapTight wrapText="bothSides">
              <wp:wrapPolygon edited="0">
                <wp:start x="-109" y="-234"/>
                <wp:lineTo x="-109" y="21522"/>
                <wp:lineTo x="21600" y="21522"/>
                <wp:lineTo x="21600" y="-234"/>
                <wp:lineTo x="-109" y="-234"/>
              </wp:wrapPolygon>
            </wp:wrapTight>
            <wp:docPr id="177524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131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589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478A1" w14:textId="064FF584" w:rsidR="00031151" w:rsidRDefault="00031151"/>
    <w:p w14:paraId="16A33F53" w14:textId="745DBCE4" w:rsidR="00031151" w:rsidRDefault="00031151"/>
    <w:p w14:paraId="7DE86079" w14:textId="77777777" w:rsidR="00031151" w:rsidRDefault="00031151"/>
    <w:p w14:paraId="1CDBE693" w14:textId="77777777" w:rsidR="00031151" w:rsidRDefault="00031151"/>
    <w:p w14:paraId="3CC62FEA" w14:textId="77777777" w:rsidR="00031151" w:rsidRDefault="00031151"/>
    <w:p w14:paraId="32939483" w14:textId="77777777" w:rsidR="00031151" w:rsidRDefault="00031151"/>
    <w:p w14:paraId="5D7D5A12" w14:textId="77777777" w:rsidR="00031151" w:rsidRDefault="00031151"/>
    <w:p w14:paraId="5C2C89F2" w14:textId="77777777" w:rsidR="00031151" w:rsidRDefault="00031151"/>
    <w:p w14:paraId="3F5761AC" w14:textId="77777777" w:rsidR="00031151" w:rsidRDefault="00031151"/>
    <w:p w14:paraId="4EE9040B" w14:textId="0BC2926C" w:rsidR="00031151" w:rsidRDefault="00747267">
      <w:r w:rsidRPr="00810462">
        <w:rPr>
          <w:noProof/>
        </w:rPr>
        <w:drawing>
          <wp:anchor distT="0" distB="0" distL="114300" distR="114300" simplePos="0" relativeHeight="252093440" behindDoc="1" locked="0" layoutInCell="1" allowOverlap="1" wp14:anchorId="7F44B3B0" wp14:editId="724C51A3">
            <wp:simplePos x="0" y="0"/>
            <wp:positionH relativeFrom="margin">
              <wp:posOffset>2029460</wp:posOffset>
            </wp:positionH>
            <wp:positionV relativeFrom="paragraph">
              <wp:posOffset>635</wp:posOffset>
            </wp:positionV>
            <wp:extent cx="2730500" cy="1339850"/>
            <wp:effectExtent l="19050" t="19050" r="12700" b="12700"/>
            <wp:wrapTight wrapText="bothSides">
              <wp:wrapPolygon edited="0">
                <wp:start x="-151" y="-307"/>
                <wp:lineTo x="-151" y="21498"/>
                <wp:lineTo x="21550" y="21498"/>
                <wp:lineTo x="21550" y="-307"/>
                <wp:lineTo x="-151" y="-307"/>
              </wp:wrapPolygon>
            </wp:wrapTight>
            <wp:docPr id="12702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031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3398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44EAF" w14:textId="1B78FE5A" w:rsidR="00031151" w:rsidRDefault="00031151">
      <w:pPr>
        <w:rPr>
          <w:rtl/>
        </w:rPr>
      </w:pPr>
    </w:p>
    <w:p w14:paraId="4ADAAD24" w14:textId="77777777" w:rsidR="00011C6A" w:rsidRDefault="00011C6A">
      <w:pPr>
        <w:rPr>
          <w:rtl/>
        </w:rPr>
      </w:pPr>
    </w:p>
    <w:p w14:paraId="6FE28A61" w14:textId="77777777" w:rsidR="00011C6A" w:rsidRDefault="00011C6A">
      <w:pPr>
        <w:rPr>
          <w:rtl/>
        </w:rPr>
      </w:pPr>
    </w:p>
    <w:p w14:paraId="14E7F142" w14:textId="77777777" w:rsidR="00011C6A" w:rsidRDefault="00011C6A">
      <w:pPr>
        <w:rPr>
          <w:rtl/>
        </w:rPr>
      </w:pPr>
    </w:p>
    <w:p w14:paraId="1BC20994" w14:textId="7B63A222" w:rsidR="00CB5CA5" w:rsidRDefault="009B5222">
      <w:pPr>
        <w:rPr>
          <w:rtl/>
        </w:rPr>
      </w:pPr>
      <w:r w:rsidRPr="0016473C">
        <w:rPr>
          <w:noProof/>
        </w:rPr>
        <w:lastRenderedPageBreak/>
        <w:drawing>
          <wp:anchor distT="0" distB="0" distL="114300" distR="114300" simplePos="0" relativeHeight="252076032" behindDoc="1" locked="0" layoutInCell="1" allowOverlap="1" wp14:anchorId="21A961FE" wp14:editId="7E165876">
            <wp:simplePos x="0" y="0"/>
            <wp:positionH relativeFrom="margin">
              <wp:posOffset>1004570</wp:posOffset>
            </wp:positionH>
            <wp:positionV relativeFrom="paragraph">
              <wp:posOffset>19050</wp:posOffset>
            </wp:positionV>
            <wp:extent cx="4070350" cy="1398905"/>
            <wp:effectExtent l="19050" t="19050" r="25400" b="10795"/>
            <wp:wrapTight wrapText="bothSides">
              <wp:wrapPolygon edited="0">
                <wp:start x="-101" y="-294"/>
                <wp:lineTo x="-101" y="21473"/>
                <wp:lineTo x="21634" y="21473"/>
                <wp:lineTo x="21634" y="-294"/>
                <wp:lineTo x="-101" y="-294"/>
              </wp:wrapPolygon>
            </wp:wrapTight>
            <wp:docPr id="635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004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139890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E3D30" w14:textId="77777777" w:rsidR="00CB5CA5" w:rsidRDefault="00CB5CA5">
      <w:pPr>
        <w:rPr>
          <w:rtl/>
        </w:rPr>
      </w:pPr>
    </w:p>
    <w:p w14:paraId="02B93132" w14:textId="77777777" w:rsidR="00CB5CA5" w:rsidRDefault="00CB5CA5">
      <w:pPr>
        <w:rPr>
          <w:rtl/>
        </w:rPr>
      </w:pPr>
    </w:p>
    <w:p w14:paraId="5A58E224" w14:textId="77777777" w:rsidR="00CB5CA5" w:rsidRDefault="00CB5CA5">
      <w:pPr>
        <w:rPr>
          <w:rtl/>
        </w:rPr>
      </w:pPr>
    </w:p>
    <w:p w14:paraId="561D5936" w14:textId="77777777" w:rsidR="00CB5CA5" w:rsidRDefault="00CB5CA5">
      <w:pPr>
        <w:rPr>
          <w:rtl/>
        </w:rPr>
      </w:pPr>
    </w:p>
    <w:p w14:paraId="3BB00EA5" w14:textId="77777777" w:rsidR="00CB5CA5" w:rsidRDefault="00CB5CA5">
      <w:pPr>
        <w:rPr>
          <w:rtl/>
        </w:rPr>
      </w:pPr>
    </w:p>
    <w:p w14:paraId="518559BF" w14:textId="77777777" w:rsidR="00CB5CA5" w:rsidRDefault="00CB5CA5">
      <w:pPr>
        <w:rPr>
          <w:rtl/>
        </w:rPr>
      </w:pPr>
    </w:p>
    <w:p w14:paraId="7DD1C9BD" w14:textId="79075A46" w:rsidR="00CB5CA5" w:rsidRDefault="00857BA6">
      <w:pPr>
        <w:rPr>
          <w:rtl/>
        </w:rPr>
      </w:pPr>
      <w:r w:rsidRPr="007075DC">
        <w:rPr>
          <w:noProof/>
        </w:rPr>
        <w:drawing>
          <wp:anchor distT="0" distB="0" distL="114300" distR="114300" simplePos="0" relativeHeight="252077056" behindDoc="1" locked="0" layoutInCell="1" allowOverlap="1" wp14:anchorId="62205526" wp14:editId="2342292A">
            <wp:simplePos x="0" y="0"/>
            <wp:positionH relativeFrom="margin">
              <wp:posOffset>1000760</wp:posOffset>
            </wp:positionH>
            <wp:positionV relativeFrom="paragraph">
              <wp:posOffset>20955</wp:posOffset>
            </wp:positionV>
            <wp:extent cx="4079875" cy="1419860"/>
            <wp:effectExtent l="19050" t="19050" r="15875" b="27940"/>
            <wp:wrapTight wrapText="bothSides">
              <wp:wrapPolygon edited="0">
                <wp:start x="-101" y="-290"/>
                <wp:lineTo x="-101" y="21735"/>
                <wp:lineTo x="21583" y="21735"/>
                <wp:lineTo x="21583" y="-290"/>
                <wp:lineTo x="-101" y="-290"/>
              </wp:wrapPolygon>
            </wp:wrapTight>
            <wp:docPr id="69909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119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41986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0EA54" w14:textId="58D8321D" w:rsidR="00CB5CA5" w:rsidRDefault="00CB5CA5">
      <w:pPr>
        <w:rPr>
          <w:rtl/>
        </w:rPr>
      </w:pPr>
    </w:p>
    <w:p w14:paraId="5F29139B" w14:textId="3DE36B84" w:rsidR="00CB5CA5" w:rsidRDefault="00CB5CA5">
      <w:pPr>
        <w:rPr>
          <w:rtl/>
        </w:rPr>
      </w:pPr>
    </w:p>
    <w:p w14:paraId="0DBC80D2" w14:textId="77777777" w:rsidR="00CB5CA5" w:rsidRDefault="00CB5CA5">
      <w:pPr>
        <w:rPr>
          <w:rtl/>
        </w:rPr>
      </w:pPr>
    </w:p>
    <w:p w14:paraId="7A972134" w14:textId="77777777" w:rsidR="00CB5CA5" w:rsidRDefault="00CB5CA5">
      <w:pPr>
        <w:rPr>
          <w:rtl/>
        </w:rPr>
      </w:pPr>
    </w:p>
    <w:p w14:paraId="7739BB54" w14:textId="77777777" w:rsidR="00CB5CA5" w:rsidRDefault="00CB5CA5"/>
    <w:p w14:paraId="735CEBCD" w14:textId="77777777" w:rsidR="002D3163" w:rsidRDefault="002D3163"/>
    <w:p w14:paraId="7895A78F" w14:textId="732779DC" w:rsidR="002D3163" w:rsidRDefault="00857BA6">
      <w:pPr>
        <w:rPr>
          <w:rtl/>
        </w:rPr>
      </w:pPr>
      <w:r w:rsidRPr="00AF36A2">
        <w:rPr>
          <w:noProof/>
        </w:rPr>
        <w:drawing>
          <wp:anchor distT="0" distB="0" distL="114300" distR="114300" simplePos="0" relativeHeight="252079104" behindDoc="1" locked="0" layoutInCell="1" allowOverlap="1" wp14:anchorId="11E0AD44" wp14:editId="05ED5D06">
            <wp:simplePos x="0" y="0"/>
            <wp:positionH relativeFrom="margin">
              <wp:posOffset>954405</wp:posOffset>
            </wp:positionH>
            <wp:positionV relativeFrom="paragraph">
              <wp:posOffset>194310</wp:posOffset>
            </wp:positionV>
            <wp:extent cx="4119245" cy="1073150"/>
            <wp:effectExtent l="19050" t="19050" r="14605" b="12700"/>
            <wp:wrapTight wrapText="bothSides">
              <wp:wrapPolygon edited="0">
                <wp:start x="-100" y="-383"/>
                <wp:lineTo x="-100" y="21472"/>
                <wp:lineTo x="21577" y="21472"/>
                <wp:lineTo x="21577" y="-383"/>
                <wp:lineTo x="-100" y="-383"/>
              </wp:wrapPolygon>
            </wp:wrapTight>
            <wp:docPr id="21041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2751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10731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7C577" w14:textId="60ECAFF7" w:rsidR="003444A0" w:rsidRDefault="003444A0">
      <w:pPr>
        <w:rPr>
          <w:rtl/>
        </w:rPr>
      </w:pPr>
    </w:p>
    <w:p w14:paraId="1466FF4D" w14:textId="3226CE7B" w:rsidR="003444A0" w:rsidRDefault="003444A0">
      <w:pPr>
        <w:rPr>
          <w:rtl/>
        </w:rPr>
      </w:pPr>
    </w:p>
    <w:p w14:paraId="5B9173A8" w14:textId="13A77A6A" w:rsidR="003444A0" w:rsidRDefault="003444A0">
      <w:pPr>
        <w:rPr>
          <w:rtl/>
        </w:rPr>
      </w:pPr>
    </w:p>
    <w:p w14:paraId="31D16C1D" w14:textId="76B8DC32" w:rsidR="003444A0" w:rsidRDefault="003444A0">
      <w:pPr>
        <w:rPr>
          <w:rtl/>
        </w:rPr>
      </w:pPr>
    </w:p>
    <w:p w14:paraId="573E8CC4" w14:textId="77777777" w:rsidR="00857BA6" w:rsidRDefault="00857BA6">
      <w:pPr>
        <w:rPr>
          <w:rtl/>
        </w:rPr>
      </w:pPr>
    </w:p>
    <w:p w14:paraId="615E4121" w14:textId="1B629694" w:rsidR="00857BA6" w:rsidRDefault="00857BA6">
      <w:pPr>
        <w:rPr>
          <w:rtl/>
        </w:rPr>
      </w:pPr>
    </w:p>
    <w:p w14:paraId="1F4741B9" w14:textId="44311544" w:rsidR="00857BA6" w:rsidRDefault="005527B6">
      <w:pPr>
        <w:rPr>
          <w:rtl/>
        </w:rPr>
      </w:pPr>
      <w:r w:rsidRPr="00AF36A2">
        <w:rPr>
          <w:noProof/>
        </w:rPr>
        <w:drawing>
          <wp:anchor distT="0" distB="0" distL="114300" distR="114300" simplePos="0" relativeHeight="252082176" behindDoc="1" locked="0" layoutInCell="1" allowOverlap="1" wp14:anchorId="3E35B226" wp14:editId="76F3E6E2">
            <wp:simplePos x="0" y="0"/>
            <wp:positionH relativeFrom="margin">
              <wp:posOffset>911860</wp:posOffset>
            </wp:positionH>
            <wp:positionV relativeFrom="paragraph">
              <wp:posOffset>23495</wp:posOffset>
            </wp:positionV>
            <wp:extent cx="4226560" cy="899160"/>
            <wp:effectExtent l="19050" t="19050" r="21590" b="15240"/>
            <wp:wrapTight wrapText="bothSides">
              <wp:wrapPolygon edited="0">
                <wp:start x="-97" y="-458"/>
                <wp:lineTo x="-97" y="21508"/>
                <wp:lineTo x="21613" y="21508"/>
                <wp:lineTo x="21613" y="-458"/>
                <wp:lineTo x="-97" y="-458"/>
              </wp:wrapPolygon>
            </wp:wrapTight>
            <wp:docPr id="213014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829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89916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5D4E7" w14:textId="7DBC48D4" w:rsidR="00857BA6" w:rsidRDefault="00857BA6">
      <w:pPr>
        <w:rPr>
          <w:rtl/>
        </w:rPr>
      </w:pPr>
    </w:p>
    <w:p w14:paraId="18B4DCB9" w14:textId="3487BC2A" w:rsidR="00857BA6" w:rsidRDefault="00857BA6">
      <w:pPr>
        <w:rPr>
          <w:rtl/>
        </w:rPr>
      </w:pPr>
    </w:p>
    <w:p w14:paraId="08EF0763" w14:textId="4BE7CF7C" w:rsidR="00857BA6" w:rsidRDefault="00857BA6">
      <w:pPr>
        <w:rPr>
          <w:rtl/>
        </w:rPr>
      </w:pPr>
    </w:p>
    <w:p w14:paraId="41C46845" w14:textId="46299CD6" w:rsidR="00857BA6" w:rsidRDefault="00857BA6">
      <w:pPr>
        <w:rPr>
          <w:rtl/>
        </w:rPr>
      </w:pPr>
    </w:p>
    <w:p w14:paraId="21C4D66B" w14:textId="09B0BC9F" w:rsidR="00857BA6" w:rsidRDefault="005527B6">
      <w:pPr>
        <w:rPr>
          <w:rtl/>
        </w:rPr>
      </w:pPr>
      <w:r w:rsidRPr="00AF36A2">
        <w:rPr>
          <w:noProof/>
        </w:rPr>
        <w:drawing>
          <wp:anchor distT="0" distB="0" distL="114300" distR="114300" simplePos="0" relativeHeight="252083200" behindDoc="1" locked="0" layoutInCell="1" allowOverlap="1" wp14:anchorId="7C394B0F" wp14:editId="730A8DEE">
            <wp:simplePos x="0" y="0"/>
            <wp:positionH relativeFrom="column">
              <wp:posOffset>913130</wp:posOffset>
            </wp:positionH>
            <wp:positionV relativeFrom="paragraph">
              <wp:posOffset>32385</wp:posOffset>
            </wp:positionV>
            <wp:extent cx="4201160" cy="1140460"/>
            <wp:effectExtent l="19050" t="19050" r="27940" b="21590"/>
            <wp:wrapTight wrapText="bothSides">
              <wp:wrapPolygon edited="0">
                <wp:start x="-98" y="-361"/>
                <wp:lineTo x="-98" y="21648"/>
                <wp:lineTo x="21646" y="21648"/>
                <wp:lineTo x="21646" y="-361"/>
                <wp:lineTo x="-98" y="-361"/>
              </wp:wrapPolygon>
            </wp:wrapTight>
            <wp:docPr id="3891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348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114046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F4862" w14:textId="2D735E5E" w:rsidR="00011C6A" w:rsidRDefault="00011C6A">
      <w:pPr>
        <w:rPr>
          <w:rtl/>
        </w:rPr>
      </w:pPr>
    </w:p>
    <w:p w14:paraId="05408204" w14:textId="6EEBA7B8" w:rsidR="00011C6A" w:rsidRDefault="00011C6A">
      <w:pPr>
        <w:rPr>
          <w:rtl/>
        </w:rPr>
      </w:pPr>
    </w:p>
    <w:p w14:paraId="2731FB85" w14:textId="37F54625" w:rsidR="00011C6A" w:rsidRDefault="00011C6A">
      <w:pPr>
        <w:rPr>
          <w:rtl/>
        </w:rPr>
      </w:pPr>
    </w:p>
    <w:p w14:paraId="445B3529" w14:textId="46EBAF9E" w:rsidR="00011C6A" w:rsidRDefault="00011C6A">
      <w:pPr>
        <w:rPr>
          <w:rtl/>
        </w:rPr>
      </w:pPr>
    </w:p>
    <w:p w14:paraId="50FF2FC5" w14:textId="5C4978EB" w:rsidR="00011C6A" w:rsidRDefault="00011C6A">
      <w:pPr>
        <w:rPr>
          <w:rtl/>
        </w:rPr>
      </w:pPr>
    </w:p>
    <w:p w14:paraId="50F4E51C" w14:textId="7A2D16C3" w:rsidR="00011C6A" w:rsidRDefault="00011C6A">
      <w:pPr>
        <w:rPr>
          <w:rtl/>
        </w:rPr>
      </w:pPr>
    </w:p>
    <w:p w14:paraId="323118D0" w14:textId="2BE933FE" w:rsidR="00011C6A" w:rsidRDefault="00011C6A">
      <w:pPr>
        <w:rPr>
          <w:rtl/>
        </w:rPr>
      </w:pPr>
    </w:p>
    <w:p w14:paraId="0FBA8583" w14:textId="20DA3722" w:rsidR="00011C6A" w:rsidRDefault="00011C6A">
      <w:pPr>
        <w:rPr>
          <w:rtl/>
        </w:rPr>
      </w:pPr>
    </w:p>
    <w:p w14:paraId="09B0FBA1" w14:textId="202F94E5" w:rsidR="00011C6A" w:rsidRDefault="00011C6A">
      <w:pPr>
        <w:rPr>
          <w:rtl/>
        </w:rPr>
      </w:pPr>
    </w:p>
    <w:p w14:paraId="4C29A7F6" w14:textId="02D9C874" w:rsidR="003444A0" w:rsidRDefault="003444A0">
      <w:pPr>
        <w:rPr>
          <w:rtl/>
        </w:rPr>
      </w:pPr>
    </w:p>
    <w:p w14:paraId="2FD5FED8" w14:textId="77777777" w:rsidR="00011C6A" w:rsidRDefault="00011C6A">
      <w:pPr>
        <w:rPr>
          <w:rtl/>
        </w:rPr>
      </w:pPr>
    </w:p>
    <w:p w14:paraId="5B7BA1B8" w14:textId="77777777" w:rsidR="00011C6A" w:rsidRDefault="00011C6A">
      <w:pPr>
        <w:rPr>
          <w:rtl/>
        </w:rPr>
      </w:pPr>
    </w:p>
    <w:p w14:paraId="33A13B2B" w14:textId="77777777" w:rsidR="00011C6A" w:rsidRDefault="00011C6A">
      <w:pPr>
        <w:rPr>
          <w:rtl/>
        </w:rPr>
      </w:pPr>
    </w:p>
    <w:p w14:paraId="62699511" w14:textId="77777777" w:rsidR="00011C6A" w:rsidRDefault="00011C6A">
      <w:pPr>
        <w:rPr>
          <w:rtl/>
        </w:rPr>
      </w:pPr>
    </w:p>
    <w:p w14:paraId="1F8A69C5" w14:textId="77777777" w:rsidR="00011C6A" w:rsidRDefault="00011C6A">
      <w:pPr>
        <w:rPr>
          <w:rtl/>
        </w:rPr>
      </w:pPr>
    </w:p>
    <w:p w14:paraId="08DE743B" w14:textId="77777777" w:rsidR="00011C6A" w:rsidRDefault="00011C6A">
      <w:pPr>
        <w:rPr>
          <w:rtl/>
        </w:rPr>
      </w:pPr>
    </w:p>
    <w:tbl>
      <w:tblPr>
        <w:bidiVisual/>
        <w:tblW w:w="947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"/>
        <w:gridCol w:w="2103"/>
        <w:gridCol w:w="1440"/>
        <w:gridCol w:w="4159"/>
        <w:gridCol w:w="1327"/>
      </w:tblGrid>
      <w:tr w:rsidR="00636D4E" w:rsidRPr="000037B9" w14:paraId="61261646" w14:textId="77777777" w:rsidTr="00311438">
        <w:trPr>
          <w:trHeight w:val="288"/>
          <w:tblHeader/>
          <w:jc w:val="center"/>
        </w:trPr>
        <w:tc>
          <w:tcPr>
            <w:tcW w:w="9473" w:type="dxa"/>
            <w:gridSpan w:val="5"/>
            <w:shd w:val="clear" w:color="auto" w:fill="307B67"/>
            <w:vAlign w:val="center"/>
          </w:tcPr>
          <w:p w14:paraId="2ADFA768" w14:textId="77777777" w:rsidR="00636D4E" w:rsidRPr="000037B9" w:rsidRDefault="00636D4E" w:rsidP="000050A3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lastRenderedPageBreak/>
              <w:t>حقول البيانات</w:t>
            </w:r>
          </w:p>
        </w:tc>
      </w:tr>
      <w:tr w:rsidR="00636D4E" w:rsidRPr="000037B9" w14:paraId="441448D1" w14:textId="77777777" w:rsidTr="00311438">
        <w:trPr>
          <w:trHeight w:val="288"/>
          <w:tblHeader/>
          <w:jc w:val="center"/>
        </w:trPr>
        <w:tc>
          <w:tcPr>
            <w:tcW w:w="444" w:type="dxa"/>
            <w:shd w:val="clear" w:color="auto" w:fill="D9D9D9" w:themeFill="background1" w:themeFillShade="D9"/>
            <w:vAlign w:val="center"/>
            <w:hideMark/>
          </w:tcPr>
          <w:p w14:paraId="0D315EF0" w14:textId="77777777" w:rsidR="00636D4E" w:rsidRPr="00F53ED4" w:rsidRDefault="00636D4E" w:rsidP="00611C3B">
            <w:pPr>
              <w:jc w:val="center"/>
              <w:rPr>
                <w:sz w:val="20"/>
                <w:szCs w:val="20"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م</w:t>
            </w:r>
          </w:p>
        </w:tc>
        <w:tc>
          <w:tcPr>
            <w:tcW w:w="2103" w:type="dxa"/>
            <w:shd w:val="clear" w:color="auto" w:fill="D9D9D9" w:themeFill="background1" w:themeFillShade="D9"/>
            <w:vAlign w:val="center"/>
            <w:hideMark/>
          </w:tcPr>
          <w:p w14:paraId="3A13D90E" w14:textId="77777777" w:rsidR="00636D4E" w:rsidRPr="00F53ED4" w:rsidRDefault="00636D4E" w:rsidP="00611C3B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اسم الحقل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  <w:hideMark/>
          </w:tcPr>
          <w:p w14:paraId="267ACCF2" w14:textId="77777777" w:rsidR="00636D4E" w:rsidRPr="00F53ED4" w:rsidRDefault="00636D4E" w:rsidP="00611C3B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نوع الحقل</w:t>
            </w:r>
          </w:p>
        </w:tc>
        <w:tc>
          <w:tcPr>
            <w:tcW w:w="4159" w:type="dxa"/>
            <w:shd w:val="clear" w:color="auto" w:fill="D9D9D9" w:themeFill="background1" w:themeFillShade="D9"/>
            <w:vAlign w:val="center"/>
            <w:hideMark/>
          </w:tcPr>
          <w:p w14:paraId="5015381B" w14:textId="77777777" w:rsidR="00636D4E" w:rsidRPr="00F53ED4" w:rsidRDefault="00636D4E" w:rsidP="00611C3B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القيود</w:t>
            </w:r>
          </w:p>
        </w:tc>
        <w:tc>
          <w:tcPr>
            <w:tcW w:w="1327" w:type="dxa"/>
            <w:shd w:val="clear" w:color="auto" w:fill="D9D9D9" w:themeFill="background1" w:themeFillShade="D9"/>
            <w:vAlign w:val="center"/>
            <w:hideMark/>
          </w:tcPr>
          <w:p w14:paraId="591635A1" w14:textId="77777777" w:rsidR="00636D4E" w:rsidRPr="00F53ED4" w:rsidRDefault="00636D4E" w:rsidP="00611C3B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حالة الحقل</w:t>
            </w:r>
          </w:p>
        </w:tc>
      </w:tr>
      <w:tr w:rsidR="008D37A0" w:rsidRPr="00A13DC3" w14:paraId="764EF8B1" w14:textId="77777777" w:rsidTr="00311438">
        <w:trPr>
          <w:trHeight w:val="20"/>
          <w:jc w:val="center"/>
        </w:trPr>
        <w:tc>
          <w:tcPr>
            <w:tcW w:w="3987" w:type="dxa"/>
            <w:gridSpan w:val="3"/>
            <w:shd w:val="clear" w:color="auto" w:fill="E2EFD9" w:themeFill="accent6" w:themeFillTint="33"/>
            <w:vAlign w:val="center"/>
          </w:tcPr>
          <w:p w14:paraId="593A3FE8" w14:textId="4295838A" w:rsidR="008D37A0" w:rsidRPr="005446FC" w:rsidRDefault="008D37A0" w:rsidP="00311438">
            <w:pPr>
              <w:pStyle w:val="a2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 xml:space="preserve"> بيانات المنتجات العضوية</w:t>
            </w:r>
          </w:p>
        </w:tc>
        <w:tc>
          <w:tcPr>
            <w:tcW w:w="5486" w:type="dxa"/>
            <w:gridSpan w:val="2"/>
            <w:shd w:val="clear" w:color="auto" w:fill="E2EFD9" w:themeFill="accent6" w:themeFillTint="33"/>
            <w:vAlign w:val="center"/>
          </w:tcPr>
          <w:p w14:paraId="3B60AA7C" w14:textId="77777777" w:rsidR="008D37A0" w:rsidRPr="005446FC" w:rsidRDefault="008D37A0" w:rsidP="00082EC2">
            <w:pPr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المدخل قابل للحذف والتعديل</w:t>
            </w:r>
          </w:p>
          <w:p w14:paraId="20D068BE" w14:textId="06792893" w:rsidR="008D37A0" w:rsidRPr="005446FC" w:rsidRDefault="008D37A0" w:rsidP="00311438">
            <w:pPr>
              <w:pStyle w:val="a2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مدخل واحد على الأقل</w:t>
            </w:r>
          </w:p>
        </w:tc>
      </w:tr>
      <w:tr w:rsidR="003B5EB4" w:rsidRPr="006E5C8C" w14:paraId="607CA022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4EA79CEE" w14:textId="77777777" w:rsidR="003B5EB4" w:rsidRPr="005446FC" w:rsidRDefault="003B5EB4">
            <w:pPr>
              <w:pStyle w:val="ListParagraph"/>
              <w:numPr>
                <w:ilvl w:val="0"/>
                <w:numId w:val="3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0F3C2F67" w14:textId="5B0F55A1" w:rsidR="003B5EB4" w:rsidRPr="005446FC" w:rsidRDefault="003B5EB4" w:rsidP="003B5EB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440" w:type="dxa"/>
            <w:vAlign w:val="center"/>
          </w:tcPr>
          <w:p w14:paraId="12F34D33" w14:textId="58E804F1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1AE55BA5" w14:textId="51E2DE78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يلزم إضافة منتج واحد على الأقل</w:t>
            </w:r>
          </w:p>
        </w:tc>
        <w:tc>
          <w:tcPr>
            <w:tcW w:w="1327" w:type="dxa"/>
            <w:vAlign w:val="center"/>
          </w:tcPr>
          <w:p w14:paraId="6BF992AB" w14:textId="077D77EA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3B5EB4" w:rsidRPr="006E5C8C" w14:paraId="68E24840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2818157D" w14:textId="77777777" w:rsidR="003B5EB4" w:rsidRPr="005446FC" w:rsidRDefault="003B5EB4">
            <w:pPr>
              <w:pStyle w:val="ListParagraph"/>
              <w:numPr>
                <w:ilvl w:val="0"/>
                <w:numId w:val="3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3EFD2DC8" w14:textId="05F30B5A" w:rsidR="003B5EB4" w:rsidRPr="005446FC" w:rsidRDefault="003B5EB4" w:rsidP="003B5EB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440" w:type="dxa"/>
            <w:vAlign w:val="center"/>
          </w:tcPr>
          <w:p w14:paraId="11D2358A" w14:textId="581264CC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159" w:type="dxa"/>
            <w:vAlign w:val="center"/>
          </w:tcPr>
          <w:p w14:paraId="485CA77B" w14:textId="7090779A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لا يقبل القيمة صفر </w:t>
            </w:r>
          </w:p>
        </w:tc>
        <w:tc>
          <w:tcPr>
            <w:tcW w:w="1327" w:type="dxa"/>
            <w:vAlign w:val="center"/>
          </w:tcPr>
          <w:p w14:paraId="2591E3F1" w14:textId="71494A33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3B5EB4" w:rsidRPr="006E5C8C" w14:paraId="35530165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4BFAA5D4" w14:textId="77777777" w:rsidR="003B5EB4" w:rsidRPr="005446FC" w:rsidRDefault="003B5EB4">
            <w:pPr>
              <w:pStyle w:val="ListParagraph"/>
              <w:numPr>
                <w:ilvl w:val="0"/>
                <w:numId w:val="3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69B8830A" w14:textId="2B57E944" w:rsidR="003B5EB4" w:rsidRPr="005446FC" w:rsidRDefault="003B5EB4" w:rsidP="003B5EB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440" w:type="dxa"/>
            <w:vAlign w:val="center"/>
          </w:tcPr>
          <w:p w14:paraId="66880C58" w14:textId="6A7018D5" w:rsidR="003B5EB4" w:rsidRPr="005446FC" w:rsidRDefault="006D44B8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1363838B" w14:textId="77777777" w:rsidR="003B5EB4" w:rsidRPr="005446FC" w:rsidRDefault="003B5EB4" w:rsidP="00082E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tabs>
                <w:tab w:val="clear" w:pos="302"/>
              </w:tabs>
              <w:ind w:left="360" w:hanging="360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القيم ( هكتار </w:t>
            </w:r>
            <w:r w:rsidRPr="005446FC">
              <w:rPr>
                <w:rFonts w:cs="Lina sans"/>
                <w:sz w:val="18"/>
                <w:szCs w:val="18"/>
                <w:rtl/>
              </w:rPr>
              <w:t>–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متر مربع </w:t>
            </w:r>
            <w:r w:rsidRPr="005446FC">
              <w:rPr>
                <w:rFonts w:cs="Lina sans"/>
                <w:sz w:val="18"/>
                <w:szCs w:val="18"/>
                <w:rtl/>
              </w:rPr>
              <w:t>–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دونم)</w:t>
            </w:r>
          </w:p>
          <w:p w14:paraId="0C4E7386" w14:textId="6BBA18AD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يمكن إدخال وحدات مختلفة لكل صنف</w:t>
            </w:r>
          </w:p>
        </w:tc>
        <w:tc>
          <w:tcPr>
            <w:tcW w:w="1327" w:type="dxa"/>
            <w:vAlign w:val="center"/>
          </w:tcPr>
          <w:p w14:paraId="38B29035" w14:textId="5D5192FE" w:rsidR="003B5EB4" w:rsidRPr="005446FC" w:rsidRDefault="003B5EB4" w:rsidP="003B5EB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75CF1" w:rsidRPr="006E5C8C" w14:paraId="1FE52281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4C6945C0" w14:textId="77777777" w:rsidR="00575CF1" w:rsidRPr="005446FC" w:rsidRDefault="00575CF1">
            <w:pPr>
              <w:pStyle w:val="ListParagraph"/>
              <w:numPr>
                <w:ilvl w:val="0"/>
                <w:numId w:val="3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7DA5AA37" w14:textId="220D5415" w:rsidR="00575CF1" w:rsidRPr="005446FC" w:rsidRDefault="00575CF1" w:rsidP="00575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كمية الإنتاج </w:t>
            </w:r>
          </w:p>
        </w:tc>
        <w:tc>
          <w:tcPr>
            <w:tcW w:w="1440" w:type="dxa"/>
            <w:vAlign w:val="center"/>
          </w:tcPr>
          <w:p w14:paraId="57800D85" w14:textId="40FB4C03" w:rsidR="00575CF1" w:rsidRPr="005446FC" w:rsidRDefault="00575CF1" w:rsidP="00575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159" w:type="dxa"/>
            <w:vAlign w:val="center"/>
          </w:tcPr>
          <w:p w14:paraId="669385CD" w14:textId="520729CE" w:rsidR="00575CF1" w:rsidRPr="005446FC" w:rsidRDefault="00575CF1" w:rsidP="00575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لا يقبل القيمة صفر </w:t>
            </w:r>
          </w:p>
        </w:tc>
        <w:tc>
          <w:tcPr>
            <w:tcW w:w="1327" w:type="dxa"/>
            <w:vAlign w:val="center"/>
          </w:tcPr>
          <w:p w14:paraId="4480E52F" w14:textId="77DBAA69" w:rsidR="00575CF1" w:rsidRPr="005446FC" w:rsidRDefault="00575CF1" w:rsidP="00575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75CF1" w:rsidRPr="006E5C8C" w14:paraId="0B30660D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34696DF4" w14:textId="77777777" w:rsidR="00575CF1" w:rsidRPr="005446FC" w:rsidRDefault="00575CF1">
            <w:pPr>
              <w:pStyle w:val="ListParagraph"/>
              <w:numPr>
                <w:ilvl w:val="0"/>
                <w:numId w:val="3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BAC013B" w14:textId="5F5D53E0" w:rsidR="00575CF1" w:rsidRPr="005446FC" w:rsidRDefault="00575CF1" w:rsidP="00575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الإنتاج</w:t>
            </w:r>
          </w:p>
        </w:tc>
        <w:tc>
          <w:tcPr>
            <w:tcW w:w="1440" w:type="dxa"/>
            <w:vAlign w:val="center"/>
          </w:tcPr>
          <w:p w14:paraId="20B81B3D" w14:textId="039FE2B7" w:rsidR="00575CF1" w:rsidRPr="005446FC" w:rsidRDefault="00575CF1" w:rsidP="00575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51F9AEBA" w14:textId="77777777" w:rsidR="00575CF1" w:rsidRPr="005446FC" w:rsidRDefault="00575CF1" w:rsidP="00575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2B0FEEB" w14:textId="41257189" w:rsidR="00575CF1" w:rsidRPr="005446FC" w:rsidRDefault="00575CF1" w:rsidP="00575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0E000A" w:rsidRPr="006E5C8C" w14:paraId="1C04336C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5F0C73B0" w14:textId="77777777" w:rsidR="000E000A" w:rsidRPr="005446FC" w:rsidRDefault="000E000A">
            <w:pPr>
              <w:pStyle w:val="ListParagraph"/>
              <w:numPr>
                <w:ilvl w:val="0"/>
                <w:numId w:val="3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7BBF0113" w14:textId="533C471A" w:rsidR="000E000A" w:rsidRPr="005446FC" w:rsidRDefault="000E000A" w:rsidP="000E000A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جدول المنتجات العضوية</w:t>
            </w:r>
          </w:p>
        </w:tc>
        <w:tc>
          <w:tcPr>
            <w:tcW w:w="1440" w:type="dxa"/>
            <w:vAlign w:val="center"/>
          </w:tcPr>
          <w:p w14:paraId="69992372" w14:textId="5DB96386" w:rsidR="000E000A" w:rsidRPr="005446FC" w:rsidRDefault="000E000A" w:rsidP="000E000A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32F1BBD5" w14:textId="2BC3E050" w:rsidR="000E000A" w:rsidRPr="005446FC" w:rsidRDefault="000E000A" w:rsidP="000E000A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يعرض تفاصيل المنتجات التي تمت إضافتها </w:t>
            </w:r>
          </w:p>
        </w:tc>
        <w:tc>
          <w:tcPr>
            <w:tcW w:w="1327" w:type="dxa"/>
            <w:vAlign w:val="center"/>
          </w:tcPr>
          <w:p w14:paraId="7EBFB809" w14:textId="14812479" w:rsidR="000E000A" w:rsidRPr="005446FC" w:rsidRDefault="000E000A" w:rsidP="000E000A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76FD1" w:rsidRPr="006E5C8C" w14:paraId="3B8F8C93" w14:textId="77777777" w:rsidTr="00076FD1">
        <w:trPr>
          <w:trHeight w:val="20"/>
          <w:jc w:val="center"/>
        </w:trPr>
        <w:tc>
          <w:tcPr>
            <w:tcW w:w="3987" w:type="dxa"/>
            <w:gridSpan w:val="3"/>
            <w:shd w:val="clear" w:color="auto" w:fill="E2EFD9" w:themeFill="accent6" w:themeFillTint="33"/>
            <w:vAlign w:val="center"/>
          </w:tcPr>
          <w:p w14:paraId="2A57E9B5" w14:textId="3F1D40B6" w:rsidR="00076FD1" w:rsidRPr="005446FC" w:rsidRDefault="00076FD1" w:rsidP="001E1EBE">
            <w:pPr>
              <w:pStyle w:val="a2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بيانات الحيوانات في المزرعة العضوية</w:t>
            </w:r>
          </w:p>
        </w:tc>
        <w:tc>
          <w:tcPr>
            <w:tcW w:w="5486" w:type="dxa"/>
            <w:gridSpan w:val="2"/>
            <w:shd w:val="clear" w:color="auto" w:fill="E2EFD9" w:themeFill="accent6" w:themeFillTint="33"/>
            <w:vAlign w:val="center"/>
          </w:tcPr>
          <w:p w14:paraId="1CECF0AC" w14:textId="77777777" w:rsidR="00076FD1" w:rsidRPr="005446FC" w:rsidRDefault="00076FD1" w:rsidP="001E1EBE">
            <w:pPr>
              <w:rPr>
                <w:rFonts w:cs="Lina sans"/>
                <w:sz w:val="20"/>
                <w:szCs w:val="20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يمكن تجاوز القسم بدون مدخلات.</w:t>
            </w:r>
          </w:p>
          <w:p w14:paraId="48D9B187" w14:textId="77777777" w:rsidR="00076FD1" w:rsidRPr="005446FC" w:rsidRDefault="00076FD1" w:rsidP="001E1EBE">
            <w:pPr>
              <w:rPr>
                <w:rFonts w:cs="Lina sans"/>
                <w:sz w:val="20"/>
                <w:szCs w:val="20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تكون الحقول إلزامية عند إضافة مدخل فقط</w:t>
            </w:r>
          </w:p>
          <w:p w14:paraId="63652D81" w14:textId="627C66FA" w:rsidR="00076FD1" w:rsidRPr="005446FC" w:rsidRDefault="00076FD1" w:rsidP="001E1EBE">
            <w:pPr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المدخل قابل للحذف والتعديل</w:t>
            </w:r>
          </w:p>
        </w:tc>
      </w:tr>
      <w:tr w:rsidR="0093636C" w:rsidRPr="006E5C8C" w14:paraId="1B9EA61A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7E6F6F69" w14:textId="77777777" w:rsidR="0093636C" w:rsidRPr="005446FC" w:rsidRDefault="0093636C">
            <w:pPr>
              <w:pStyle w:val="ListParagraph"/>
              <w:numPr>
                <w:ilvl w:val="0"/>
                <w:numId w:val="36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14121D83" w14:textId="3696B367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</w:p>
        </w:tc>
        <w:tc>
          <w:tcPr>
            <w:tcW w:w="1440" w:type="dxa"/>
            <w:vAlign w:val="center"/>
          </w:tcPr>
          <w:p w14:paraId="1602E290" w14:textId="7BFC3C15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07BA7C18" w14:textId="77777777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83746AA" w14:textId="1699E1B9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93636C" w:rsidRPr="006E5C8C" w14:paraId="4A704607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695DC780" w14:textId="77777777" w:rsidR="0093636C" w:rsidRPr="005446FC" w:rsidRDefault="0093636C">
            <w:pPr>
              <w:pStyle w:val="ListParagraph"/>
              <w:numPr>
                <w:ilvl w:val="0"/>
                <w:numId w:val="36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DBB5F2D" w14:textId="4E6D5760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440" w:type="dxa"/>
            <w:vAlign w:val="center"/>
          </w:tcPr>
          <w:p w14:paraId="283F2DD8" w14:textId="73ABB768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159" w:type="dxa"/>
            <w:vAlign w:val="center"/>
          </w:tcPr>
          <w:p w14:paraId="1ACE91E9" w14:textId="3605BF9F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لا يقبل القيمة صفر </w:t>
            </w:r>
          </w:p>
        </w:tc>
        <w:tc>
          <w:tcPr>
            <w:tcW w:w="1327" w:type="dxa"/>
            <w:vAlign w:val="center"/>
          </w:tcPr>
          <w:p w14:paraId="01C05457" w14:textId="1595012B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93636C" w:rsidRPr="006E5C8C" w14:paraId="5FCF43C5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503B4BC4" w14:textId="77777777" w:rsidR="0093636C" w:rsidRPr="005446FC" w:rsidRDefault="0093636C">
            <w:pPr>
              <w:pStyle w:val="ListParagraph"/>
              <w:numPr>
                <w:ilvl w:val="0"/>
                <w:numId w:val="36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0DD68B27" w14:textId="3548964F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جدول الحيوانات في المزرعة العضوية</w:t>
            </w:r>
          </w:p>
        </w:tc>
        <w:tc>
          <w:tcPr>
            <w:tcW w:w="1440" w:type="dxa"/>
            <w:vAlign w:val="center"/>
          </w:tcPr>
          <w:p w14:paraId="7AA50EB0" w14:textId="105A9043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293166A2" w14:textId="7D5D124F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يعرض تفاصيل الحيوانات التي تمت إضافتها </w:t>
            </w:r>
          </w:p>
        </w:tc>
        <w:tc>
          <w:tcPr>
            <w:tcW w:w="1327" w:type="dxa"/>
            <w:vAlign w:val="center"/>
          </w:tcPr>
          <w:p w14:paraId="673B0F85" w14:textId="769454D6" w:rsidR="0093636C" w:rsidRPr="005446FC" w:rsidRDefault="0093636C" w:rsidP="0093636C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76FD1" w:rsidRPr="006E5C8C" w14:paraId="28C14CD3" w14:textId="77777777" w:rsidTr="00076FD1">
        <w:trPr>
          <w:trHeight w:val="20"/>
          <w:jc w:val="center"/>
        </w:trPr>
        <w:tc>
          <w:tcPr>
            <w:tcW w:w="3987" w:type="dxa"/>
            <w:gridSpan w:val="3"/>
            <w:shd w:val="clear" w:color="auto" w:fill="E2EFD9" w:themeFill="accent6" w:themeFillTint="33"/>
            <w:vAlign w:val="center"/>
          </w:tcPr>
          <w:p w14:paraId="56D4865C" w14:textId="79F9E8A3" w:rsidR="00076FD1" w:rsidRPr="005446FC" w:rsidRDefault="00076FD1" w:rsidP="0093636C">
            <w:pPr>
              <w:pStyle w:val="a2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بيانات الزراعة المائية</w:t>
            </w:r>
          </w:p>
        </w:tc>
        <w:tc>
          <w:tcPr>
            <w:tcW w:w="5486" w:type="dxa"/>
            <w:gridSpan w:val="2"/>
            <w:shd w:val="clear" w:color="auto" w:fill="E2EFD9" w:themeFill="accent6" w:themeFillTint="33"/>
            <w:vAlign w:val="center"/>
          </w:tcPr>
          <w:p w14:paraId="17BF074B" w14:textId="77777777" w:rsidR="00076FD1" w:rsidRPr="005446FC" w:rsidRDefault="00076FD1" w:rsidP="0093636C">
            <w:pPr>
              <w:rPr>
                <w:rFonts w:cs="Lina sans"/>
                <w:sz w:val="20"/>
                <w:szCs w:val="20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يمكن تجاوز القسم بدون مدخلات.</w:t>
            </w:r>
          </w:p>
          <w:p w14:paraId="16878E4F" w14:textId="77777777" w:rsidR="00076FD1" w:rsidRPr="005446FC" w:rsidRDefault="00076FD1" w:rsidP="0093636C">
            <w:pPr>
              <w:rPr>
                <w:rFonts w:cs="Lina sans"/>
                <w:sz w:val="20"/>
                <w:szCs w:val="20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تكون الحقول إلزامية عند إضافة مدخل فقط</w:t>
            </w:r>
          </w:p>
          <w:p w14:paraId="75D2883C" w14:textId="696B19CE" w:rsidR="00076FD1" w:rsidRPr="005446FC" w:rsidRDefault="00076FD1" w:rsidP="0093636C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المدخل قابل للحذف والتعديل</w:t>
            </w:r>
          </w:p>
        </w:tc>
      </w:tr>
      <w:tr w:rsidR="008650C2" w:rsidRPr="006E5C8C" w14:paraId="2D020440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73067724" w14:textId="77777777" w:rsidR="008650C2" w:rsidRPr="005446FC" w:rsidRDefault="008650C2">
            <w:pPr>
              <w:pStyle w:val="ListParagraph"/>
              <w:numPr>
                <w:ilvl w:val="0"/>
                <w:numId w:val="3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5A15A5AD" w14:textId="1D7A654D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440" w:type="dxa"/>
            <w:vAlign w:val="center"/>
          </w:tcPr>
          <w:p w14:paraId="0B81B298" w14:textId="57517ADA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09AD3568" w14:textId="6BE2DF59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الأصناف التي يمكن أن تقبل الزراعة المائية</w:t>
            </w:r>
          </w:p>
        </w:tc>
        <w:tc>
          <w:tcPr>
            <w:tcW w:w="1327" w:type="dxa"/>
            <w:vAlign w:val="center"/>
          </w:tcPr>
          <w:p w14:paraId="54E6957F" w14:textId="799F5795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650C2" w:rsidRPr="006E5C8C" w14:paraId="27BF18C9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23B3355D" w14:textId="77777777" w:rsidR="008650C2" w:rsidRPr="005446FC" w:rsidRDefault="008650C2">
            <w:pPr>
              <w:pStyle w:val="ListParagraph"/>
              <w:numPr>
                <w:ilvl w:val="0"/>
                <w:numId w:val="3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2D12ED7B" w14:textId="7B8CEB86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440" w:type="dxa"/>
            <w:vAlign w:val="center"/>
          </w:tcPr>
          <w:p w14:paraId="4A2D401B" w14:textId="4C309D83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159" w:type="dxa"/>
            <w:vAlign w:val="center"/>
          </w:tcPr>
          <w:p w14:paraId="45011D08" w14:textId="401F1D3B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لا يقبل القيمة صفر </w:t>
            </w:r>
          </w:p>
        </w:tc>
        <w:tc>
          <w:tcPr>
            <w:tcW w:w="1327" w:type="dxa"/>
            <w:vAlign w:val="center"/>
          </w:tcPr>
          <w:p w14:paraId="56C391D9" w14:textId="04B127D8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650C2" w:rsidRPr="006E5C8C" w14:paraId="1C48DDBC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0A824713" w14:textId="77777777" w:rsidR="008650C2" w:rsidRPr="005446FC" w:rsidRDefault="008650C2">
            <w:pPr>
              <w:pStyle w:val="ListParagraph"/>
              <w:numPr>
                <w:ilvl w:val="0"/>
                <w:numId w:val="3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2ED6C0F" w14:textId="68347F7E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440" w:type="dxa"/>
            <w:vAlign w:val="center"/>
          </w:tcPr>
          <w:p w14:paraId="29575238" w14:textId="5B3BCF09" w:rsidR="008650C2" w:rsidRPr="005446FC" w:rsidRDefault="00B76EEC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3D913ABB" w14:textId="2ABC648F" w:rsidR="008650C2" w:rsidRPr="005446FC" w:rsidRDefault="008650C2" w:rsidP="008650C2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القيم (هكتار </w:t>
            </w:r>
            <w:r w:rsidR="00CA1AE6" w:rsidRPr="005446FC">
              <w:rPr>
                <w:rFonts w:cs="Lina sans"/>
                <w:sz w:val="18"/>
                <w:szCs w:val="18"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متر مربع </w:t>
            </w:r>
            <w:r w:rsidR="00CA1AE6" w:rsidRPr="005446FC">
              <w:rPr>
                <w:rFonts w:cs="Lina sans"/>
                <w:sz w:val="18"/>
                <w:szCs w:val="18"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دونم)</w:t>
            </w:r>
          </w:p>
          <w:p w14:paraId="15F9EEDC" w14:textId="0786FD17" w:rsidR="008650C2" w:rsidRPr="005446FC" w:rsidRDefault="008650C2" w:rsidP="008650C2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يمكن إدخال وحدات مختلفة لكل صنف</w:t>
            </w:r>
          </w:p>
        </w:tc>
        <w:tc>
          <w:tcPr>
            <w:tcW w:w="1327" w:type="dxa"/>
            <w:vAlign w:val="center"/>
          </w:tcPr>
          <w:p w14:paraId="304D3076" w14:textId="60A81712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650C2" w:rsidRPr="006E5C8C" w14:paraId="537CF42F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15E12A52" w14:textId="77777777" w:rsidR="008650C2" w:rsidRPr="005446FC" w:rsidRDefault="008650C2">
            <w:pPr>
              <w:pStyle w:val="ListParagraph"/>
              <w:numPr>
                <w:ilvl w:val="0"/>
                <w:numId w:val="3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7A2142EF" w14:textId="410C02E1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جدول منتجات الزراعة المائية </w:t>
            </w:r>
          </w:p>
        </w:tc>
        <w:tc>
          <w:tcPr>
            <w:tcW w:w="1440" w:type="dxa"/>
            <w:vAlign w:val="center"/>
          </w:tcPr>
          <w:p w14:paraId="6911BF09" w14:textId="2B8A04D4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68DAB1FB" w14:textId="68E7F315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يعرض تفاصيل المنتجات التي تمت إضافتها </w:t>
            </w:r>
          </w:p>
        </w:tc>
        <w:tc>
          <w:tcPr>
            <w:tcW w:w="1327" w:type="dxa"/>
            <w:vAlign w:val="center"/>
          </w:tcPr>
          <w:p w14:paraId="28EAD1BC" w14:textId="25656411" w:rsidR="008650C2" w:rsidRPr="005446FC" w:rsidRDefault="008650C2" w:rsidP="008650C2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76FD1" w:rsidRPr="006E5C8C" w14:paraId="5C9CF422" w14:textId="77777777" w:rsidTr="00076FD1">
        <w:trPr>
          <w:trHeight w:val="20"/>
          <w:jc w:val="center"/>
        </w:trPr>
        <w:tc>
          <w:tcPr>
            <w:tcW w:w="3987" w:type="dxa"/>
            <w:gridSpan w:val="3"/>
            <w:shd w:val="clear" w:color="auto" w:fill="E2EFD9" w:themeFill="accent6" w:themeFillTint="33"/>
            <w:vAlign w:val="center"/>
          </w:tcPr>
          <w:p w14:paraId="76FA4B04" w14:textId="6A0FD1C6" w:rsidR="00076FD1" w:rsidRPr="005446FC" w:rsidRDefault="00076FD1" w:rsidP="000474CB">
            <w:pPr>
              <w:pStyle w:val="a2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بيانات الأحياء المائية في المزرعة العضوية</w:t>
            </w:r>
          </w:p>
        </w:tc>
        <w:tc>
          <w:tcPr>
            <w:tcW w:w="5486" w:type="dxa"/>
            <w:gridSpan w:val="2"/>
            <w:shd w:val="clear" w:color="auto" w:fill="E2EFD9" w:themeFill="accent6" w:themeFillTint="33"/>
            <w:vAlign w:val="center"/>
          </w:tcPr>
          <w:p w14:paraId="698C0CA6" w14:textId="77777777" w:rsidR="00076FD1" w:rsidRPr="005446FC" w:rsidRDefault="00076FD1" w:rsidP="000474CB">
            <w:pPr>
              <w:rPr>
                <w:rFonts w:cs="Lina sans"/>
                <w:sz w:val="20"/>
                <w:szCs w:val="20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يمكن تجاوز القسم بدون مدخلات.</w:t>
            </w:r>
          </w:p>
          <w:p w14:paraId="3CCE1D30" w14:textId="77777777" w:rsidR="00076FD1" w:rsidRPr="005446FC" w:rsidRDefault="00076FD1" w:rsidP="000474CB">
            <w:pPr>
              <w:rPr>
                <w:rFonts w:cs="Lina sans"/>
                <w:sz w:val="20"/>
                <w:szCs w:val="20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تكون الحقول إلزامية عند إضافة مدخل فقط</w:t>
            </w:r>
          </w:p>
          <w:p w14:paraId="1A7A3055" w14:textId="4A428EF5" w:rsidR="00076FD1" w:rsidRPr="005446FC" w:rsidRDefault="00076FD1" w:rsidP="000474CB">
            <w:pPr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المدخل قابل للحذف والتعديل</w:t>
            </w:r>
          </w:p>
        </w:tc>
      </w:tr>
      <w:tr w:rsidR="00875194" w:rsidRPr="006E5C8C" w14:paraId="4F58B313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2E1C0A0F" w14:textId="77777777" w:rsidR="00875194" w:rsidRPr="005446FC" w:rsidRDefault="00875194">
            <w:pPr>
              <w:pStyle w:val="ListParagraph"/>
              <w:numPr>
                <w:ilvl w:val="0"/>
                <w:numId w:val="3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04BABD51" w14:textId="264ABB02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440" w:type="dxa"/>
            <w:vAlign w:val="center"/>
          </w:tcPr>
          <w:p w14:paraId="0AFD7411" w14:textId="11E04A7D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385A6706" w14:textId="77777777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F2F2984" w14:textId="649652C2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75194" w:rsidRPr="006E5C8C" w14:paraId="4DE9DC35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5A28432A" w14:textId="77777777" w:rsidR="00875194" w:rsidRPr="005446FC" w:rsidRDefault="00875194">
            <w:pPr>
              <w:pStyle w:val="ListParagraph"/>
              <w:numPr>
                <w:ilvl w:val="0"/>
                <w:numId w:val="3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55A596EC" w14:textId="1BF4F799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عدد الأحواض</w:t>
            </w:r>
          </w:p>
        </w:tc>
        <w:tc>
          <w:tcPr>
            <w:tcW w:w="1440" w:type="dxa"/>
            <w:vAlign w:val="center"/>
          </w:tcPr>
          <w:p w14:paraId="4C9BAE74" w14:textId="7E98BB85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159" w:type="dxa"/>
            <w:vAlign w:val="center"/>
          </w:tcPr>
          <w:p w14:paraId="0B80865D" w14:textId="56CEFD5F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لا يقبل القيمة صفر </w:t>
            </w:r>
          </w:p>
        </w:tc>
        <w:tc>
          <w:tcPr>
            <w:tcW w:w="1327" w:type="dxa"/>
            <w:vAlign w:val="center"/>
          </w:tcPr>
          <w:p w14:paraId="5CAF58AD" w14:textId="5DDAFD40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75194" w:rsidRPr="006E5C8C" w14:paraId="400FD96A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7567DC95" w14:textId="77777777" w:rsidR="00875194" w:rsidRPr="005446FC" w:rsidRDefault="00875194">
            <w:pPr>
              <w:pStyle w:val="ListParagraph"/>
              <w:numPr>
                <w:ilvl w:val="0"/>
                <w:numId w:val="3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2C8641FB" w14:textId="2E2AA696" w:rsidR="00875194" w:rsidRPr="005446FC" w:rsidRDefault="003F4BCB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المساحة</w:t>
            </w:r>
            <w:r w:rsidR="00875194" w:rsidRPr="005446FC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359E0BC8" w14:textId="353274FD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159" w:type="dxa"/>
            <w:vAlign w:val="center"/>
          </w:tcPr>
          <w:p w14:paraId="6BBEE799" w14:textId="77777777" w:rsidR="00875194" w:rsidRPr="005446FC" w:rsidRDefault="00875194" w:rsidP="0087519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لا يقبل القيمة صفر </w:t>
            </w:r>
          </w:p>
          <w:p w14:paraId="0B36CA15" w14:textId="15C7C2AF" w:rsidR="00875194" w:rsidRPr="005446FC" w:rsidRDefault="00875194" w:rsidP="0087519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يلزم اختيار وحدة المساحة من القائمة</w:t>
            </w:r>
          </w:p>
        </w:tc>
        <w:tc>
          <w:tcPr>
            <w:tcW w:w="1327" w:type="dxa"/>
            <w:vAlign w:val="center"/>
          </w:tcPr>
          <w:p w14:paraId="4FF3339C" w14:textId="2B846ED8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75194" w:rsidRPr="006E5C8C" w14:paraId="00EAE827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4F4916B4" w14:textId="77777777" w:rsidR="00875194" w:rsidRPr="005446FC" w:rsidRDefault="00875194">
            <w:pPr>
              <w:pStyle w:val="ListParagraph"/>
              <w:numPr>
                <w:ilvl w:val="0"/>
                <w:numId w:val="3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41F8DA39" w14:textId="58581474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440" w:type="dxa"/>
            <w:vAlign w:val="center"/>
          </w:tcPr>
          <w:p w14:paraId="02D88697" w14:textId="1F3AC6E1" w:rsidR="00875194" w:rsidRPr="005446FC" w:rsidRDefault="003F4BCB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9" w:type="dxa"/>
            <w:vAlign w:val="center"/>
          </w:tcPr>
          <w:p w14:paraId="312C13B6" w14:textId="041B5DB9" w:rsidR="00875194" w:rsidRPr="005446FC" w:rsidRDefault="00875194" w:rsidP="0087519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القيم (هكتار </w:t>
            </w:r>
            <w:r w:rsidR="00E80AB6" w:rsidRPr="005446FC">
              <w:rPr>
                <w:rFonts w:cs="Lina sans" w:hint="cs"/>
                <w:sz w:val="18"/>
                <w:szCs w:val="18"/>
                <w:rtl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متر مربع </w:t>
            </w:r>
            <w:r w:rsidR="008B4D37" w:rsidRPr="005446FC">
              <w:rPr>
                <w:rFonts w:cs="Lina sans" w:hint="cs"/>
                <w:sz w:val="18"/>
                <w:szCs w:val="18"/>
                <w:rtl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دونم)</w:t>
            </w:r>
          </w:p>
          <w:p w14:paraId="47B00614" w14:textId="02FCFBF2" w:rsidR="00875194" w:rsidRPr="005446FC" w:rsidRDefault="00875194" w:rsidP="0087519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يمكن إدخال وحدات مختلفة لكل صنف</w:t>
            </w:r>
          </w:p>
        </w:tc>
        <w:tc>
          <w:tcPr>
            <w:tcW w:w="1327" w:type="dxa"/>
            <w:vAlign w:val="center"/>
          </w:tcPr>
          <w:p w14:paraId="46E60216" w14:textId="3E5A29B0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875194" w:rsidRPr="006E5C8C" w14:paraId="24046F50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74E43436" w14:textId="77777777" w:rsidR="00875194" w:rsidRPr="005446FC" w:rsidRDefault="00875194">
            <w:pPr>
              <w:pStyle w:val="ListParagraph"/>
              <w:numPr>
                <w:ilvl w:val="0"/>
                <w:numId w:val="3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103" w:type="dxa"/>
            <w:vAlign w:val="center"/>
          </w:tcPr>
          <w:p w14:paraId="71B3F6CC" w14:textId="7BD10E68" w:rsidR="00875194" w:rsidRPr="005446FC" w:rsidRDefault="00875194" w:rsidP="00875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جدول الأحياء المائية في المزرعة العضوية</w:t>
            </w:r>
          </w:p>
        </w:tc>
        <w:tc>
          <w:tcPr>
            <w:tcW w:w="1440" w:type="dxa"/>
            <w:vAlign w:val="center"/>
          </w:tcPr>
          <w:p w14:paraId="200FE1A1" w14:textId="23FE1650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C4F9829" w14:textId="3B9C6F80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يعرض تفاصيل الأحياء التي تمت إضافتها </w:t>
            </w:r>
          </w:p>
        </w:tc>
        <w:tc>
          <w:tcPr>
            <w:tcW w:w="1327" w:type="dxa"/>
            <w:vAlign w:val="center"/>
          </w:tcPr>
          <w:p w14:paraId="348D18FD" w14:textId="64EA5CC5" w:rsidR="00875194" w:rsidRPr="005446FC" w:rsidRDefault="00875194" w:rsidP="0087519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</w:tbl>
    <w:p w14:paraId="4EAA31C9" w14:textId="77777777" w:rsidR="00FE7E49" w:rsidRDefault="00FE7E49">
      <w:pPr>
        <w:rPr>
          <w:rtl/>
        </w:rPr>
      </w:pPr>
    </w:p>
    <w:tbl>
      <w:tblPr>
        <w:bidiVisual/>
        <w:tblW w:w="947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87"/>
      </w:tblGrid>
      <w:tr w:rsidR="00604844" w:rsidRPr="000037B9" w14:paraId="446CB0FD" w14:textId="77777777" w:rsidTr="00DF7206">
        <w:trPr>
          <w:trHeight w:val="20"/>
          <w:tblHeader/>
          <w:jc w:val="center"/>
        </w:trPr>
        <w:tc>
          <w:tcPr>
            <w:tcW w:w="9473" w:type="dxa"/>
            <w:gridSpan w:val="3"/>
            <w:shd w:val="clear" w:color="auto" w:fill="307B67"/>
            <w:vAlign w:val="center"/>
          </w:tcPr>
          <w:p w14:paraId="2A84D1AD" w14:textId="1AE1E605" w:rsidR="00604844" w:rsidRPr="00803476" w:rsidRDefault="00604844" w:rsidP="00803476">
            <w:pPr>
              <w:pStyle w:val="tabletitle"/>
              <w:jc w:val="center"/>
              <w:rPr>
                <w:rFonts w:cs="Lina sans"/>
                <w:rtl/>
              </w:rPr>
            </w:pPr>
            <w:r w:rsidRPr="00803476">
              <w:rPr>
                <w:rFonts w:cs="Lina sans"/>
                <w:rtl/>
              </w:rPr>
              <w:t>الأزرار والأحداث</w:t>
            </w:r>
          </w:p>
        </w:tc>
      </w:tr>
      <w:tr w:rsidR="00604844" w:rsidRPr="000037B9" w14:paraId="18C0881B" w14:textId="77777777" w:rsidTr="00311438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18CEBD45" w14:textId="77777777" w:rsidR="00604844" w:rsidRPr="00803476" w:rsidRDefault="00604844" w:rsidP="00803476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4E3FADFF" w14:textId="77777777" w:rsidR="00604844" w:rsidRPr="00803476" w:rsidRDefault="00604844" w:rsidP="00803476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87" w:type="dxa"/>
            <w:shd w:val="clear" w:color="auto" w:fill="D9D9D9" w:themeFill="background1" w:themeFillShade="D9"/>
            <w:vAlign w:val="center"/>
          </w:tcPr>
          <w:p w14:paraId="7C02F6BC" w14:textId="77777777" w:rsidR="00604844" w:rsidRPr="00803476" w:rsidRDefault="00604844" w:rsidP="00803476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604844" w:rsidRPr="000037B9" w14:paraId="0C7045AC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D322663" w14:textId="77777777" w:rsidR="00604844" w:rsidRPr="005446FC" w:rsidRDefault="00604844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7F76EBD" w14:textId="6E06C723" w:rsidR="00604844" w:rsidRPr="005446FC" w:rsidRDefault="00604844" w:rsidP="00A51AEE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زر إضافة (قسم بيانات المنتجات العضوية)</w:t>
            </w:r>
          </w:p>
        </w:tc>
        <w:tc>
          <w:tcPr>
            <w:tcW w:w="6687" w:type="dxa"/>
            <w:vAlign w:val="center"/>
          </w:tcPr>
          <w:p w14:paraId="6A605380" w14:textId="616C846C" w:rsidR="00604844" w:rsidRPr="005446FC" w:rsidRDefault="002D1A58" w:rsidP="001613F8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يقوم النظام بفتح شاشة منبثقة "</w:t>
            </w:r>
            <w:r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>بيانات المنتجات العضوية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" يمكن فيها إضافة منتج عضوي</w:t>
            </w:r>
            <w:r w:rsidR="0066564C" w:rsidRPr="005446FC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="00615794" w:rsidRPr="005446FC">
              <w:rPr>
                <w:rFonts w:cs="Lina sans" w:hint="cs"/>
                <w:sz w:val="18"/>
                <w:szCs w:val="18"/>
                <w:rtl/>
              </w:rPr>
              <w:t>(</w:t>
            </w:r>
            <w:r w:rsidR="0066564C" w:rsidRPr="005446FC">
              <w:rPr>
                <w:rFonts w:cs="Lina sans" w:hint="cs"/>
                <w:sz w:val="18"/>
                <w:szCs w:val="18"/>
                <w:rtl/>
              </w:rPr>
              <w:t>نوع المنتج العضوي، وحدة المساحة، المساحة، كمية الإنتاج، وحدة الإنتاج)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وذلك بالضغط على زر "حفظ" فيتم إضافة المنتج العضوي واغلاق الشاشة المنبثقة والعودة مرة أخرى إلى شاشة تفاصيل الطلب ويظهر فيها </w:t>
            </w:r>
            <w:r w:rsidR="007734CB" w:rsidRPr="005446FC">
              <w:rPr>
                <w:rFonts w:cs="Lina sans" w:hint="cs"/>
                <w:sz w:val="18"/>
                <w:szCs w:val="18"/>
                <w:rtl/>
              </w:rPr>
              <w:t>المنتج العضوي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المضاف أو الضغط على إلغاء فيتم اغلاق الشاشة المنبثقة بدون إضافة </w:t>
            </w:r>
            <w:r w:rsidR="00501E15" w:rsidRPr="005446FC">
              <w:rPr>
                <w:rFonts w:cs="Lina sans" w:hint="cs"/>
                <w:sz w:val="18"/>
                <w:szCs w:val="18"/>
                <w:rtl/>
              </w:rPr>
              <w:t>المنتج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والعودة مرة أخرى إلى شاشة تفاصيل الطلب بدون إضافة </w:t>
            </w:r>
            <w:r w:rsidR="00324B85" w:rsidRPr="005446FC">
              <w:rPr>
                <w:rFonts w:cs="Lina sans" w:hint="cs"/>
                <w:sz w:val="18"/>
                <w:szCs w:val="18"/>
                <w:rtl/>
              </w:rPr>
              <w:t>المنتج العضوي</w:t>
            </w:r>
          </w:p>
        </w:tc>
      </w:tr>
      <w:tr w:rsidR="00604844" w:rsidRPr="000037B9" w14:paraId="4F278EAB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A2D87BD" w14:textId="77777777" w:rsidR="00604844" w:rsidRPr="005446FC" w:rsidRDefault="00604844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FBD3699" w14:textId="2554EDBC" w:rsidR="00604844" w:rsidRPr="005446FC" w:rsidRDefault="003865AE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زر إضافة (قسم بيانات </w:t>
            </w:r>
            <w:r w:rsidRPr="005446FC">
              <w:rPr>
                <w:rFonts w:cs="Lina sans"/>
                <w:sz w:val="18"/>
                <w:szCs w:val="18"/>
                <w:rtl/>
              </w:rPr>
              <w:t>الحيوانات في المزرعة العضوية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)</w:t>
            </w:r>
          </w:p>
        </w:tc>
        <w:tc>
          <w:tcPr>
            <w:tcW w:w="6687" w:type="dxa"/>
            <w:vAlign w:val="center"/>
          </w:tcPr>
          <w:p w14:paraId="6091A9AF" w14:textId="41FA788E" w:rsidR="00604844" w:rsidRPr="005446FC" w:rsidRDefault="001613F8" w:rsidP="00A10FB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يقوم النظام بفتح شاشة منبثقة "</w:t>
            </w:r>
            <w:r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 xml:space="preserve">بيانات </w:t>
            </w:r>
            <w:r w:rsidR="0097665A"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>الحيوانات في المزرعة</w:t>
            </w:r>
            <w:r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 xml:space="preserve"> العضوية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" يمكن فيها إضافة </w:t>
            </w:r>
            <w:r w:rsidR="0066564C" w:rsidRPr="005446FC">
              <w:rPr>
                <w:rFonts w:cs="Lina sans" w:hint="cs"/>
                <w:sz w:val="18"/>
                <w:szCs w:val="18"/>
                <w:rtl/>
              </w:rPr>
              <w:t>حيوان في المزرعة العضوية</w:t>
            </w:r>
            <w:r w:rsidR="003445CB" w:rsidRPr="005446FC">
              <w:rPr>
                <w:rFonts w:cs="Lina sans" w:hint="cs"/>
                <w:sz w:val="18"/>
                <w:szCs w:val="18"/>
                <w:rtl/>
              </w:rPr>
              <w:t xml:space="preserve"> (نوع الحيوان، العدد)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وذلك بالضغط على زر "حفظ" فيتم إضافة </w:t>
            </w:r>
            <w:r w:rsidR="003445CB" w:rsidRPr="005446FC">
              <w:rPr>
                <w:rFonts w:cs="Lina sans" w:hint="cs"/>
                <w:sz w:val="18"/>
                <w:szCs w:val="18"/>
                <w:rtl/>
              </w:rPr>
              <w:t xml:space="preserve">الحيوان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واغلاق الشاشة المنبثقة والعودة مرة أخرى إلى شاشة تفاصيل الطلب ويظهر</w:t>
            </w:r>
            <w:r w:rsidR="003445CB" w:rsidRPr="005446FC">
              <w:rPr>
                <w:rFonts w:cs="Lina sans" w:hint="cs"/>
                <w:sz w:val="18"/>
                <w:szCs w:val="18"/>
                <w:rtl/>
              </w:rPr>
              <w:t xml:space="preserve"> الحيوان في المزرعة العضوية الذي تم اضافته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أو الضغط على إلغاء فيتم اغلاق الشاشة المنبثقة بدون إضافة </w:t>
            </w:r>
            <w:r w:rsidR="003445CB" w:rsidRPr="005446FC">
              <w:rPr>
                <w:rFonts w:cs="Lina sans" w:hint="cs"/>
                <w:sz w:val="18"/>
                <w:szCs w:val="18"/>
                <w:rtl/>
              </w:rPr>
              <w:t>الحيوان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والعودة مرة أخرى إلى شاشة تفاصيل الطلب بدون إضافة </w:t>
            </w:r>
            <w:r w:rsidR="003445CB" w:rsidRPr="005446FC">
              <w:rPr>
                <w:rFonts w:cs="Lina sans" w:hint="cs"/>
                <w:sz w:val="18"/>
                <w:szCs w:val="18"/>
                <w:rtl/>
              </w:rPr>
              <w:t>الحيوان في المزرعة العضوية</w:t>
            </w:r>
          </w:p>
        </w:tc>
      </w:tr>
      <w:tr w:rsidR="003865AE" w:rsidRPr="000037B9" w14:paraId="5C3FEF8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737E2F4" w14:textId="77777777" w:rsidR="003865AE" w:rsidRPr="005446FC" w:rsidRDefault="003865AE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60A9171" w14:textId="482EF524" w:rsidR="003865AE" w:rsidRPr="005446FC" w:rsidRDefault="003865AE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زر إضافة (قسم بيانات الزراعة المائية)</w:t>
            </w:r>
          </w:p>
        </w:tc>
        <w:tc>
          <w:tcPr>
            <w:tcW w:w="6687" w:type="dxa"/>
            <w:vAlign w:val="center"/>
          </w:tcPr>
          <w:p w14:paraId="1E7A7DFC" w14:textId="19C62F10" w:rsidR="003865AE" w:rsidRPr="005446FC" w:rsidRDefault="006C13BD" w:rsidP="00C128F7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يقوم النظام بفتح شاشة منبثقة "</w:t>
            </w:r>
            <w:r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 xml:space="preserve">بيانات </w:t>
            </w:r>
            <w:r w:rsidR="007B13BA"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>الزراعة المائية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" يمكن فيها إضافة </w:t>
            </w:r>
            <w:r w:rsidR="007B13BA" w:rsidRPr="005446FC">
              <w:rPr>
                <w:rFonts w:cs="Lina sans" w:hint="cs"/>
                <w:sz w:val="18"/>
                <w:szCs w:val="18"/>
                <w:rtl/>
              </w:rPr>
              <w:t xml:space="preserve">نوع محاصيل زراعية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(نوع ا</w:t>
            </w:r>
            <w:r w:rsidR="007B13BA" w:rsidRPr="005446FC">
              <w:rPr>
                <w:rFonts w:cs="Lina sans" w:hint="cs"/>
                <w:sz w:val="18"/>
                <w:szCs w:val="18"/>
                <w:rtl/>
              </w:rPr>
              <w:t>لمحصول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، </w:t>
            </w:r>
            <w:r w:rsidR="007B13BA" w:rsidRPr="005446FC">
              <w:rPr>
                <w:rFonts w:cs="Lina sans" w:hint="cs"/>
                <w:sz w:val="18"/>
                <w:szCs w:val="18"/>
                <w:rtl/>
              </w:rPr>
              <w:t>وحدة المساحة، المساحة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) وذلك بالضغط على زر "حفظ" فيتم إضافة </w:t>
            </w:r>
            <w:r w:rsidR="00902EF0" w:rsidRPr="005446FC">
              <w:rPr>
                <w:rFonts w:cs="Lina sans" w:hint="cs"/>
                <w:sz w:val="18"/>
                <w:szCs w:val="18"/>
                <w:rtl/>
              </w:rPr>
              <w:t>المحصول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واغلاق الشاشة المنبثقة والعودة مرة أخرى إلى شاشة تفاصيل الطلب ويظهر </w:t>
            </w:r>
            <w:r w:rsidR="00902EF0" w:rsidRPr="005446FC">
              <w:rPr>
                <w:rFonts w:cs="Lina sans" w:hint="cs"/>
                <w:sz w:val="18"/>
                <w:szCs w:val="18"/>
                <w:rtl/>
              </w:rPr>
              <w:t xml:space="preserve">بيانات الزراعة المائية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الذي تم اضافته أو الضغط على إلغاء فيتم اغلاق الشاشة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lastRenderedPageBreak/>
              <w:t xml:space="preserve">المنبثقة بدون إضافة </w:t>
            </w:r>
            <w:r w:rsidR="00902EF0" w:rsidRPr="005446FC">
              <w:rPr>
                <w:rFonts w:cs="Lina sans" w:hint="cs"/>
                <w:sz w:val="18"/>
                <w:szCs w:val="18"/>
                <w:rtl/>
              </w:rPr>
              <w:t>بيانات المحصول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والعودة مرة أخرى إلى شاشة تفاصيل الطلب بدون إضافة </w:t>
            </w:r>
            <w:r w:rsidR="00902EF0" w:rsidRPr="005446FC">
              <w:rPr>
                <w:rFonts w:cs="Lina sans" w:hint="cs"/>
                <w:sz w:val="18"/>
                <w:szCs w:val="18"/>
                <w:rtl/>
              </w:rPr>
              <w:t>المحصول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في المزرعة</w:t>
            </w:r>
            <w:r w:rsidR="003865AE" w:rsidRPr="005446FC">
              <w:rPr>
                <w:rFonts w:cs="Lina sans" w:hint="cs"/>
                <w:sz w:val="18"/>
                <w:szCs w:val="18"/>
                <w:rtl/>
              </w:rPr>
              <w:t>.</w:t>
            </w:r>
          </w:p>
        </w:tc>
      </w:tr>
      <w:tr w:rsidR="003865AE" w:rsidRPr="000037B9" w14:paraId="58F8DB20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A341426" w14:textId="77777777" w:rsidR="003865AE" w:rsidRPr="005446FC" w:rsidRDefault="003865AE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AF5F2B6" w14:textId="7E201B14" w:rsidR="003865AE" w:rsidRPr="005446FC" w:rsidRDefault="003865AE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زر إضافة (قسم بيانات الأحياء المائية في المزرعة العضوية)</w:t>
            </w:r>
          </w:p>
        </w:tc>
        <w:tc>
          <w:tcPr>
            <w:tcW w:w="6687" w:type="dxa"/>
            <w:vAlign w:val="center"/>
          </w:tcPr>
          <w:p w14:paraId="086D022B" w14:textId="4964AADF" w:rsidR="003865AE" w:rsidRPr="005446FC" w:rsidRDefault="007C410D" w:rsidP="00C128F7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يقوم النظام بفتح شاشة منبثقة "</w:t>
            </w:r>
            <w:r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 xml:space="preserve">بيانات </w:t>
            </w:r>
            <w:r w:rsidR="003D13B6" w:rsidRPr="005446FC">
              <w:rPr>
                <w:rFonts w:cs="Lina sans" w:hint="cs"/>
                <w:sz w:val="18"/>
                <w:szCs w:val="18"/>
                <w:shd w:val="clear" w:color="auto" w:fill="E2EFD9" w:themeFill="accent6" w:themeFillTint="33"/>
                <w:rtl/>
              </w:rPr>
              <w:t>الاحياء المائية في المزرعة العضوية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" يمكن فيها إضافة نوع </w:t>
            </w:r>
            <w:r w:rsidR="00007AF0" w:rsidRPr="005446FC">
              <w:rPr>
                <w:rFonts w:cs="Lina sans" w:hint="cs"/>
                <w:sz w:val="18"/>
                <w:szCs w:val="18"/>
                <w:rtl/>
              </w:rPr>
              <w:t xml:space="preserve">الاحياء المائية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(نوع </w:t>
            </w:r>
            <w:r w:rsidR="00007AF0" w:rsidRPr="005446FC">
              <w:rPr>
                <w:rFonts w:cs="Lina sans" w:hint="cs"/>
                <w:sz w:val="18"/>
                <w:szCs w:val="18"/>
                <w:rtl/>
              </w:rPr>
              <w:t>الاحياء المائية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، </w:t>
            </w:r>
            <w:r w:rsidR="00007AF0" w:rsidRPr="005446FC">
              <w:rPr>
                <w:rFonts w:cs="Lina sans" w:hint="cs"/>
                <w:sz w:val="18"/>
                <w:szCs w:val="18"/>
                <w:rtl/>
              </w:rPr>
              <w:t xml:space="preserve">عدد الاحواض، وحدة المساحة، المساحة)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وذلك بالضغط على زر "حفظ" فيتم إضافة </w:t>
            </w:r>
            <w:r w:rsidR="00C8643C" w:rsidRPr="005446FC">
              <w:rPr>
                <w:rFonts w:cs="Lina sans" w:hint="cs"/>
                <w:sz w:val="18"/>
                <w:szCs w:val="18"/>
                <w:rtl/>
              </w:rPr>
              <w:t>الاحياء المائية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واغلاق الشاشة المنبثقة والعودة مرة أخرى إلى شاشة تفاصيل الطلب ويظهر بيانات </w:t>
            </w:r>
            <w:r w:rsidR="00124389" w:rsidRPr="005446FC">
              <w:rPr>
                <w:rFonts w:cs="Lina sans" w:hint="cs"/>
                <w:sz w:val="18"/>
                <w:szCs w:val="18"/>
                <w:rtl/>
              </w:rPr>
              <w:t xml:space="preserve">الاحياء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المائية الذي تم اضافته أو الضغط على إلغاء فيتم اغلاق الشاشة المنبثقة بدون إضافة بيانات </w:t>
            </w:r>
            <w:r w:rsidR="00124389" w:rsidRPr="005446FC">
              <w:rPr>
                <w:rFonts w:cs="Lina sans" w:hint="cs"/>
                <w:sz w:val="18"/>
                <w:szCs w:val="18"/>
                <w:rtl/>
              </w:rPr>
              <w:t>الاحياء المائية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والعودة مرة أخرى إلى شاشة تفاصيل الطلب بدون إضافة ال</w:t>
            </w:r>
            <w:r w:rsidR="00124389" w:rsidRPr="005446FC">
              <w:rPr>
                <w:rFonts w:cs="Lina sans" w:hint="cs"/>
                <w:sz w:val="18"/>
                <w:szCs w:val="18"/>
                <w:rtl/>
              </w:rPr>
              <w:t>أحياء المائية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في المزرعة.</w:t>
            </w:r>
          </w:p>
        </w:tc>
      </w:tr>
      <w:tr w:rsidR="003865AE" w:rsidRPr="000037B9" w14:paraId="0BEDF1D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FA00FD9" w14:textId="77777777" w:rsidR="003865AE" w:rsidRPr="005446FC" w:rsidRDefault="003865AE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A8CF629" w14:textId="350E71B8" w:rsidR="003865AE" w:rsidRPr="005446FC" w:rsidRDefault="003865AE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حذف (في جميع الجداول)</w:t>
            </w:r>
          </w:p>
        </w:tc>
        <w:tc>
          <w:tcPr>
            <w:tcW w:w="6687" w:type="dxa"/>
            <w:vAlign w:val="center"/>
          </w:tcPr>
          <w:p w14:paraId="02C02E9D" w14:textId="70C7B196" w:rsidR="003865AE" w:rsidRPr="005446FC" w:rsidRDefault="003865AE" w:rsidP="00C128F7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إظهار رسالة التأكيد (4).</w:t>
            </w:r>
          </w:p>
          <w:p w14:paraId="21C8E712" w14:textId="361609BB" w:rsidR="003865AE" w:rsidRPr="005446FC" w:rsidRDefault="003865AE" w:rsidP="00C128F7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نعم: يتم حذف بيانات العنصر من الجدول ثم تظهر</w:t>
            </w:r>
            <w:r w:rsidR="005446FC" w:rsidRPr="005446FC">
              <w:rPr>
                <w:rFonts w:cs="Lina sans"/>
                <w:sz w:val="18"/>
                <w:szCs w:val="18"/>
              </w:rPr>
              <w:t xml:space="preserve">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ر</w:t>
            </w:r>
            <w:hyperlink w:anchor="_رسائل_إجراء_تقديم" w:history="1">
              <w:r w:rsidRPr="005446FC">
                <w:rPr>
                  <w:rFonts w:cs="Lina sans"/>
                  <w:sz w:val="18"/>
                  <w:szCs w:val="18"/>
                  <w:rtl/>
                </w:rPr>
                <w:t>سالة التأكيد (5)</w:t>
              </w:r>
            </w:hyperlink>
          </w:p>
          <w:p w14:paraId="3CCC7D41" w14:textId="7DCD4910" w:rsidR="003865AE" w:rsidRPr="005446FC" w:rsidRDefault="003865AE" w:rsidP="00C128F7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لا:</w:t>
            </w:r>
            <w:r w:rsidR="005446FC" w:rsidRPr="005446FC">
              <w:rPr>
                <w:rFonts w:cs="Lina sans"/>
                <w:sz w:val="18"/>
                <w:szCs w:val="18"/>
              </w:rPr>
              <w:t xml:space="preserve"> 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>يعود للصفحة بدون تغيير.</w:t>
            </w:r>
          </w:p>
        </w:tc>
      </w:tr>
      <w:tr w:rsidR="003865AE" w:rsidRPr="000037B9" w14:paraId="08ECD45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8F1A01F" w14:textId="77777777" w:rsidR="003865AE" w:rsidRPr="005446FC" w:rsidRDefault="003865AE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898A34B" w14:textId="6CA41168" w:rsidR="003865AE" w:rsidRPr="005446FC" w:rsidRDefault="003865AE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السابق</w:t>
            </w:r>
          </w:p>
        </w:tc>
        <w:tc>
          <w:tcPr>
            <w:tcW w:w="6687" w:type="dxa"/>
            <w:vAlign w:val="center"/>
          </w:tcPr>
          <w:p w14:paraId="12BD72E1" w14:textId="2F79DB1A" w:rsidR="003865AE" w:rsidRPr="005446FC" w:rsidRDefault="003865AE" w:rsidP="00C128F7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الرجوع إلى شاشة </w:t>
            </w:r>
            <w:r w:rsidR="00AB6235" w:rsidRPr="005446FC">
              <w:rPr>
                <w:rFonts w:cs="Lina sans" w:hint="cs"/>
                <w:sz w:val="18"/>
                <w:szCs w:val="18"/>
                <w:rtl/>
              </w:rPr>
              <w:t>بيانات الطلب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</w:tr>
      <w:tr w:rsidR="003865AE" w:rsidRPr="000037B9" w14:paraId="5C01824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6E805F6" w14:textId="77777777" w:rsidR="003865AE" w:rsidRPr="005446FC" w:rsidRDefault="003865AE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E39AE0C" w14:textId="7E003984" w:rsidR="003865AE" w:rsidRPr="005446FC" w:rsidRDefault="00EE45E0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حفظ كمسودة</w:t>
            </w:r>
            <w:r w:rsidR="003865AE" w:rsidRPr="005446FC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6687" w:type="dxa"/>
            <w:vAlign w:val="center"/>
          </w:tcPr>
          <w:p w14:paraId="45D6C99E" w14:textId="4337FCC1" w:rsidR="003865AE" w:rsidRPr="005446FC" w:rsidRDefault="003865AE" w:rsidP="00C128F7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حفظ الطلب كمسودة والذهاب إلى صفحة طلباتي </w:t>
            </w:r>
          </w:p>
        </w:tc>
      </w:tr>
      <w:tr w:rsidR="003865AE" w:rsidRPr="000037B9" w14:paraId="44B2AAA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994736C" w14:textId="77777777" w:rsidR="003865AE" w:rsidRPr="005446FC" w:rsidRDefault="003865AE">
            <w:pPr>
              <w:pStyle w:val="ListParagraph"/>
              <w:numPr>
                <w:ilvl w:val="0"/>
                <w:numId w:val="1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F1CD2EB" w14:textId="4FAF2841" w:rsidR="003865AE" w:rsidRPr="005446FC" w:rsidRDefault="003865AE" w:rsidP="00A51AE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التالي</w:t>
            </w:r>
          </w:p>
        </w:tc>
        <w:tc>
          <w:tcPr>
            <w:tcW w:w="6687" w:type="dxa"/>
            <w:vAlign w:val="center"/>
          </w:tcPr>
          <w:p w14:paraId="55E83DCC" w14:textId="77777777" w:rsidR="003865AE" w:rsidRPr="005446FC" w:rsidRDefault="003865AE" w:rsidP="00C128F7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يلزم إكمال كافة الحقول الإلزامية للانتقال للصفحة التالية.</w:t>
            </w:r>
          </w:p>
          <w:p w14:paraId="6FD475A8" w14:textId="4997921A" w:rsidR="003865AE" w:rsidRPr="005446FC" w:rsidRDefault="003865AE" w:rsidP="00C128F7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الانتقال إلى شاشة المرفقات. </w:t>
            </w:r>
          </w:p>
        </w:tc>
      </w:tr>
    </w:tbl>
    <w:p w14:paraId="6DED007B" w14:textId="77777777" w:rsidR="00FE7E49" w:rsidRDefault="00FE7E49">
      <w:pPr>
        <w:rPr>
          <w:rtl/>
        </w:rPr>
      </w:pPr>
    </w:p>
    <w:p w14:paraId="082968D1" w14:textId="77777777" w:rsidR="00747267" w:rsidRDefault="00747267">
      <w:pPr>
        <w:rPr>
          <w:rtl/>
        </w:rPr>
      </w:pPr>
    </w:p>
    <w:p w14:paraId="1E1D0766" w14:textId="77777777" w:rsidR="00747267" w:rsidRDefault="00747267">
      <w:pPr>
        <w:rPr>
          <w:rtl/>
        </w:rPr>
      </w:pPr>
    </w:p>
    <w:p w14:paraId="6938CC19" w14:textId="77777777" w:rsidR="00747267" w:rsidRDefault="00747267">
      <w:pPr>
        <w:rPr>
          <w:rtl/>
        </w:rPr>
      </w:pPr>
    </w:p>
    <w:p w14:paraId="2D0EAD71" w14:textId="77777777" w:rsidR="00747267" w:rsidRDefault="00747267">
      <w:pPr>
        <w:rPr>
          <w:rtl/>
        </w:rPr>
      </w:pPr>
    </w:p>
    <w:p w14:paraId="2934A1E8" w14:textId="77777777" w:rsidR="00747267" w:rsidRDefault="00747267">
      <w:pPr>
        <w:rPr>
          <w:rtl/>
        </w:rPr>
      </w:pPr>
    </w:p>
    <w:p w14:paraId="60D627DF" w14:textId="77777777" w:rsidR="00747267" w:rsidRDefault="00747267">
      <w:pPr>
        <w:rPr>
          <w:rtl/>
        </w:rPr>
      </w:pPr>
    </w:p>
    <w:p w14:paraId="1876482B" w14:textId="77777777" w:rsidR="00747267" w:rsidRDefault="00747267">
      <w:pPr>
        <w:rPr>
          <w:rtl/>
        </w:rPr>
      </w:pPr>
    </w:p>
    <w:p w14:paraId="0897E91C" w14:textId="77777777" w:rsidR="00747267" w:rsidRDefault="00747267">
      <w:pPr>
        <w:rPr>
          <w:rtl/>
        </w:rPr>
      </w:pPr>
    </w:p>
    <w:p w14:paraId="3229D61A" w14:textId="77777777" w:rsidR="00747267" w:rsidRDefault="00747267">
      <w:pPr>
        <w:rPr>
          <w:rtl/>
        </w:rPr>
      </w:pPr>
    </w:p>
    <w:p w14:paraId="5D5DFFAE" w14:textId="77777777" w:rsidR="00747267" w:rsidRDefault="00747267">
      <w:pPr>
        <w:rPr>
          <w:rtl/>
        </w:rPr>
      </w:pPr>
    </w:p>
    <w:p w14:paraId="36E69813" w14:textId="77777777" w:rsidR="00747267" w:rsidRDefault="00747267">
      <w:pPr>
        <w:rPr>
          <w:rtl/>
        </w:rPr>
      </w:pPr>
    </w:p>
    <w:p w14:paraId="027AB022" w14:textId="77777777" w:rsidR="00747267" w:rsidRDefault="00747267">
      <w:pPr>
        <w:rPr>
          <w:rtl/>
        </w:rPr>
      </w:pPr>
    </w:p>
    <w:p w14:paraId="6D7669C1" w14:textId="77777777" w:rsidR="00747267" w:rsidRDefault="00747267">
      <w:pPr>
        <w:rPr>
          <w:rtl/>
        </w:rPr>
      </w:pPr>
    </w:p>
    <w:p w14:paraId="634FAAD5" w14:textId="77777777" w:rsidR="00747267" w:rsidRDefault="00747267">
      <w:pPr>
        <w:rPr>
          <w:rtl/>
        </w:rPr>
      </w:pPr>
    </w:p>
    <w:p w14:paraId="44680A2E" w14:textId="77777777" w:rsidR="00747267" w:rsidRDefault="00747267">
      <w:pPr>
        <w:rPr>
          <w:rtl/>
        </w:rPr>
      </w:pPr>
    </w:p>
    <w:p w14:paraId="5D1D8CAB" w14:textId="77777777" w:rsidR="00747267" w:rsidRDefault="00747267">
      <w:pPr>
        <w:rPr>
          <w:rtl/>
        </w:rPr>
      </w:pPr>
    </w:p>
    <w:p w14:paraId="116B109E" w14:textId="77777777" w:rsidR="00747267" w:rsidRDefault="00747267">
      <w:pPr>
        <w:rPr>
          <w:rtl/>
        </w:rPr>
      </w:pPr>
    </w:p>
    <w:p w14:paraId="04DB3AAE" w14:textId="77777777" w:rsidR="00747267" w:rsidRDefault="00747267">
      <w:pPr>
        <w:rPr>
          <w:rtl/>
        </w:rPr>
      </w:pPr>
    </w:p>
    <w:p w14:paraId="2B73B403" w14:textId="77777777" w:rsidR="00747267" w:rsidRDefault="00747267">
      <w:pPr>
        <w:rPr>
          <w:rtl/>
        </w:rPr>
      </w:pPr>
    </w:p>
    <w:p w14:paraId="3E5148E6" w14:textId="77777777" w:rsidR="00747267" w:rsidRDefault="00747267">
      <w:pPr>
        <w:rPr>
          <w:rtl/>
        </w:rPr>
      </w:pPr>
    </w:p>
    <w:p w14:paraId="2B097552" w14:textId="77777777" w:rsidR="00747267" w:rsidRDefault="00747267">
      <w:pPr>
        <w:rPr>
          <w:rtl/>
        </w:rPr>
      </w:pPr>
    </w:p>
    <w:p w14:paraId="3B781201" w14:textId="77777777" w:rsidR="00747267" w:rsidRDefault="00747267">
      <w:pPr>
        <w:rPr>
          <w:rtl/>
        </w:rPr>
      </w:pPr>
    </w:p>
    <w:p w14:paraId="1DF10602" w14:textId="77777777" w:rsidR="00747267" w:rsidRDefault="00747267">
      <w:pPr>
        <w:rPr>
          <w:rtl/>
        </w:rPr>
      </w:pPr>
    </w:p>
    <w:p w14:paraId="4ECC00C5" w14:textId="77777777" w:rsidR="00747267" w:rsidRDefault="00747267">
      <w:pPr>
        <w:rPr>
          <w:rtl/>
        </w:rPr>
      </w:pPr>
    </w:p>
    <w:p w14:paraId="416760AE" w14:textId="77777777" w:rsidR="00747267" w:rsidRDefault="00747267">
      <w:pPr>
        <w:rPr>
          <w:rtl/>
        </w:rPr>
      </w:pPr>
    </w:p>
    <w:p w14:paraId="0D17A122" w14:textId="77777777" w:rsidR="00747267" w:rsidRDefault="00747267">
      <w:pPr>
        <w:rPr>
          <w:rtl/>
        </w:rPr>
      </w:pPr>
    </w:p>
    <w:p w14:paraId="6BBA0F7F" w14:textId="77777777" w:rsidR="00747267" w:rsidRDefault="00747267">
      <w:pPr>
        <w:rPr>
          <w:rtl/>
        </w:rPr>
      </w:pPr>
    </w:p>
    <w:p w14:paraId="59D08D74" w14:textId="77777777" w:rsidR="00747267" w:rsidRDefault="00747267">
      <w:pPr>
        <w:rPr>
          <w:rtl/>
          <w:lang w:bidi="ar-EG"/>
        </w:rPr>
      </w:pPr>
    </w:p>
    <w:p w14:paraId="07DFF58B" w14:textId="23557713" w:rsidR="00AB5AFB" w:rsidRPr="00187C0C" w:rsidRDefault="00D85141">
      <w:pPr>
        <w:pStyle w:val="Heading2"/>
        <w:numPr>
          <w:ilvl w:val="1"/>
          <w:numId w:val="84"/>
        </w:numPr>
        <w:rPr>
          <w:rFonts w:cs="Lina sans"/>
        </w:rPr>
      </w:pPr>
      <w:r w:rsidRPr="00187C0C">
        <w:rPr>
          <w:rFonts w:cs="Lina sans" w:hint="cs"/>
          <w:rtl/>
        </w:rPr>
        <w:lastRenderedPageBreak/>
        <w:t>شاشة المرفقات</w:t>
      </w:r>
    </w:p>
    <w:p w14:paraId="51D11517" w14:textId="797EE26E" w:rsidR="00747267" w:rsidRDefault="00344EA6">
      <w:pPr>
        <w:rPr>
          <w:rtl/>
        </w:rPr>
      </w:pPr>
      <w:r>
        <w:rPr>
          <w:noProof/>
        </w:rPr>
        <w:drawing>
          <wp:anchor distT="0" distB="0" distL="114300" distR="114300" simplePos="0" relativeHeight="252095488" behindDoc="1" locked="0" layoutInCell="1" allowOverlap="1" wp14:anchorId="73913063" wp14:editId="2C4520DD">
            <wp:simplePos x="0" y="0"/>
            <wp:positionH relativeFrom="margin">
              <wp:posOffset>662305</wp:posOffset>
            </wp:positionH>
            <wp:positionV relativeFrom="paragraph">
              <wp:posOffset>24765</wp:posOffset>
            </wp:positionV>
            <wp:extent cx="4658360" cy="2309495"/>
            <wp:effectExtent l="19050" t="19050" r="27940" b="14605"/>
            <wp:wrapTight wrapText="bothSides">
              <wp:wrapPolygon edited="0">
                <wp:start x="-88" y="-178"/>
                <wp:lineTo x="-88" y="21558"/>
                <wp:lineTo x="21641" y="21558"/>
                <wp:lineTo x="21641" y="-178"/>
                <wp:lineTo x="-88" y="-178"/>
              </wp:wrapPolygon>
            </wp:wrapTight>
            <wp:docPr id="17257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583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30949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19B97" w14:textId="738CF367" w:rsidR="00747267" w:rsidRDefault="00747267">
      <w:pPr>
        <w:rPr>
          <w:rtl/>
        </w:rPr>
      </w:pPr>
    </w:p>
    <w:p w14:paraId="6B27802C" w14:textId="058925E1" w:rsidR="00747267" w:rsidRDefault="00747267">
      <w:pPr>
        <w:rPr>
          <w:rtl/>
        </w:rPr>
      </w:pPr>
    </w:p>
    <w:p w14:paraId="24F25F03" w14:textId="77777777" w:rsidR="00747267" w:rsidRDefault="00747267">
      <w:pPr>
        <w:rPr>
          <w:rtl/>
        </w:rPr>
      </w:pPr>
    </w:p>
    <w:p w14:paraId="38ABF271" w14:textId="77777777" w:rsidR="00747267" w:rsidRDefault="00747267">
      <w:pPr>
        <w:rPr>
          <w:rtl/>
        </w:rPr>
      </w:pPr>
    </w:p>
    <w:p w14:paraId="5B6ABF5B" w14:textId="77777777" w:rsidR="00747267" w:rsidRDefault="00747267">
      <w:pPr>
        <w:rPr>
          <w:rtl/>
        </w:rPr>
      </w:pPr>
    </w:p>
    <w:p w14:paraId="7BD22C26" w14:textId="77777777" w:rsidR="00747267" w:rsidRDefault="00747267">
      <w:pPr>
        <w:rPr>
          <w:rtl/>
        </w:rPr>
      </w:pPr>
    </w:p>
    <w:p w14:paraId="6FC3FD73" w14:textId="77777777" w:rsidR="00747267" w:rsidRDefault="00747267">
      <w:pPr>
        <w:rPr>
          <w:rtl/>
        </w:rPr>
      </w:pPr>
    </w:p>
    <w:p w14:paraId="27E25FA0" w14:textId="77777777" w:rsidR="00747267" w:rsidRDefault="00747267">
      <w:pPr>
        <w:rPr>
          <w:rtl/>
        </w:rPr>
      </w:pPr>
    </w:p>
    <w:p w14:paraId="3CC1E192" w14:textId="77777777" w:rsidR="00747267" w:rsidRDefault="00747267">
      <w:pPr>
        <w:rPr>
          <w:rtl/>
        </w:rPr>
      </w:pPr>
    </w:p>
    <w:p w14:paraId="56B00E09" w14:textId="77777777" w:rsidR="00747267" w:rsidRDefault="00747267">
      <w:pPr>
        <w:rPr>
          <w:rtl/>
        </w:rPr>
      </w:pPr>
    </w:p>
    <w:p w14:paraId="09B26DF3" w14:textId="77777777" w:rsidR="00747267" w:rsidRDefault="00747267">
      <w:pPr>
        <w:rPr>
          <w:rtl/>
        </w:rPr>
      </w:pPr>
    </w:p>
    <w:p w14:paraId="12409A40" w14:textId="77777777" w:rsidR="00B5191A" w:rsidRDefault="00B5191A">
      <w:pPr>
        <w:rPr>
          <w:rtl/>
        </w:rPr>
      </w:pPr>
    </w:p>
    <w:tbl>
      <w:tblPr>
        <w:bidiVisual/>
        <w:tblW w:w="947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67"/>
        <w:gridCol w:w="1980"/>
        <w:gridCol w:w="1440"/>
        <w:gridCol w:w="4159"/>
        <w:gridCol w:w="1327"/>
      </w:tblGrid>
      <w:tr w:rsidR="00E27B1D" w:rsidRPr="000037B9" w14:paraId="069B5EE0" w14:textId="77777777" w:rsidTr="00311438">
        <w:trPr>
          <w:trHeight w:val="288"/>
          <w:tblHeader/>
          <w:jc w:val="center"/>
        </w:trPr>
        <w:tc>
          <w:tcPr>
            <w:tcW w:w="9473" w:type="dxa"/>
            <w:gridSpan w:val="5"/>
            <w:shd w:val="clear" w:color="auto" w:fill="307B67"/>
            <w:vAlign w:val="center"/>
          </w:tcPr>
          <w:p w14:paraId="0199DC0C" w14:textId="77777777" w:rsidR="00E27B1D" w:rsidRPr="000037B9" w:rsidRDefault="00E27B1D" w:rsidP="00187C0C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حقول البيانات</w:t>
            </w:r>
          </w:p>
        </w:tc>
      </w:tr>
      <w:tr w:rsidR="00E27B1D" w:rsidRPr="00F53ED4" w14:paraId="46940A97" w14:textId="77777777" w:rsidTr="00F41520">
        <w:trPr>
          <w:trHeight w:val="288"/>
          <w:tblHeader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119378CB" w14:textId="77777777" w:rsidR="00E27B1D" w:rsidRPr="00F53ED4" w:rsidRDefault="00E27B1D" w:rsidP="00311438">
            <w:pPr>
              <w:jc w:val="center"/>
              <w:rPr>
                <w:sz w:val="20"/>
                <w:szCs w:val="20"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م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  <w:hideMark/>
          </w:tcPr>
          <w:p w14:paraId="618DB24F" w14:textId="77777777" w:rsidR="00E27B1D" w:rsidRPr="00F53ED4" w:rsidRDefault="00E27B1D" w:rsidP="00311438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اسم الحقل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  <w:hideMark/>
          </w:tcPr>
          <w:p w14:paraId="13FE61DE" w14:textId="77777777" w:rsidR="00E27B1D" w:rsidRPr="00F53ED4" w:rsidRDefault="00E27B1D" w:rsidP="00311438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نوع الحقل</w:t>
            </w:r>
          </w:p>
        </w:tc>
        <w:tc>
          <w:tcPr>
            <w:tcW w:w="4159" w:type="dxa"/>
            <w:shd w:val="clear" w:color="auto" w:fill="D9D9D9" w:themeFill="background1" w:themeFillShade="D9"/>
            <w:vAlign w:val="center"/>
            <w:hideMark/>
          </w:tcPr>
          <w:p w14:paraId="20FD2D2F" w14:textId="77777777" w:rsidR="00E27B1D" w:rsidRPr="00F53ED4" w:rsidRDefault="00E27B1D" w:rsidP="00311438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القيود</w:t>
            </w:r>
          </w:p>
        </w:tc>
        <w:tc>
          <w:tcPr>
            <w:tcW w:w="1327" w:type="dxa"/>
            <w:shd w:val="clear" w:color="auto" w:fill="D9D9D9" w:themeFill="background1" w:themeFillShade="D9"/>
            <w:vAlign w:val="center"/>
            <w:hideMark/>
          </w:tcPr>
          <w:p w14:paraId="2BBB2C02" w14:textId="77777777" w:rsidR="00E27B1D" w:rsidRPr="00F53ED4" w:rsidRDefault="00E27B1D" w:rsidP="00311438">
            <w:pPr>
              <w:jc w:val="center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حالة الحقل</w:t>
            </w:r>
          </w:p>
        </w:tc>
      </w:tr>
      <w:tr w:rsidR="00E27B1D" w:rsidRPr="00F53ED4" w14:paraId="42BFA800" w14:textId="77777777" w:rsidTr="00311438">
        <w:trPr>
          <w:trHeight w:val="20"/>
          <w:jc w:val="center"/>
        </w:trPr>
        <w:tc>
          <w:tcPr>
            <w:tcW w:w="3987" w:type="dxa"/>
            <w:gridSpan w:val="3"/>
            <w:shd w:val="clear" w:color="auto" w:fill="E2EFD9" w:themeFill="accent6" w:themeFillTint="33"/>
            <w:vAlign w:val="center"/>
          </w:tcPr>
          <w:p w14:paraId="38670FBC" w14:textId="77777777" w:rsidR="00E27B1D" w:rsidRPr="00F53ED4" w:rsidRDefault="00E27B1D" w:rsidP="00311438">
            <w:pPr>
              <w:pStyle w:val="a2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 xml:space="preserve"> بيانات المنتجات العضوية</w:t>
            </w:r>
          </w:p>
        </w:tc>
        <w:tc>
          <w:tcPr>
            <w:tcW w:w="5486" w:type="dxa"/>
            <w:gridSpan w:val="2"/>
            <w:shd w:val="clear" w:color="auto" w:fill="E2EFD9" w:themeFill="accent6" w:themeFillTint="33"/>
            <w:vAlign w:val="center"/>
          </w:tcPr>
          <w:p w14:paraId="64D360B5" w14:textId="77777777" w:rsidR="00E27B1D" w:rsidRPr="00F53ED4" w:rsidRDefault="00E27B1D" w:rsidP="00311438">
            <w:pPr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المدخل قابل للحذف والتعديل</w:t>
            </w:r>
          </w:p>
          <w:p w14:paraId="1C31EF8D" w14:textId="77777777" w:rsidR="00E27B1D" w:rsidRPr="00F53ED4" w:rsidRDefault="00E27B1D" w:rsidP="00311438">
            <w:pPr>
              <w:pStyle w:val="a2"/>
              <w:rPr>
                <w:sz w:val="20"/>
                <w:szCs w:val="20"/>
                <w:rtl/>
              </w:rPr>
            </w:pPr>
            <w:r w:rsidRPr="00F53ED4">
              <w:rPr>
                <w:rFonts w:hint="cs"/>
                <w:sz w:val="20"/>
                <w:szCs w:val="20"/>
                <w:rtl/>
              </w:rPr>
              <w:t>مدخل واحد على الأقل</w:t>
            </w:r>
          </w:p>
        </w:tc>
      </w:tr>
      <w:tr w:rsidR="003660D4" w:rsidRPr="00082EC2" w14:paraId="191DD97F" w14:textId="77777777" w:rsidTr="00F41520">
        <w:trPr>
          <w:trHeight w:val="20"/>
          <w:jc w:val="center"/>
        </w:trPr>
        <w:tc>
          <w:tcPr>
            <w:tcW w:w="567" w:type="dxa"/>
            <w:vAlign w:val="center"/>
          </w:tcPr>
          <w:p w14:paraId="4D9CCF2E" w14:textId="77777777" w:rsidR="003660D4" w:rsidRPr="005446FC" w:rsidRDefault="003660D4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cs="Lina sans"/>
                <w:noProof/>
                <w:sz w:val="20"/>
                <w:szCs w:val="20"/>
                <w:rtl/>
              </w:rPr>
            </w:pPr>
          </w:p>
        </w:tc>
        <w:tc>
          <w:tcPr>
            <w:tcW w:w="1980" w:type="dxa"/>
            <w:vAlign w:val="center"/>
          </w:tcPr>
          <w:p w14:paraId="13C506FC" w14:textId="7C972747" w:rsidR="003660D4" w:rsidRPr="005446FC" w:rsidRDefault="003660D4" w:rsidP="00C80975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تسلسل</w:t>
            </w:r>
          </w:p>
        </w:tc>
        <w:tc>
          <w:tcPr>
            <w:tcW w:w="1440" w:type="dxa"/>
            <w:vAlign w:val="center"/>
          </w:tcPr>
          <w:p w14:paraId="08A99AE9" w14:textId="5000AB02" w:rsidR="003660D4" w:rsidRPr="005446FC" w:rsidRDefault="003660D4" w:rsidP="003660D4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6DA89A4F" w14:textId="1383A793" w:rsidR="003660D4" w:rsidRPr="005446FC" w:rsidRDefault="003660D4" w:rsidP="003660D4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تسلسلي</w:t>
            </w:r>
          </w:p>
        </w:tc>
        <w:tc>
          <w:tcPr>
            <w:tcW w:w="1327" w:type="dxa"/>
            <w:vAlign w:val="center"/>
          </w:tcPr>
          <w:p w14:paraId="7834B558" w14:textId="4B933D1C" w:rsidR="003660D4" w:rsidRPr="005446FC" w:rsidRDefault="003660D4" w:rsidP="003660D4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للقراءة فقط</w:t>
            </w:r>
          </w:p>
        </w:tc>
      </w:tr>
      <w:tr w:rsidR="00D602D1" w:rsidRPr="00082EC2" w14:paraId="2A5867A4" w14:textId="77777777" w:rsidTr="00F41520">
        <w:trPr>
          <w:trHeight w:val="20"/>
          <w:jc w:val="center"/>
        </w:trPr>
        <w:tc>
          <w:tcPr>
            <w:tcW w:w="567" w:type="dxa"/>
            <w:vAlign w:val="center"/>
          </w:tcPr>
          <w:p w14:paraId="292D9F9A" w14:textId="77777777" w:rsidR="00D602D1" w:rsidRPr="005446FC" w:rsidRDefault="00D602D1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cs="Lina sans"/>
                <w:noProof/>
                <w:sz w:val="20"/>
                <w:szCs w:val="20"/>
                <w:rtl/>
              </w:rPr>
            </w:pPr>
          </w:p>
        </w:tc>
        <w:tc>
          <w:tcPr>
            <w:tcW w:w="1980" w:type="dxa"/>
            <w:vAlign w:val="center"/>
          </w:tcPr>
          <w:p w14:paraId="56508ED7" w14:textId="490C7EF2" w:rsidR="00D602D1" w:rsidRPr="005446FC" w:rsidRDefault="00D602D1" w:rsidP="00187C0C">
            <w:pPr>
              <w:pStyle w:val="a2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/>
                <w:sz w:val="20"/>
                <w:szCs w:val="20"/>
                <w:rtl/>
              </w:rPr>
              <w:t>عنوان المرفق</w:t>
            </w:r>
          </w:p>
        </w:tc>
        <w:tc>
          <w:tcPr>
            <w:tcW w:w="1440" w:type="dxa"/>
            <w:vAlign w:val="center"/>
          </w:tcPr>
          <w:p w14:paraId="6B84BB46" w14:textId="5A3841B1" w:rsidR="00D602D1" w:rsidRPr="005446FC" w:rsidRDefault="00D602D1" w:rsidP="00D602D1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5E115F38" w14:textId="7D7B5025" w:rsidR="00D602D1" w:rsidRPr="005446FC" w:rsidRDefault="00D602D1" w:rsidP="00D602D1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/>
                <w:sz w:val="20"/>
                <w:szCs w:val="20"/>
                <w:rtl/>
              </w:rPr>
              <w:t>استدعاء بيانات المرفقات المطلوبة تلقائيا من النظام بتوفير جدول تعريفي لمدير النظام يحتوي على اسم المرفق ونوعه (الزامية / غير الزامية).</w:t>
            </w:r>
          </w:p>
        </w:tc>
        <w:tc>
          <w:tcPr>
            <w:tcW w:w="1327" w:type="dxa"/>
            <w:vAlign w:val="center"/>
          </w:tcPr>
          <w:p w14:paraId="5B7ECBAC" w14:textId="56E573CC" w:rsidR="00D602D1" w:rsidRPr="005446FC" w:rsidRDefault="00D602D1" w:rsidP="00D602D1">
            <w:pPr>
              <w:pStyle w:val="a2"/>
              <w:jc w:val="both"/>
              <w:rPr>
                <w:rFonts w:cs="Lina sans"/>
                <w:sz w:val="20"/>
                <w:szCs w:val="20"/>
                <w:rtl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للقراءة فقط</w:t>
            </w:r>
          </w:p>
        </w:tc>
      </w:tr>
    </w:tbl>
    <w:p w14:paraId="5FF0815C" w14:textId="77777777" w:rsidR="00B5191A" w:rsidRDefault="00B5191A">
      <w:pPr>
        <w:rPr>
          <w:rtl/>
        </w:rPr>
      </w:pPr>
    </w:p>
    <w:p w14:paraId="3EE1C8ED" w14:textId="77777777" w:rsidR="00532BFE" w:rsidRDefault="00532BFE"/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1620"/>
        <w:gridCol w:w="7290"/>
      </w:tblGrid>
      <w:tr w:rsidR="000B636C" w:rsidRPr="000037B9" w14:paraId="3EBC1FAA" w14:textId="77777777" w:rsidTr="00311438">
        <w:trPr>
          <w:trHeight w:val="281"/>
          <w:tblHeader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39D25B4" w14:textId="2E5DD849" w:rsidR="000B636C" w:rsidRPr="000037B9" w:rsidRDefault="000B636C" w:rsidP="00187C0C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0B636C" w:rsidRPr="000037B9" w14:paraId="21C133CC" w14:textId="77777777" w:rsidTr="006125D9">
        <w:trPr>
          <w:trHeight w:val="221"/>
          <w:tblHeader/>
          <w:jc w:val="center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52179C37" w14:textId="77777777" w:rsidR="000B636C" w:rsidRPr="00803476" w:rsidRDefault="000B636C" w:rsidP="00187C0C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ED0D38D" w14:textId="77777777" w:rsidR="000B636C" w:rsidRPr="00803476" w:rsidRDefault="000B636C" w:rsidP="00187C0C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7290" w:type="dxa"/>
            <w:shd w:val="clear" w:color="auto" w:fill="D9D9D9" w:themeFill="background1" w:themeFillShade="D9"/>
            <w:vAlign w:val="center"/>
          </w:tcPr>
          <w:p w14:paraId="5C50C5CD" w14:textId="77777777" w:rsidR="000B636C" w:rsidRPr="00803476" w:rsidRDefault="000B636C" w:rsidP="00187C0C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0B636C" w:rsidRPr="00063CD6" w14:paraId="28706831" w14:textId="77777777" w:rsidTr="00386C16">
        <w:trPr>
          <w:trHeight w:val="20"/>
          <w:jc w:val="center"/>
        </w:trPr>
        <w:tc>
          <w:tcPr>
            <w:tcW w:w="535" w:type="dxa"/>
            <w:vAlign w:val="center"/>
          </w:tcPr>
          <w:p w14:paraId="0BECE949" w14:textId="77777777" w:rsidR="000B636C" w:rsidRPr="007726BB" w:rsidRDefault="000B636C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1ABE56A3" w14:textId="1A09E39E" w:rsidR="000B636C" w:rsidRPr="007726BB" w:rsidRDefault="00532BFE" w:rsidP="00311438">
            <w:pPr>
              <w:pStyle w:val="a2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تصفح الملفات</w:t>
            </w:r>
          </w:p>
        </w:tc>
        <w:tc>
          <w:tcPr>
            <w:tcW w:w="7290" w:type="dxa"/>
            <w:vAlign w:val="center"/>
          </w:tcPr>
          <w:p w14:paraId="130E58C6" w14:textId="77777777" w:rsidR="000B636C" w:rsidRPr="007726BB" w:rsidRDefault="000B636C" w:rsidP="00532BFE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اختيار ملف من الجهاز من نوع (</w:t>
            </w:r>
            <w:r w:rsidRPr="007726BB">
              <w:rPr>
                <w:rFonts w:cs="Lina sans"/>
                <w:sz w:val="18"/>
                <w:szCs w:val="18"/>
              </w:rPr>
              <w:t>pdf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>) أو أحد امتدادات الصور.</w:t>
            </w:r>
          </w:p>
        </w:tc>
      </w:tr>
      <w:tr w:rsidR="000B636C" w:rsidRPr="00063CD6" w14:paraId="644C8433" w14:textId="77777777" w:rsidTr="00386C16">
        <w:trPr>
          <w:trHeight w:val="20"/>
          <w:jc w:val="center"/>
        </w:trPr>
        <w:tc>
          <w:tcPr>
            <w:tcW w:w="535" w:type="dxa"/>
            <w:vAlign w:val="center"/>
          </w:tcPr>
          <w:p w14:paraId="7B59E57B" w14:textId="77777777" w:rsidR="000B636C" w:rsidRPr="007726BB" w:rsidRDefault="000B636C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42C59D0A" w14:textId="6FE6C516" w:rsidR="000B636C" w:rsidRPr="007726BB" w:rsidRDefault="00532BFE" w:rsidP="00311438">
            <w:pPr>
              <w:pStyle w:val="a2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تنزيل الملف</w:t>
            </w:r>
          </w:p>
        </w:tc>
        <w:tc>
          <w:tcPr>
            <w:tcW w:w="7290" w:type="dxa"/>
            <w:vAlign w:val="center"/>
          </w:tcPr>
          <w:p w14:paraId="65FE3538" w14:textId="5380BD78" w:rsidR="000B636C" w:rsidRPr="007726BB" w:rsidRDefault="00532BFE" w:rsidP="00532BFE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تنزيل الملف على جهاز المستخدم</w:t>
            </w:r>
          </w:p>
        </w:tc>
      </w:tr>
      <w:tr w:rsidR="000B636C" w:rsidRPr="00063CD6" w14:paraId="3949BA66" w14:textId="77777777" w:rsidTr="00386C16">
        <w:trPr>
          <w:trHeight w:val="20"/>
          <w:jc w:val="center"/>
        </w:trPr>
        <w:tc>
          <w:tcPr>
            <w:tcW w:w="535" w:type="dxa"/>
            <w:vAlign w:val="center"/>
          </w:tcPr>
          <w:p w14:paraId="66789714" w14:textId="77777777" w:rsidR="000B636C" w:rsidRPr="007726BB" w:rsidRDefault="000B636C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3B48D274" w14:textId="78FEAB4B" w:rsidR="000B636C" w:rsidRPr="007726BB" w:rsidRDefault="00532BFE" w:rsidP="00311438">
            <w:pPr>
              <w:pStyle w:val="a2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عرض الملف</w:t>
            </w:r>
          </w:p>
        </w:tc>
        <w:tc>
          <w:tcPr>
            <w:tcW w:w="7290" w:type="dxa"/>
            <w:vAlign w:val="center"/>
          </w:tcPr>
          <w:p w14:paraId="6B6C6ACA" w14:textId="7531E114" w:rsidR="000B636C" w:rsidRPr="007726BB" w:rsidRDefault="00532BFE" w:rsidP="00532BFE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فتح شاشة يمكن فيها استعراض الملف المرفق </w:t>
            </w:r>
            <w:r w:rsidR="00D05BE8" w:rsidRPr="007726BB">
              <w:rPr>
                <w:rFonts w:cs="Lina sans" w:hint="cs"/>
                <w:sz w:val="18"/>
                <w:szCs w:val="18"/>
                <w:rtl/>
              </w:rPr>
              <w:t>للاطلاع</w:t>
            </w:r>
          </w:p>
        </w:tc>
      </w:tr>
      <w:tr w:rsidR="00943303" w:rsidRPr="00063CD6" w14:paraId="27DC26E4" w14:textId="77777777" w:rsidTr="00386C16">
        <w:trPr>
          <w:trHeight w:val="20"/>
          <w:jc w:val="center"/>
        </w:trPr>
        <w:tc>
          <w:tcPr>
            <w:tcW w:w="535" w:type="dxa"/>
            <w:vAlign w:val="center"/>
          </w:tcPr>
          <w:p w14:paraId="72688FC1" w14:textId="77777777" w:rsidR="00943303" w:rsidRPr="007726BB" w:rsidRDefault="00943303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305FE456" w14:textId="0EABD523" w:rsidR="00943303" w:rsidRPr="007726BB" w:rsidRDefault="00943303" w:rsidP="009433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السابق</w:t>
            </w:r>
          </w:p>
        </w:tc>
        <w:tc>
          <w:tcPr>
            <w:tcW w:w="7290" w:type="dxa"/>
            <w:vAlign w:val="center"/>
          </w:tcPr>
          <w:p w14:paraId="69C78F95" w14:textId="081477FA" w:rsidR="00943303" w:rsidRPr="007726BB" w:rsidRDefault="00943303" w:rsidP="00943303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الرجوع إلى شاشة تفاصيل الطلب </w:t>
            </w:r>
          </w:p>
        </w:tc>
      </w:tr>
      <w:tr w:rsidR="00943303" w:rsidRPr="00063CD6" w14:paraId="6B01C6AC" w14:textId="77777777" w:rsidTr="00386C16">
        <w:trPr>
          <w:trHeight w:val="20"/>
          <w:jc w:val="center"/>
        </w:trPr>
        <w:tc>
          <w:tcPr>
            <w:tcW w:w="535" w:type="dxa"/>
            <w:vAlign w:val="center"/>
          </w:tcPr>
          <w:p w14:paraId="22F17752" w14:textId="77777777" w:rsidR="00943303" w:rsidRPr="007726BB" w:rsidRDefault="00943303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247B4036" w14:textId="69BB4D6C" w:rsidR="00943303" w:rsidRPr="007726BB" w:rsidRDefault="00943303" w:rsidP="009433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حفظ كمسودة </w:t>
            </w:r>
          </w:p>
        </w:tc>
        <w:tc>
          <w:tcPr>
            <w:tcW w:w="7290" w:type="dxa"/>
            <w:vAlign w:val="center"/>
          </w:tcPr>
          <w:p w14:paraId="275B0CAB" w14:textId="519623CA" w:rsidR="00943303" w:rsidRPr="007726BB" w:rsidRDefault="00943303" w:rsidP="00943303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حفظ الطلب كمسودة والذهاب إلى صفحة طلباتي </w:t>
            </w:r>
          </w:p>
        </w:tc>
      </w:tr>
      <w:tr w:rsidR="00943303" w:rsidRPr="00063CD6" w14:paraId="536C5E29" w14:textId="77777777" w:rsidTr="00386C16">
        <w:trPr>
          <w:trHeight w:val="20"/>
          <w:jc w:val="center"/>
        </w:trPr>
        <w:tc>
          <w:tcPr>
            <w:tcW w:w="535" w:type="dxa"/>
            <w:vAlign w:val="center"/>
          </w:tcPr>
          <w:p w14:paraId="180B2B0B" w14:textId="77777777" w:rsidR="00943303" w:rsidRPr="007726BB" w:rsidRDefault="00943303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7F7F013C" w14:textId="07E7EA62" w:rsidR="00943303" w:rsidRPr="007726BB" w:rsidRDefault="00943303" w:rsidP="009433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التالي</w:t>
            </w:r>
          </w:p>
        </w:tc>
        <w:tc>
          <w:tcPr>
            <w:tcW w:w="7290" w:type="dxa"/>
            <w:vAlign w:val="center"/>
          </w:tcPr>
          <w:p w14:paraId="67175797" w14:textId="400AC7D3" w:rsidR="00943303" w:rsidRPr="007726BB" w:rsidRDefault="00943303" w:rsidP="00943303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يلزم </w:t>
            </w:r>
            <w:r w:rsidR="007726BB" w:rsidRPr="007726BB">
              <w:rPr>
                <w:rFonts w:cs="Lina sans" w:hint="cs"/>
                <w:sz w:val="18"/>
                <w:szCs w:val="18"/>
                <w:rtl/>
              </w:rPr>
              <w:t>إضافة</w:t>
            </w:r>
            <w:r w:rsidR="00C43F6F" w:rsidRPr="007726BB">
              <w:rPr>
                <w:rFonts w:cs="Lina sans" w:hint="cs"/>
                <w:sz w:val="18"/>
                <w:szCs w:val="18"/>
                <w:rtl/>
              </w:rPr>
              <w:t xml:space="preserve"> المرفقات 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>الإلزامية للانتقال للصفحة التالية.</w:t>
            </w:r>
          </w:p>
          <w:p w14:paraId="465F5C7F" w14:textId="744AAC1F" w:rsidR="00943303" w:rsidRPr="007726BB" w:rsidRDefault="00943303" w:rsidP="00943303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الانتقال إلى شاشة </w:t>
            </w:r>
            <w:r w:rsidR="00C43F6F" w:rsidRPr="007726BB">
              <w:rPr>
                <w:rFonts w:cs="Lina sans" w:hint="cs"/>
                <w:sz w:val="18"/>
                <w:szCs w:val="18"/>
                <w:rtl/>
              </w:rPr>
              <w:t>مراجعة الطلب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. </w:t>
            </w:r>
          </w:p>
        </w:tc>
      </w:tr>
    </w:tbl>
    <w:p w14:paraId="3E16093E" w14:textId="77777777" w:rsidR="00B5191A" w:rsidRDefault="00B5191A"/>
    <w:p w14:paraId="76DD218A" w14:textId="77777777" w:rsidR="00B5191A" w:rsidRDefault="00B5191A"/>
    <w:p w14:paraId="299BDA33" w14:textId="77777777" w:rsidR="00B5191A" w:rsidRDefault="00B5191A"/>
    <w:p w14:paraId="082D0E41" w14:textId="77777777" w:rsidR="001A4FBF" w:rsidRDefault="001A4FBF"/>
    <w:p w14:paraId="678B10D6" w14:textId="77777777" w:rsidR="001A4FBF" w:rsidRDefault="001A4FBF"/>
    <w:p w14:paraId="0F2A7437" w14:textId="77777777" w:rsidR="001A4FBF" w:rsidRDefault="001A4FBF"/>
    <w:p w14:paraId="5900409B" w14:textId="77777777" w:rsidR="001A4FBF" w:rsidRDefault="001A4FBF"/>
    <w:p w14:paraId="2577E65F" w14:textId="77777777" w:rsidR="001A4FBF" w:rsidRDefault="001A4FBF"/>
    <w:p w14:paraId="59B12470" w14:textId="77777777" w:rsidR="00B5191A" w:rsidRDefault="00B5191A"/>
    <w:p w14:paraId="6AE2077B" w14:textId="77777777" w:rsidR="00B5191A" w:rsidRDefault="00B5191A"/>
    <w:p w14:paraId="324782EE" w14:textId="77777777" w:rsidR="00F94D53" w:rsidRPr="00187C0C" w:rsidRDefault="00F94D53">
      <w:pPr>
        <w:pStyle w:val="Heading2"/>
        <w:numPr>
          <w:ilvl w:val="1"/>
          <w:numId w:val="84"/>
        </w:numPr>
        <w:rPr>
          <w:rFonts w:cs="Lina sans"/>
          <w:rtl/>
        </w:rPr>
      </w:pPr>
      <w:r w:rsidRPr="00187C0C">
        <w:rPr>
          <w:rFonts w:cs="Lina sans" w:hint="cs"/>
          <w:rtl/>
        </w:rPr>
        <w:lastRenderedPageBreak/>
        <w:t>شاشة مراجعة الطلب</w:t>
      </w:r>
    </w:p>
    <w:p w14:paraId="29E3D542" w14:textId="59090421" w:rsidR="001A4FBF" w:rsidRDefault="00C15D00">
      <w:r>
        <w:rPr>
          <w:noProof/>
        </w:rPr>
        <w:drawing>
          <wp:anchor distT="0" distB="0" distL="114300" distR="114300" simplePos="0" relativeHeight="252097536" behindDoc="1" locked="0" layoutInCell="1" allowOverlap="1" wp14:anchorId="0BF8362E" wp14:editId="3905BD8A">
            <wp:simplePos x="0" y="0"/>
            <wp:positionH relativeFrom="margin">
              <wp:posOffset>844550</wp:posOffset>
            </wp:positionH>
            <wp:positionV relativeFrom="paragraph">
              <wp:posOffset>24765</wp:posOffset>
            </wp:positionV>
            <wp:extent cx="4520565" cy="6949440"/>
            <wp:effectExtent l="19050" t="19050" r="13335" b="22860"/>
            <wp:wrapTight wrapText="bothSides">
              <wp:wrapPolygon edited="0">
                <wp:start x="-91" y="-59"/>
                <wp:lineTo x="-91" y="21612"/>
                <wp:lineTo x="21573" y="21612"/>
                <wp:lineTo x="21573" y="-59"/>
                <wp:lineTo x="-91" y="-59"/>
              </wp:wrapPolygon>
            </wp:wrapTight>
            <wp:docPr id="21151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8054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694944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B75F95" w14:textId="17FCD1CB" w:rsidR="001A4FBF" w:rsidRDefault="001A4FBF"/>
    <w:p w14:paraId="2E33DB37" w14:textId="77777777" w:rsidR="001A4FBF" w:rsidRDefault="001A4FBF"/>
    <w:p w14:paraId="03448A67" w14:textId="77777777" w:rsidR="001A4FBF" w:rsidRDefault="001A4FBF"/>
    <w:p w14:paraId="41795EA0" w14:textId="77777777" w:rsidR="001A4FBF" w:rsidRDefault="001A4FBF"/>
    <w:p w14:paraId="13C90814" w14:textId="77777777" w:rsidR="001A4FBF" w:rsidRDefault="001A4FBF"/>
    <w:p w14:paraId="3058B913" w14:textId="77777777" w:rsidR="001A4FBF" w:rsidRDefault="001A4FBF"/>
    <w:p w14:paraId="416A76FD" w14:textId="77777777" w:rsidR="001A4FBF" w:rsidRDefault="001A4FBF"/>
    <w:p w14:paraId="059D104A" w14:textId="77777777" w:rsidR="001A4FBF" w:rsidRDefault="001A4FBF"/>
    <w:p w14:paraId="45476AD7" w14:textId="77777777" w:rsidR="001A4FBF" w:rsidRDefault="001A4FBF"/>
    <w:p w14:paraId="5DAA10C2" w14:textId="77777777" w:rsidR="001A4FBF" w:rsidRDefault="001A4FBF"/>
    <w:p w14:paraId="3EFC4FB2" w14:textId="77777777" w:rsidR="001A4FBF" w:rsidRDefault="001A4FBF"/>
    <w:p w14:paraId="0187DEA5" w14:textId="77777777" w:rsidR="001A4FBF" w:rsidRDefault="001A4FBF"/>
    <w:p w14:paraId="27FE5DFF" w14:textId="77777777" w:rsidR="001A4FBF" w:rsidRDefault="001A4FBF"/>
    <w:p w14:paraId="24F6144C" w14:textId="77777777" w:rsidR="001A4FBF" w:rsidRDefault="001A4FBF"/>
    <w:p w14:paraId="2675F2AC" w14:textId="77777777" w:rsidR="001A4FBF" w:rsidRDefault="001A4FBF"/>
    <w:p w14:paraId="04AE2BCA" w14:textId="77777777" w:rsidR="001A4FBF" w:rsidRDefault="001A4FBF"/>
    <w:p w14:paraId="3323F891" w14:textId="77777777" w:rsidR="001A4FBF" w:rsidRDefault="001A4FBF"/>
    <w:p w14:paraId="55FB35C1" w14:textId="77777777" w:rsidR="001A4FBF" w:rsidRDefault="001A4FBF"/>
    <w:p w14:paraId="308669FA" w14:textId="77777777" w:rsidR="001A4FBF" w:rsidRDefault="001A4FBF"/>
    <w:p w14:paraId="1EC5584E" w14:textId="77777777" w:rsidR="001A4FBF" w:rsidRDefault="001A4FBF"/>
    <w:p w14:paraId="156A6350" w14:textId="77777777" w:rsidR="001A4FBF" w:rsidRDefault="001A4FBF"/>
    <w:p w14:paraId="592824A7" w14:textId="77777777" w:rsidR="001A4FBF" w:rsidRDefault="001A4FBF"/>
    <w:p w14:paraId="17F2BD1D" w14:textId="77777777" w:rsidR="001A4FBF" w:rsidRDefault="001A4FBF"/>
    <w:p w14:paraId="0156610A" w14:textId="77777777" w:rsidR="001A4FBF" w:rsidRDefault="001A4FBF"/>
    <w:p w14:paraId="393E163F" w14:textId="77777777" w:rsidR="001A4FBF" w:rsidRDefault="001A4FBF"/>
    <w:p w14:paraId="726EC26C" w14:textId="77777777" w:rsidR="001A4FBF" w:rsidRDefault="001A4FBF"/>
    <w:p w14:paraId="23ABB8FD" w14:textId="77777777" w:rsidR="001A4FBF" w:rsidRDefault="001A4FBF"/>
    <w:p w14:paraId="136C26A1" w14:textId="77777777" w:rsidR="001A4FBF" w:rsidRDefault="001A4FBF"/>
    <w:p w14:paraId="5F5843DC" w14:textId="77777777" w:rsidR="001A4FBF" w:rsidRDefault="001A4FBF"/>
    <w:p w14:paraId="4D6A120D" w14:textId="77777777" w:rsidR="001A4FBF" w:rsidRDefault="001A4FBF"/>
    <w:p w14:paraId="2782024E" w14:textId="77777777" w:rsidR="001A4FBF" w:rsidRDefault="001A4FBF"/>
    <w:p w14:paraId="13B15EEC" w14:textId="77777777" w:rsidR="001A4FBF" w:rsidRDefault="001A4FBF"/>
    <w:p w14:paraId="2AA28E4E" w14:textId="77777777" w:rsidR="001A4FBF" w:rsidRDefault="001A4FBF"/>
    <w:p w14:paraId="045EC221" w14:textId="77777777" w:rsidR="001A4FBF" w:rsidRDefault="001A4FBF"/>
    <w:p w14:paraId="30CE2818" w14:textId="77777777" w:rsidR="001A4FBF" w:rsidRDefault="001A4FBF"/>
    <w:p w14:paraId="2C14AE9C" w14:textId="77777777" w:rsidR="00C15D00" w:rsidRDefault="00C15D00"/>
    <w:p w14:paraId="08DA6A12" w14:textId="77777777" w:rsidR="00C15D00" w:rsidRDefault="00C15D00"/>
    <w:p w14:paraId="01917E40" w14:textId="77777777" w:rsidR="00C15D00" w:rsidRDefault="00C15D00"/>
    <w:p w14:paraId="69CCF23D" w14:textId="77777777" w:rsidR="00C15D00" w:rsidRDefault="00C15D00"/>
    <w:p w14:paraId="291202F8" w14:textId="77777777" w:rsidR="00C15D00" w:rsidRDefault="00C15D00"/>
    <w:p w14:paraId="6ED6293D" w14:textId="77777777" w:rsidR="00C15D00" w:rsidRDefault="00C15D00"/>
    <w:p w14:paraId="73289AB4" w14:textId="75D49CA3" w:rsidR="00C15D00" w:rsidRDefault="00C15D00">
      <w:r>
        <w:rPr>
          <w:noProof/>
        </w:rPr>
        <w:lastRenderedPageBreak/>
        <w:drawing>
          <wp:anchor distT="0" distB="0" distL="114300" distR="114300" simplePos="0" relativeHeight="252099584" behindDoc="1" locked="0" layoutInCell="1" allowOverlap="1" wp14:anchorId="788A137F" wp14:editId="25B8AE5C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5224145" cy="5201285"/>
            <wp:effectExtent l="19050" t="19050" r="14605" b="18415"/>
            <wp:wrapTight wrapText="bothSides">
              <wp:wrapPolygon edited="0">
                <wp:start x="-79" y="-79"/>
                <wp:lineTo x="-79" y="21597"/>
                <wp:lineTo x="21582" y="21597"/>
                <wp:lineTo x="21582" y="-79"/>
                <wp:lineTo x="-79" y="-79"/>
              </wp:wrapPolygon>
            </wp:wrapTight>
            <wp:docPr id="2829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808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520128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79CD4" w14:textId="77777777" w:rsidR="00C15D00" w:rsidRDefault="00C15D00"/>
    <w:p w14:paraId="6DDFB1B7" w14:textId="77777777" w:rsidR="00C15D00" w:rsidRDefault="00C15D00"/>
    <w:p w14:paraId="71D70433" w14:textId="77777777" w:rsidR="00C15D00" w:rsidRDefault="00C15D00"/>
    <w:p w14:paraId="1A4897D4" w14:textId="77777777" w:rsidR="00C15D00" w:rsidRDefault="00C15D00"/>
    <w:p w14:paraId="79D86030" w14:textId="77777777" w:rsidR="00C15D00" w:rsidRDefault="00C15D00"/>
    <w:p w14:paraId="7B92C62A" w14:textId="77777777" w:rsidR="00C15D00" w:rsidRDefault="00C15D00"/>
    <w:p w14:paraId="6B1B70B3" w14:textId="77777777" w:rsidR="00C15D00" w:rsidRDefault="00C15D00"/>
    <w:p w14:paraId="46DBDC80" w14:textId="77777777" w:rsidR="00C15D00" w:rsidRDefault="00C15D00"/>
    <w:p w14:paraId="4FDB950F" w14:textId="77777777" w:rsidR="00C15D00" w:rsidRDefault="00C15D00"/>
    <w:p w14:paraId="2B989931" w14:textId="77777777" w:rsidR="00C15D00" w:rsidRDefault="00C15D00"/>
    <w:p w14:paraId="7759035B" w14:textId="77777777" w:rsidR="00C15D00" w:rsidRDefault="00C15D00"/>
    <w:p w14:paraId="10C5B174" w14:textId="77777777" w:rsidR="00C15D00" w:rsidRDefault="00C15D00"/>
    <w:p w14:paraId="19DE7B88" w14:textId="77777777" w:rsidR="00C15D00" w:rsidRDefault="00C15D00"/>
    <w:p w14:paraId="34D3A4D6" w14:textId="77777777" w:rsidR="00C15D00" w:rsidRDefault="00C15D00"/>
    <w:p w14:paraId="3801520E" w14:textId="77777777" w:rsidR="00C15D00" w:rsidRDefault="00C15D00"/>
    <w:p w14:paraId="499630D4" w14:textId="77777777" w:rsidR="00C15D00" w:rsidRDefault="00C15D00"/>
    <w:p w14:paraId="11B71ECB" w14:textId="77777777" w:rsidR="00C15D00" w:rsidRDefault="00C15D00"/>
    <w:p w14:paraId="5FC42528" w14:textId="77777777" w:rsidR="00C15D00" w:rsidRDefault="00C15D00"/>
    <w:p w14:paraId="5BAB4CC6" w14:textId="77777777" w:rsidR="00C15D00" w:rsidRDefault="00C15D00"/>
    <w:p w14:paraId="6E7105AD" w14:textId="77777777" w:rsidR="00C15D00" w:rsidRDefault="00C15D00"/>
    <w:p w14:paraId="229241AD" w14:textId="77777777" w:rsidR="00C15D00" w:rsidRDefault="00C15D00"/>
    <w:p w14:paraId="56ACDD09" w14:textId="77777777" w:rsidR="00C15D00" w:rsidRDefault="00C15D00"/>
    <w:p w14:paraId="196EFE34" w14:textId="77777777" w:rsidR="00C15D00" w:rsidRDefault="00C15D00"/>
    <w:p w14:paraId="676AC1A3" w14:textId="77777777" w:rsidR="00C15D00" w:rsidRDefault="00C15D00"/>
    <w:p w14:paraId="072C6851" w14:textId="77777777" w:rsidR="00C15D00" w:rsidRDefault="00C15D00"/>
    <w:p w14:paraId="29F9C893" w14:textId="60AC80CB" w:rsidR="0077123B" w:rsidRDefault="0077123B">
      <w:pPr>
        <w:rPr>
          <w:rtl/>
        </w:rPr>
      </w:pPr>
    </w:p>
    <w:tbl>
      <w:tblPr>
        <w:bidiVisual/>
        <w:tblW w:w="947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67"/>
        <w:gridCol w:w="1980"/>
        <w:gridCol w:w="1440"/>
        <w:gridCol w:w="4159"/>
        <w:gridCol w:w="1327"/>
      </w:tblGrid>
      <w:tr w:rsidR="00C51CAD" w:rsidRPr="000037B9" w14:paraId="7830A369" w14:textId="77777777" w:rsidTr="00311438">
        <w:trPr>
          <w:trHeight w:val="288"/>
          <w:tblHeader/>
          <w:jc w:val="center"/>
        </w:trPr>
        <w:tc>
          <w:tcPr>
            <w:tcW w:w="9473" w:type="dxa"/>
            <w:gridSpan w:val="5"/>
            <w:shd w:val="clear" w:color="auto" w:fill="307B67"/>
            <w:vAlign w:val="center"/>
          </w:tcPr>
          <w:p w14:paraId="53261CED" w14:textId="28BC18AC" w:rsidR="00C51CAD" w:rsidRPr="000037B9" w:rsidRDefault="00C51CAD" w:rsidP="00187C0C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حقول البيانات</w:t>
            </w:r>
            <w:r w:rsidR="006C03E8">
              <w:rPr>
                <w:rFonts w:hint="cs"/>
                <w:rtl/>
              </w:rPr>
              <w:t>: يتم جلب كافة البيانات من تفاصيل الطلب</w:t>
            </w:r>
          </w:p>
        </w:tc>
      </w:tr>
      <w:tr w:rsidR="00C51CAD" w:rsidRPr="00F53ED4" w14:paraId="4A7673E1" w14:textId="77777777" w:rsidTr="00311438">
        <w:trPr>
          <w:trHeight w:val="288"/>
          <w:tblHeader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7CF9E1E3" w14:textId="77777777" w:rsidR="00C51CAD" w:rsidRPr="00880F52" w:rsidRDefault="00C51CAD" w:rsidP="00311438">
            <w:pPr>
              <w:jc w:val="center"/>
              <w:rPr>
                <w:sz w:val="20"/>
                <w:szCs w:val="20"/>
              </w:rPr>
            </w:pPr>
            <w:r w:rsidRPr="00880F52">
              <w:rPr>
                <w:rFonts w:hint="cs"/>
                <w:sz w:val="20"/>
                <w:szCs w:val="20"/>
                <w:rtl/>
              </w:rPr>
              <w:t>م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  <w:hideMark/>
          </w:tcPr>
          <w:p w14:paraId="195BAD4A" w14:textId="77777777" w:rsidR="00C51CAD" w:rsidRPr="00880F52" w:rsidRDefault="00C51CAD" w:rsidP="00311438">
            <w:pPr>
              <w:jc w:val="center"/>
              <w:rPr>
                <w:sz w:val="20"/>
                <w:szCs w:val="20"/>
                <w:rtl/>
              </w:rPr>
            </w:pPr>
            <w:r w:rsidRPr="00880F52">
              <w:rPr>
                <w:rFonts w:hint="cs"/>
                <w:sz w:val="20"/>
                <w:szCs w:val="20"/>
                <w:rtl/>
              </w:rPr>
              <w:t>اسم الحقل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  <w:hideMark/>
          </w:tcPr>
          <w:p w14:paraId="6D13B20B" w14:textId="77777777" w:rsidR="00C51CAD" w:rsidRPr="00880F52" w:rsidRDefault="00C51CAD" w:rsidP="00311438">
            <w:pPr>
              <w:jc w:val="center"/>
              <w:rPr>
                <w:sz w:val="20"/>
                <w:szCs w:val="20"/>
                <w:rtl/>
              </w:rPr>
            </w:pPr>
            <w:r w:rsidRPr="00880F52">
              <w:rPr>
                <w:rFonts w:hint="cs"/>
                <w:sz w:val="20"/>
                <w:szCs w:val="20"/>
                <w:rtl/>
              </w:rPr>
              <w:t>نوع الحقل</w:t>
            </w:r>
          </w:p>
        </w:tc>
        <w:tc>
          <w:tcPr>
            <w:tcW w:w="4159" w:type="dxa"/>
            <w:shd w:val="clear" w:color="auto" w:fill="D9D9D9" w:themeFill="background1" w:themeFillShade="D9"/>
            <w:vAlign w:val="center"/>
            <w:hideMark/>
          </w:tcPr>
          <w:p w14:paraId="27A238BF" w14:textId="77777777" w:rsidR="00C51CAD" w:rsidRPr="00880F52" w:rsidRDefault="00C51CAD" w:rsidP="00311438">
            <w:pPr>
              <w:jc w:val="center"/>
              <w:rPr>
                <w:sz w:val="20"/>
                <w:szCs w:val="20"/>
                <w:rtl/>
              </w:rPr>
            </w:pPr>
            <w:r w:rsidRPr="00880F52">
              <w:rPr>
                <w:rFonts w:hint="cs"/>
                <w:sz w:val="20"/>
                <w:szCs w:val="20"/>
                <w:rtl/>
              </w:rPr>
              <w:t>القيود</w:t>
            </w:r>
          </w:p>
        </w:tc>
        <w:tc>
          <w:tcPr>
            <w:tcW w:w="1327" w:type="dxa"/>
            <w:shd w:val="clear" w:color="auto" w:fill="D9D9D9" w:themeFill="background1" w:themeFillShade="D9"/>
            <w:vAlign w:val="center"/>
            <w:hideMark/>
          </w:tcPr>
          <w:p w14:paraId="1567CED5" w14:textId="77777777" w:rsidR="00C51CAD" w:rsidRPr="00880F52" w:rsidRDefault="00C51CAD" w:rsidP="00311438">
            <w:pPr>
              <w:jc w:val="center"/>
              <w:rPr>
                <w:sz w:val="20"/>
                <w:szCs w:val="20"/>
                <w:rtl/>
              </w:rPr>
            </w:pPr>
            <w:r w:rsidRPr="00880F52">
              <w:rPr>
                <w:rFonts w:hint="cs"/>
                <w:sz w:val="20"/>
                <w:szCs w:val="20"/>
                <w:rtl/>
              </w:rPr>
              <w:t>حالة الحقل</w:t>
            </w:r>
          </w:p>
        </w:tc>
      </w:tr>
      <w:tr w:rsidR="003925FE" w:rsidRPr="00F53ED4" w14:paraId="4EC2E2B1" w14:textId="77777777" w:rsidTr="00311438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3F69893E" w14:textId="48C1A353" w:rsidR="003925FE" w:rsidRPr="00880F52" w:rsidRDefault="003925FE" w:rsidP="003925FE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البيانات المسترجعة</w:t>
            </w:r>
          </w:p>
        </w:tc>
      </w:tr>
      <w:tr w:rsidR="001656F3" w:rsidRPr="00082EC2" w14:paraId="49919495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257F91F8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2A0F9FA0" w14:textId="5B7E9A45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اس</w:t>
            </w: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م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 xml:space="preserve"> مقدم الطلب</w:t>
            </w:r>
          </w:p>
        </w:tc>
        <w:tc>
          <w:tcPr>
            <w:tcW w:w="1440" w:type="dxa"/>
            <w:vAlign w:val="center"/>
          </w:tcPr>
          <w:p w14:paraId="346B905F" w14:textId="7346FA97" w:rsidR="001656F3" w:rsidRPr="007726BB" w:rsidRDefault="00570D3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D8E5EC9" w14:textId="0CB5CED3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9D7096D" w14:textId="03145713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656F3" w:rsidRPr="00082EC2" w14:paraId="103109DB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70FDE6E0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578F1BE8" w14:textId="647AC5F6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نوع مقدم الطلب</w:t>
            </w:r>
          </w:p>
        </w:tc>
        <w:tc>
          <w:tcPr>
            <w:tcW w:w="1440" w:type="dxa"/>
            <w:vAlign w:val="center"/>
          </w:tcPr>
          <w:p w14:paraId="282E68ED" w14:textId="08F2F29E" w:rsidR="001656F3" w:rsidRPr="007726BB" w:rsidRDefault="00570D3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77C172E" w14:textId="35CC3458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E91F357" w14:textId="54B31D7F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656F3" w:rsidRPr="00082EC2" w14:paraId="6F628E7A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7AB13162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AC07263" w14:textId="785B944A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هوية مقدم الطلب</w:t>
            </w:r>
          </w:p>
        </w:tc>
        <w:tc>
          <w:tcPr>
            <w:tcW w:w="1440" w:type="dxa"/>
            <w:vAlign w:val="center"/>
          </w:tcPr>
          <w:p w14:paraId="43F12E7C" w14:textId="0D1DE63A" w:rsidR="001656F3" w:rsidRPr="007726BB" w:rsidRDefault="00570D3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169121E4" w14:textId="77777777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8CDEF4F" w14:textId="767F7C35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656F3" w:rsidRPr="00082EC2" w14:paraId="2893549E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7D99747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18D2C81" w14:textId="221445EF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العنوان</w:t>
            </w:r>
          </w:p>
        </w:tc>
        <w:tc>
          <w:tcPr>
            <w:tcW w:w="1440" w:type="dxa"/>
            <w:vAlign w:val="center"/>
          </w:tcPr>
          <w:p w14:paraId="6FF0FCB2" w14:textId="4F15FF82" w:rsidR="001656F3" w:rsidRPr="007726BB" w:rsidRDefault="00570D3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0B1B1C79" w14:textId="77777777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A1FFF56" w14:textId="13CCECC0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656F3" w:rsidRPr="00082EC2" w14:paraId="3C8BEC6E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77D06267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05C04AE" w14:textId="157E51E4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ال</w:t>
            </w: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ت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واصل</w:t>
            </w:r>
          </w:p>
        </w:tc>
        <w:tc>
          <w:tcPr>
            <w:tcW w:w="1440" w:type="dxa"/>
            <w:vAlign w:val="center"/>
          </w:tcPr>
          <w:p w14:paraId="352C330C" w14:textId="349CAC5A" w:rsidR="001656F3" w:rsidRPr="007726BB" w:rsidRDefault="00570D3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7BAF10CC" w14:textId="77777777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6246038" w14:textId="37A34004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656F3" w:rsidRPr="00082EC2" w14:paraId="38403943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52A0DB46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0008EDC4" w14:textId="7EC6ECDE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البريد الإلكتروني</w:t>
            </w:r>
          </w:p>
        </w:tc>
        <w:tc>
          <w:tcPr>
            <w:tcW w:w="1440" w:type="dxa"/>
            <w:vAlign w:val="center"/>
          </w:tcPr>
          <w:p w14:paraId="719629CE" w14:textId="38E94BCF" w:rsidR="001656F3" w:rsidRPr="007726BB" w:rsidRDefault="0022265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28CEA71E" w14:textId="77777777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AEE04F0" w14:textId="0CDBB11F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656F3" w:rsidRPr="00082EC2" w14:paraId="084327B8" w14:textId="77777777" w:rsidTr="009D064E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6190BA2C" w14:textId="3DE0E339" w:rsidR="001656F3" w:rsidRPr="00880F52" w:rsidRDefault="001656F3" w:rsidP="001656F3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  <w:lang w:bidi="ar-EG"/>
              </w:rPr>
              <w:t>بيانات الطلب</w:t>
            </w:r>
            <w:r>
              <w:rPr>
                <w:rFonts w:hint="cs"/>
                <w:sz w:val="20"/>
                <w:szCs w:val="20"/>
                <w:rtl/>
                <w:lang w:bidi="ar-EG"/>
              </w:rPr>
              <w:t xml:space="preserve"> -</w:t>
            </w:r>
            <w:r>
              <w:rPr>
                <w:sz w:val="20"/>
                <w:szCs w:val="20"/>
                <w:rtl/>
                <w:lang w:bidi="ar-EG"/>
              </w:rPr>
              <w:t xml:space="preserve"> بيانات ترخيص </w:t>
            </w:r>
            <w:r>
              <w:rPr>
                <w:rFonts w:hint="cs"/>
                <w:sz w:val="20"/>
                <w:szCs w:val="20"/>
                <w:rtl/>
                <w:lang w:bidi="ar-EG"/>
              </w:rPr>
              <w:t>السجل</w:t>
            </w:r>
            <w:r>
              <w:rPr>
                <w:sz w:val="20"/>
                <w:szCs w:val="20"/>
                <w:rtl/>
                <w:lang w:bidi="ar-EG"/>
              </w:rPr>
              <w:t xml:space="preserve"> الزراعي</w:t>
            </w:r>
          </w:p>
        </w:tc>
      </w:tr>
      <w:tr w:rsidR="001656F3" w:rsidRPr="00082EC2" w14:paraId="777EC0D1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59EC61D6" w14:textId="77777777" w:rsidR="001656F3" w:rsidRPr="007726BB" w:rsidRDefault="001656F3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5C7228E1" w14:textId="24AF7BE8" w:rsidR="001656F3" w:rsidRPr="007726BB" w:rsidRDefault="001656F3" w:rsidP="001656F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ترخيص السجل الزراعي</w:t>
            </w:r>
          </w:p>
        </w:tc>
        <w:tc>
          <w:tcPr>
            <w:tcW w:w="1440" w:type="dxa"/>
            <w:vAlign w:val="center"/>
          </w:tcPr>
          <w:p w14:paraId="22972D49" w14:textId="1C2A1450" w:rsidR="001656F3" w:rsidRPr="007726BB" w:rsidRDefault="00570D33" w:rsidP="00570D3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1CB1126D" w14:textId="77777777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01CAF52" w14:textId="2A6F96A0" w:rsidR="001656F3" w:rsidRPr="007726BB" w:rsidRDefault="001656F3" w:rsidP="001656F3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11D2D" w:rsidRPr="00082EC2" w14:paraId="260AEC8F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9D9FD80" w14:textId="77777777" w:rsidR="00811D2D" w:rsidRPr="007726BB" w:rsidRDefault="00811D2D" w:rsidP="00811D2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0ADED445" w14:textId="26BF9E53" w:rsidR="00811D2D" w:rsidRPr="007726BB" w:rsidRDefault="00811D2D" w:rsidP="00811D2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بداية</w:t>
            </w: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 xml:space="preserve">الترخيص </w:t>
            </w:r>
          </w:p>
        </w:tc>
        <w:tc>
          <w:tcPr>
            <w:tcW w:w="1440" w:type="dxa"/>
            <w:vAlign w:val="center"/>
          </w:tcPr>
          <w:p w14:paraId="21821A75" w14:textId="202999D1" w:rsidR="00811D2D" w:rsidRPr="007726BB" w:rsidRDefault="00811D2D" w:rsidP="00811D2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9" w:type="dxa"/>
            <w:vAlign w:val="center"/>
          </w:tcPr>
          <w:p w14:paraId="173DC79C" w14:textId="77777777" w:rsidR="00811D2D" w:rsidRPr="007726BB" w:rsidRDefault="00811D2D" w:rsidP="00811D2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381F5BA0" w14:textId="76FE9B39" w:rsidR="00811D2D" w:rsidRPr="007726BB" w:rsidRDefault="00811D2D" w:rsidP="00811D2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7E2545C2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27630D1A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DFA62DB" w14:textId="25C559DF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="0046636D">
              <w:rPr>
                <w:rFonts w:cs="Lina sans" w:hint="cs"/>
                <w:sz w:val="18"/>
                <w:szCs w:val="18"/>
                <w:rtl/>
                <w:lang w:bidi="ar-EG"/>
              </w:rPr>
              <w:t>نهاية</w:t>
            </w: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 xml:space="preserve">الترخيص </w:t>
            </w:r>
          </w:p>
        </w:tc>
        <w:tc>
          <w:tcPr>
            <w:tcW w:w="1440" w:type="dxa"/>
            <w:vAlign w:val="center"/>
          </w:tcPr>
          <w:p w14:paraId="29AF3F2E" w14:textId="4BF1D899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9" w:type="dxa"/>
            <w:vAlign w:val="center"/>
          </w:tcPr>
          <w:p w14:paraId="43179676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AF40308" w14:textId="180F40FF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7B62A7DF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69855195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3A97A4DC" w14:textId="5CC515B8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موقع المزرعة</w:t>
            </w:r>
          </w:p>
        </w:tc>
        <w:tc>
          <w:tcPr>
            <w:tcW w:w="1440" w:type="dxa"/>
            <w:vAlign w:val="center"/>
          </w:tcPr>
          <w:p w14:paraId="669C5CB1" w14:textId="4A834A12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79CEB2A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9F65D35" w14:textId="15F23C50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7CE1C62E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733ECAE2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4AFA3BCF" w14:textId="34B29BA0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خط الطول</w:t>
            </w:r>
          </w:p>
        </w:tc>
        <w:tc>
          <w:tcPr>
            <w:tcW w:w="1440" w:type="dxa"/>
          </w:tcPr>
          <w:p w14:paraId="7CD549D7" w14:textId="4226665C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159" w:type="dxa"/>
            <w:vAlign w:val="center"/>
          </w:tcPr>
          <w:p w14:paraId="1D7EAE8D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FFB0B00" w14:textId="090087C8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09DE09DA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2C81265B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1A93876" w14:textId="0F89B084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خط العرض</w:t>
            </w:r>
          </w:p>
        </w:tc>
        <w:tc>
          <w:tcPr>
            <w:tcW w:w="1440" w:type="dxa"/>
          </w:tcPr>
          <w:p w14:paraId="03E80B0B" w14:textId="5631A952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159" w:type="dxa"/>
            <w:vAlign w:val="center"/>
          </w:tcPr>
          <w:p w14:paraId="77FC685B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93C5037" w14:textId="7465B86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612AD2E4" w14:textId="77777777" w:rsidTr="003925FE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37A5729D" w14:textId="5B8ECBBC" w:rsidR="00962CF1" w:rsidRPr="00880F52" w:rsidRDefault="00962CF1" w:rsidP="00962CF1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  <w:lang w:bidi="ar-EG"/>
              </w:rPr>
              <w:t>بيانات الطلب</w:t>
            </w:r>
          </w:p>
        </w:tc>
      </w:tr>
      <w:tr w:rsidR="00962CF1" w:rsidRPr="00082EC2" w14:paraId="77F0B610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7ABC2109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E4C5F17" w14:textId="4BC32185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مساحة المزرعة الكلية</w:t>
            </w:r>
          </w:p>
        </w:tc>
        <w:tc>
          <w:tcPr>
            <w:tcW w:w="1440" w:type="dxa"/>
          </w:tcPr>
          <w:p w14:paraId="72E8C2E7" w14:textId="2E7060B4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668A180B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AC94F36" w14:textId="16F6B6DC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A27D9" w:rsidRPr="00082EC2" w14:paraId="01CA294C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7686357" w14:textId="77777777" w:rsidR="007A27D9" w:rsidRPr="007726BB" w:rsidRDefault="007A27D9" w:rsidP="007A27D9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AB7C5D8" w14:textId="6AF986CB" w:rsidR="007A27D9" w:rsidRPr="00091EDF" w:rsidRDefault="007A27D9" w:rsidP="007A27D9">
            <w:pPr>
              <w:pStyle w:val="a2"/>
              <w:rPr>
                <w:rFonts w:ascii="Calibri" w:hAnsi="Calibri" w:cs="Calibri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مساحة الزراعة العضوية</w:t>
            </w:r>
            <w:r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تحت التحول</w:t>
            </w:r>
          </w:p>
        </w:tc>
        <w:tc>
          <w:tcPr>
            <w:tcW w:w="1440" w:type="dxa"/>
          </w:tcPr>
          <w:p w14:paraId="172D9CA7" w14:textId="283A9902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4BDF7A73" w14:textId="77777777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7696811" w14:textId="7830FD3F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A27D9" w:rsidRPr="00082EC2" w14:paraId="24B2DCB0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6071AB4E" w14:textId="77777777" w:rsidR="007A27D9" w:rsidRPr="007726BB" w:rsidRDefault="007A27D9" w:rsidP="007A27D9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03C5A79B" w14:textId="0109C2BB" w:rsidR="007A27D9" w:rsidRPr="007726BB" w:rsidRDefault="007A27D9" w:rsidP="007A27D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مساحة الزراعة غير العضوية</w:t>
            </w:r>
          </w:p>
        </w:tc>
        <w:tc>
          <w:tcPr>
            <w:tcW w:w="1440" w:type="dxa"/>
          </w:tcPr>
          <w:p w14:paraId="50BB97BC" w14:textId="6B0C9D5E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47B8EA80" w14:textId="77777777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C091D39" w14:textId="130EF82D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A27D9" w:rsidRPr="00082EC2" w14:paraId="155CC135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1B013AD" w14:textId="77777777" w:rsidR="007A27D9" w:rsidRPr="007726BB" w:rsidRDefault="007A27D9" w:rsidP="007A27D9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5AEF8693" w14:textId="7014DB6A" w:rsidR="007A27D9" w:rsidRPr="007726BB" w:rsidRDefault="007A27D9" w:rsidP="007A27D9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حاصل على وثيقة التحول</w:t>
            </w:r>
          </w:p>
        </w:tc>
        <w:tc>
          <w:tcPr>
            <w:tcW w:w="1440" w:type="dxa"/>
          </w:tcPr>
          <w:p w14:paraId="320A8E1F" w14:textId="72015872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59FB0823" w14:textId="77777777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E740E7E" w14:textId="4053858E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A27D9" w:rsidRPr="00082EC2" w14:paraId="5AE1FB61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935D676" w14:textId="77777777" w:rsidR="007A27D9" w:rsidRPr="007726BB" w:rsidRDefault="007A27D9" w:rsidP="007A27D9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41713B51" w14:textId="4469A56E" w:rsidR="007A27D9" w:rsidRPr="007726BB" w:rsidRDefault="007A27D9" w:rsidP="007A27D9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جهة التوثيق</w:t>
            </w:r>
          </w:p>
        </w:tc>
        <w:tc>
          <w:tcPr>
            <w:tcW w:w="1440" w:type="dxa"/>
          </w:tcPr>
          <w:p w14:paraId="2FFD7316" w14:textId="77777777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4159" w:type="dxa"/>
            <w:vAlign w:val="center"/>
          </w:tcPr>
          <w:p w14:paraId="2934D29C" w14:textId="77777777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6A806650" w14:textId="5F375CB2" w:rsidR="007A27D9" w:rsidRPr="007726BB" w:rsidRDefault="007A27D9" w:rsidP="007A27D9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293CC969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21F46084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372771C2" w14:textId="56530BE1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الآيبان</w:t>
            </w:r>
          </w:p>
        </w:tc>
        <w:tc>
          <w:tcPr>
            <w:tcW w:w="1440" w:type="dxa"/>
          </w:tcPr>
          <w:p w14:paraId="7F43F617" w14:textId="7DB50D22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6D44CFA8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3DF5140" w14:textId="3886E91F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29A23D6D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2ACB3DDD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52110F97" w14:textId="6272D9C0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إعادة إدخال رقم الآيبان</w:t>
            </w:r>
          </w:p>
        </w:tc>
        <w:tc>
          <w:tcPr>
            <w:tcW w:w="1440" w:type="dxa"/>
          </w:tcPr>
          <w:p w14:paraId="738FF88E" w14:textId="25C5C664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753F6495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C0291DB" w14:textId="2AAA169E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31CD74F0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4453328C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46C70538" w14:textId="77DED5BB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حالة الوكيل</w:t>
            </w:r>
          </w:p>
        </w:tc>
        <w:tc>
          <w:tcPr>
            <w:tcW w:w="1440" w:type="dxa"/>
            <w:vAlign w:val="center"/>
          </w:tcPr>
          <w:p w14:paraId="5C1FFF72" w14:textId="292488AE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5297AAE7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F844EBD" w14:textId="5A326265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962CF1" w:rsidRPr="00082EC2" w14:paraId="2F0E716D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49C0EACA" w14:textId="77777777" w:rsidR="00962CF1" w:rsidRPr="007726BB" w:rsidRDefault="00962CF1" w:rsidP="00962CF1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08FC1ED4" w14:textId="393C5B7E" w:rsidR="00962CF1" w:rsidRPr="007726BB" w:rsidRDefault="00962CF1" w:rsidP="00962CF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ال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وكيل</w:t>
            </w:r>
          </w:p>
        </w:tc>
        <w:tc>
          <w:tcPr>
            <w:tcW w:w="1440" w:type="dxa"/>
            <w:vAlign w:val="center"/>
          </w:tcPr>
          <w:p w14:paraId="4B375D84" w14:textId="49DC4B6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260B7B21" w14:textId="77777777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17F633A" w14:textId="59F5A2F8" w:rsidR="00962CF1" w:rsidRPr="007726BB" w:rsidRDefault="00962CF1" w:rsidP="00962CF1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540F4" w:rsidRPr="00082EC2" w14:paraId="2CEB03C5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7DBC6213" w14:textId="77777777" w:rsidR="00A540F4" w:rsidRPr="007726BB" w:rsidRDefault="00A540F4" w:rsidP="00A540F4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3F0B7EA5" w14:textId="2CF40BF1" w:rsidR="00A540F4" w:rsidRPr="007726BB" w:rsidRDefault="00A540F4" w:rsidP="00A540F4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اسم الوكيل</w:t>
            </w:r>
          </w:p>
        </w:tc>
        <w:tc>
          <w:tcPr>
            <w:tcW w:w="1440" w:type="dxa"/>
            <w:vAlign w:val="center"/>
          </w:tcPr>
          <w:p w14:paraId="370650A4" w14:textId="6C511740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08506F1C" w14:textId="77777777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0C33C3F" w14:textId="087D9236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540F4" w:rsidRPr="00082EC2" w14:paraId="41F8DD1E" w14:textId="77777777" w:rsidTr="00612591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702120EB" w14:textId="0122DDEB" w:rsidR="00A540F4" w:rsidRPr="00880F52" w:rsidRDefault="00A540F4" w:rsidP="00A540F4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بيانات الوكالة</w:t>
            </w:r>
          </w:p>
        </w:tc>
      </w:tr>
      <w:tr w:rsidR="00A540F4" w:rsidRPr="00082EC2" w14:paraId="43DEE248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A80303F" w14:textId="77777777" w:rsidR="00A540F4" w:rsidRPr="007726BB" w:rsidRDefault="00A540F4" w:rsidP="00A540F4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2C78E11" w14:textId="11BBB068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الوكالة</w:t>
            </w:r>
          </w:p>
        </w:tc>
        <w:tc>
          <w:tcPr>
            <w:tcW w:w="1440" w:type="dxa"/>
            <w:vAlign w:val="center"/>
          </w:tcPr>
          <w:p w14:paraId="6CA21051" w14:textId="1BBCDF30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2058F43B" w14:textId="77777777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F9E3834" w14:textId="11392870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540F4" w:rsidRPr="00082EC2" w14:paraId="1A2C2A63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37BAFFD" w14:textId="77777777" w:rsidR="00A540F4" w:rsidRPr="007726BB" w:rsidRDefault="00A540F4" w:rsidP="00A540F4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0B1B2BE5" w14:textId="0B19E6D7" w:rsidR="00A540F4" w:rsidRPr="007726BB" w:rsidRDefault="001979FD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تاريخ اصدار الوكالة</w:t>
            </w:r>
          </w:p>
        </w:tc>
        <w:tc>
          <w:tcPr>
            <w:tcW w:w="1440" w:type="dxa"/>
            <w:vAlign w:val="center"/>
          </w:tcPr>
          <w:p w14:paraId="2C6F9F66" w14:textId="048A0D8F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4159" w:type="dxa"/>
            <w:vAlign w:val="center"/>
          </w:tcPr>
          <w:p w14:paraId="5142D02A" w14:textId="77777777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B38B95F" w14:textId="1DB359D5" w:rsidR="00A540F4" w:rsidRPr="007726BB" w:rsidRDefault="00A540F4" w:rsidP="00A540F4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1979FD" w:rsidRPr="00082EC2" w14:paraId="7297F75D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0F80542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45EE54E5" w14:textId="1A0DD3ED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تاريخ انتهاء الوكالة</w:t>
            </w:r>
          </w:p>
        </w:tc>
        <w:tc>
          <w:tcPr>
            <w:tcW w:w="1440" w:type="dxa"/>
            <w:vAlign w:val="center"/>
          </w:tcPr>
          <w:p w14:paraId="633BBD91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4159" w:type="dxa"/>
            <w:vAlign w:val="center"/>
          </w:tcPr>
          <w:p w14:paraId="05E449F5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1F5ED29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1979FD" w:rsidRPr="00082EC2" w14:paraId="76A0EB60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64BCE8C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53F8B27" w14:textId="4161C63C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نوع الوكالة</w:t>
            </w:r>
          </w:p>
        </w:tc>
        <w:tc>
          <w:tcPr>
            <w:tcW w:w="1440" w:type="dxa"/>
            <w:vAlign w:val="center"/>
          </w:tcPr>
          <w:p w14:paraId="21CA3D26" w14:textId="5EFED239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66989685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06D3639B" w14:textId="70D3BA28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37840876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66B2FE94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BDD5911" w14:textId="622E0A96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الأول</w:t>
            </w:r>
          </w:p>
        </w:tc>
        <w:tc>
          <w:tcPr>
            <w:tcW w:w="1440" w:type="dxa"/>
            <w:vAlign w:val="center"/>
          </w:tcPr>
          <w:p w14:paraId="75AED131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4159" w:type="dxa"/>
            <w:vAlign w:val="center"/>
          </w:tcPr>
          <w:p w14:paraId="4E9C33EB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980A698" w14:textId="1B590FCF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08997EBE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6A8599F5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22703C53" w14:textId="72A17106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اسم الطرف الأول</w:t>
            </w:r>
          </w:p>
        </w:tc>
        <w:tc>
          <w:tcPr>
            <w:tcW w:w="1440" w:type="dxa"/>
            <w:vAlign w:val="center"/>
          </w:tcPr>
          <w:p w14:paraId="46C6FA58" w14:textId="5DC78DB0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5A7ED2AA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4E64B5A6" w14:textId="37AD5756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3FA6B7D1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40FB2646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DF81EBF" w14:textId="13984580" w:rsidR="001979FD" w:rsidRPr="007726BB" w:rsidRDefault="001979FD" w:rsidP="001979F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الثاني</w:t>
            </w:r>
          </w:p>
        </w:tc>
        <w:tc>
          <w:tcPr>
            <w:tcW w:w="1440" w:type="dxa"/>
            <w:vAlign w:val="center"/>
          </w:tcPr>
          <w:p w14:paraId="32C084FE" w14:textId="68ADB0A1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1EBAC4A4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7E167C2D" w14:textId="0FFC5516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21D3306C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512FC4F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4662F5B" w14:textId="407B04E1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 xml:space="preserve"> الطرف الثاني</w:t>
            </w:r>
          </w:p>
        </w:tc>
        <w:tc>
          <w:tcPr>
            <w:tcW w:w="1440" w:type="dxa"/>
            <w:vAlign w:val="center"/>
          </w:tcPr>
          <w:p w14:paraId="2F336291" w14:textId="3F9FFA95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61592A78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34BF169C" w14:textId="5E58F479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220A41DF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D74BD81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5296C6EB" w14:textId="1A6A289A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اسم مصدر الوكالة</w:t>
            </w:r>
          </w:p>
        </w:tc>
        <w:tc>
          <w:tcPr>
            <w:tcW w:w="1440" w:type="dxa"/>
            <w:vAlign w:val="center"/>
          </w:tcPr>
          <w:p w14:paraId="7D5A0307" w14:textId="0DEFF05D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013325B3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239E4C6" w14:textId="30C70415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486158F5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533AB174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0DB67E7E" w14:textId="2C7F3A6B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ملف الوكالة</w:t>
            </w:r>
          </w:p>
        </w:tc>
        <w:tc>
          <w:tcPr>
            <w:tcW w:w="1440" w:type="dxa"/>
            <w:vAlign w:val="center"/>
          </w:tcPr>
          <w:p w14:paraId="2D1F68F6" w14:textId="5CB6B7C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159" w:type="dxa"/>
            <w:vAlign w:val="center"/>
          </w:tcPr>
          <w:p w14:paraId="290A8042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12E7241E" w14:textId="5DF47830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39D6A610" w14:textId="77777777" w:rsidTr="002D7603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0D7AC4A5" w14:textId="6BFEF995" w:rsidR="001979FD" w:rsidRPr="00880F52" w:rsidRDefault="001979FD" w:rsidP="001979FD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  <w:lang w:bidi="ar-EG"/>
              </w:rPr>
              <w:t>بيانات المنتجات العضوية</w:t>
            </w:r>
          </w:p>
        </w:tc>
      </w:tr>
      <w:tr w:rsidR="001979FD" w:rsidRPr="00082EC2" w14:paraId="63FE29E4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6200AD5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664C4533" w14:textId="3B741C11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نوع المنتج العضوي</w:t>
            </w:r>
          </w:p>
        </w:tc>
        <w:tc>
          <w:tcPr>
            <w:tcW w:w="1440" w:type="dxa"/>
            <w:vAlign w:val="center"/>
          </w:tcPr>
          <w:p w14:paraId="17079BBB" w14:textId="317A31AC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19EE257C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6020C3A3" w14:textId="4E49485F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2576C992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36E6C5DE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4E419F01" w14:textId="1A649D8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المساحة</w:t>
            </w:r>
          </w:p>
        </w:tc>
        <w:tc>
          <w:tcPr>
            <w:tcW w:w="1440" w:type="dxa"/>
            <w:vAlign w:val="center"/>
          </w:tcPr>
          <w:p w14:paraId="467DBC89" w14:textId="492E964D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60B69F12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901646F" w14:textId="6C6A3642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5B217380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2C3F6EC2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888C59F" w14:textId="406FC1A5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كمية الإنتاج</w:t>
            </w:r>
          </w:p>
        </w:tc>
        <w:tc>
          <w:tcPr>
            <w:tcW w:w="1440" w:type="dxa"/>
            <w:vAlign w:val="center"/>
          </w:tcPr>
          <w:p w14:paraId="521220A1" w14:textId="404E7978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1C7A9F5A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73FF186" w14:textId="41B06256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22EECFD5" w14:textId="77777777" w:rsidTr="002D7603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7B66699E" w14:textId="02E04E44" w:rsidR="001979FD" w:rsidRPr="00880F52" w:rsidRDefault="001979FD" w:rsidP="001979FD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  <w:lang w:bidi="ar-EG"/>
              </w:rPr>
              <w:t>ب</w:t>
            </w:r>
            <w:r>
              <w:rPr>
                <w:rFonts w:hint="cs"/>
                <w:sz w:val="20"/>
                <w:szCs w:val="20"/>
                <w:rtl/>
                <w:lang w:bidi="ar-EG"/>
              </w:rPr>
              <w:t xml:space="preserve">يانات </w:t>
            </w:r>
            <w:r>
              <w:rPr>
                <w:sz w:val="20"/>
                <w:szCs w:val="20"/>
                <w:rtl/>
                <w:lang w:bidi="ar-EG"/>
              </w:rPr>
              <w:t>الحيوانات في المزرعة العضوية</w:t>
            </w:r>
          </w:p>
        </w:tc>
      </w:tr>
      <w:tr w:rsidR="001979FD" w:rsidRPr="00082EC2" w14:paraId="6FBA4566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9117963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7E6A7C57" w14:textId="7649F2A7" w:rsidR="001979FD" w:rsidRPr="007726BB" w:rsidRDefault="001979FD" w:rsidP="001979F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نوع الحيوان في المزرعة العضوية</w:t>
            </w:r>
          </w:p>
        </w:tc>
        <w:tc>
          <w:tcPr>
            <w:tcW w:w="1440" w:type="dxa"/>
            <w:vAlign w:val="center"/>
          </w:tcPr>
          <w:p w14:paraId="56310A58" w14:textId="7FD1D142" w:rsidR="001979FD" w:rsidRPr="007726BB" w:rsidRDefault="001979FD" w:rsidP="001979FD">
            <w:pPr>
              <w:pStyle w:val="lina1"/>
              <w:rPr>
                <w:rtl/>
              </w:rPr>
            </w:pPr>
            <w:r w:rsidRPr="007726BB">
              <w:rPr>
                <w:rFonts w:hint="cs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3266ABCF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27D9F5DF" w14:textId="3332DAE3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979FD" w:rsidRPr="00082EC2" w14:paraId="149B1208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D8A799C" w14:textId="77777777" w:rsidR="001979FD" w:rsidRPr="007726BB" w:rsidRDefault="001979FD" w:rsidP="001979FD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46820C1" w14:textId="49A71795" w:rsidR="001979FD" w:rsidRPr="007726BB" w:rsidRDefault="001979FD" w:rsidP="001979F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العدد</w:t>
            </w:r>
          </w:p>
        </w:tc>
        <w:tc>
          <w:tcPr>
            <w:tcW w:w="1440" w:type="dxa"/>
            <w:vAlign w:val="center"/>
          </w:tcPr>
          <w:p w14:paraId="79BD3FBC" w14:textId="66B93724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6C431544" w14:textId="77777777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6493C936" w14:textId="4104066A" w:rsidR="001979FD" w:rsidRPr="007726BB" w:rsidRDefault="001979FD" w:rsidP="001979FD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F350BD" w:rsidRPr="00082EC2" w14:paraId="7E5CF013" w14:textId="77777777" w:rsidTr="00F350BD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2D1E4C2C" w14:textId="488368FA" w:rsidR="00F350BD" w:rsidRPr="00F350BD" w:rsidRDefault="00F350BD" w:rsidP="00F350BD">
            <w:pPr>
              <w:pStyle w:val="a2"/>
              <w:jc w:val="center"/>
              <w:rPr>
                <w:sz w:val="20"/>
                <w:szCs w:val="20"/>
                <w:rtl/>
                <w:lang w:bidi="ar-EG"/>
              </w:rPr>
            </w:pPr>
            <w:r w:rsidRPr="00F350BD">
              <w:rPr>
                <w:rFonts w:hint="cs"/>
                <w:sz w:val="20"/>
                <w:szCs w:val="20"/>
                <w:rtl/>
                <w:lang w:bidi="ar-EG"/>
              </w:rPr>
              <w:t>بيانات الزراعة المائية</w:t>
            </w:r>
          </w:p>
        </w:tc>
      </w:tr>
      <w:tr w:rsidR="006A737B" w:rsidRPr="00082EC2" w14:paraId="1836ABE7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4E72FCAA" w14:textId="77777777" w:rsidR="006A737B" w:rsidRPr="007726BB" w:rsidRDefault="006A737B" w:rsidP="006A737B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2C53F806" w14:textId="79878596" w:rsidR="006A737B" w:rsidRPr="007726BB" w:rsidRDefault="006A737B" w:rsidP="006A737B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440" w:type="dxa"/>
            <w:vAlign w:val="center"/>
          </w:tcPr>
          <w:p w14:paraId="2C5ED818" w14:textId="2B56F1EF" w:rsidR="006A737B" w:rsidRPr="007726BB" w:rsidRDefault="006A737B" w:rsidP="006A737B">
            <w:pPr>
              <w:pStyle w:val="lina1"/>
              <w:rPr>
                <w:rtl/>
              </w:rPr>
            </w:pPr>
            <w:r w:rsidRPr="007726BB">
              <w:rPr>
                <w:rFonts w:hint="cs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4D94E95C" w14:textId="703AAC56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الأصناف التي يمكن أن تقبل الزراعة المائية</w:t>
            </w:r>
          </w:p>
        </w:tc>
        <w:tc>
          <w:tcPr>
            <w:tcW w:w="1327" w:type="dxa"/>
            <w:vAlign w:val="center"/>
          </w:tcPr>
          <w:p w14:paraId="64C943B0" w14:textId="66FE5AF3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A737B" w:rsidRPr="00082EC2" w14:paraId="1DAD0935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112E6F7C" w14:textId="77777777" w:rsidR="006A737B" w:rsidRPr="007726BB" w:rsidRDefault="006A737B" w:rsidP="006A737B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3D77A9C2" w14:textId="0E360AE3" w:rsidR="006A737B" w:rsidRPr="007726BB" w:rsidRDefault="006A737B" w:rsidP="006A737B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440" w:type="dxa"/>
            <w:vAlign w:val="center"/>
          </w:tcPr>
          <w:p w14:paraId="32B85CC8" w14:textId="4A4C55AB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159" w:type="dxa"/>
            <w:vAlign w:val="center"/>
          </w:tcPr>
          <w:p w14:paraId="65CC2E4F" w14:textId="6D7F6B97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لا يقبل القيمة صفر </w:t>
            </w:r>
          </w:p>
        </w:tc>
        <w:tc>
          <w:tcPr>
            <w:tcW w:w="1327" w:type="dxa"/>
            <w:vAlign w:val="center"/>
          </w:tcPr>
          <w:p w14:paraId="65197BBE" w14:textId="1BF5C361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A737B" w:rsidRPr="00082EC2" w14:paraId="3D9E27C1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54FE55F7" w14:textId="77777777" w:rsidR="006A737B" w:rsidRPr="007726BB" w:rsidRDefault="006A737B" w:rsidP="006A737B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3C34BA13" w14:textId="219469C0" w:rsidR="006A737B" w:rsidRPr="007726BB" w:rsidRDefault="006A737B" w:rsidP="006A737B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22376C">
              <w:rPr>
                <w:rFonts w:cs="Lina sans" w:hint="cs"/>
                <w:sz w:val="18"/>
                <w:szCs w:val="18"/>
                <w:rtl/>
              </w:rPr>
              <w:t>وحدة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المساحة</w:t>
            </w:r>
          </w:p>
        </w:tc>
        <w:tc>
          <w:tcPr>
            <w:tcW w:w="1440" w:type="dxa"/>
            <w:vAlign w:val="center"/>
          </w:tcPr>
          <w:p w14:paraId="4DD34078" w14:textId="3DCCD111" w:rsidR="006A737B" w:rsidRPr="007726BB" w:rsidRDefault="006A737B" w:rsidP="006A737B">
            <w:pPr>
              <w:pStyle w:val="lina1"/>
              <w:rPr>
                <w:rtl/>
              </w:rPr>
            </w:pPr>
            <w:r w:rsidRPr="007726BB">
              <w:rPr>
                <w:rFonts w:hint="cs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6C214F73" w14:textId="77777777" w:rsidR="006A737B" w:rsidRPr="005446FC" w:rsidRDefault="006A737B" w:rsidP="006A737B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القيم (هكتار </w:t>
            </w:r>
            <w:r w:rsidRPr="005446FC">
              <w:rPr>
                <w:rFonts w:cs="Lina sans"/>
                <w:sz w:val="18"/>
                <w:szCs w:val="18"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متر مربع </w:t>
            </w:r>
            <w:r w:rsidRPr="005446FC">
              <w:rPr>
                <w:rFonts w:cs="Lina sans"/>
                <w:sz w:val="18"/>
                <w:szCs w:val="18"/>
              </w:rPr>
              <w:t>-</w:t>
            </w: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 دونم)</w:t>
            </w:r>
          </w:p>
          <w:p w14:paraId="3C5D2611" w14:textId="54F1D7FA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يمكن إدخال وحدات مختلفة لكل صنف</w:t>
            </w:r>
          </w:p>
        </w:tc>
        <w:tc>
          <w:tcPr>
            <w:tcW w:w="1327" w:type="dxa"/>
            <w:vAlign w:val="center"/>
          </w:tcPr>
          <w:p w14:paraId="5C8A3849" w14:textId="61831DE9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E1CB5" w:rsidRPr="00082EC2" w14:paraId="07AEF392" w14:textId="77777777" w:rsidTr="007E1CB5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2783D5D4" w14:textId="228577DA" w:rsidR="007E1CB5" w:rsidRPr="007E1CB5" w:rsidRDefault="00003895" w:rsidP="007E1CB5">
            <w:pPr>
              <w:pStyle w:val="a2"/>
              <w:jc w:val="center"/>
              <w:rPr>
                <w:sz w:val="20"/>
                <w:szCs w:val="20"/>
                <w:rtl/>
                <w:lang w:bidi="ar-EG"/>
              </w:rPr>
            </w:pPr>
            <w:r w:rsidRPr="005446FC">
              <w:rPr>
                <w:rFonts w:cs="Lina sans" w:hint="cs"/>
                <w:sz w:val="20"/>
                <w:szCs w:val="20"/>
                <w:rtl/>
              </w:rPr>
              <w:t>بيانات الأحياء المائية في المزرعة العضوية</w:t>
            </w:r>
          </w:p>
        </w:tc>
      </w:tr>
      <w:tr w:rsidR="006A737B" w:rsidRPr="00082EC2" w14:paraId="03AE9F10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3347DB4E" w14:textId="77777777" w:rsidR="006A737B" w:rsidRPr="007726BB" w:rsidRDefault="006A737B" w:rsidP="006A737B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66B5037B" w14:textId="5B0434A2" w:rsidR="006A737B" w:rsidRPr="007726BB" w:rsidRDefault="006A737B" w:rsidP="006A737B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440" w:type="dxa"/>
            <w:vAlign w:val="center"/>
          </w:tcPr>
          <w:p w14:paraId="49537A76" w14:textId="0F2FF639" w:rsidR="006A737B" w:rsidRPr="007726BB" w:rsidRDefault="006A737B" w:rsidP="006A737B">
            <w:pPr>
              <w:pStyle w:val="lina1"/>
              <w:rPr>
                <w:rtl/>
              </w:rPr>
            </w:pPr>
            <w:r w:rsidRPr="007726BB">
              <w:rPr>
                <w:rFonts w:hint="cs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228DCAE6" w14:textId="77777777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34AD9EB7" w14:textId="70B79B90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A737B" w:rsidRPr="00082EC2" w14:paraId="20034432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00B1D991" w14:textId="77777777" w:rsidR="006A737B" w:rsidRPr="007726BB" w:rsidRDefault="006A737B" w:rsidP="006A737B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41F43E5B" w14:textId="337297B4" w:rsidR="006A737B" w:rsidRPr="007726BB" w:rsidRDefault="006A737B" w:rsidP="006A737B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440" w:type="dxa"/>
            <w:vAlign w:val="center"/>
          </w:tcPr>
          <w:p w14:paraId="5209091E" w14:textId="31001F9E" w:rsidR="006A737B" w:rsidRPr="007726BB" w:rsidRDefault="006A737B" w:rsidP="006A737B">
            <w:pPr>
              <w:pStyle w:val="lina1"/>
              <w:rPr>
                <w:rtl/>
              </w:rPr>
            </w:pPr>
            <w:r>
              <w:rPr>
                <w:rFonts w:hint="cs"/>
                <w:rtl/>
              </w:rPr>
              <w:t>رقم</w:t>
            </w:r>
          </w:p>
        </w:tc>
        <w:tc>
          <w:tcPr>
            <w:tcW w:w="4159" w:type="dxa"/>
            <w:vAlign w:val="center"/>
          </w:tcPr>
          <w:p w14:paraId="05AF8903" w14:textId="77777777" w:rsidR="006A737B" w:rsidRPr="005446FC" w:rsidRDefault="006A737B" w:rsidP="006A737B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 xml:space="preserve">لا يقبل القيمة صفر </w:t>
            </w:r>
          </w:p>
          <w:p w14:paraId="3FAFA3F5" w14:textId="3A27E3A0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/>
                <w:sz w:val="18"/>
                <w:szCs w:val="18"/>
                <w:rtl/>
              </w:rPr>
              <w:t>يلزم اختيار وحدة المساحة من القائمة</w:t>
            </w:r>
          </w:p>
        </w:tc>
        <w:tc>
          <w:tcPr>
            <w:tcW w:w="1327" w:type="dxa"/>
            <w:vAlign w:val="center"/>
          </w:tcPr>
          <w:p w14:paraId="5031C299" w14:textId="4C0387E8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A737B" w:rsidRPr="00082EC2" w14:paraId="1AD58CB4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4867F182" w14:textId="77777777" w:rsidR="006A737B" w:rsidRPr="007726BB" w:rsidRDefault="006A737B" w:rsidP="006A737B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56A8DD6B" w14:textId="651DB64F" w:rsidR="006A737B" w:rsidRPr="007726BB" w:rsidRDefault="006A737B" w:rsidP="006A737B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440" w:type="dxa"/>
            <w:vAlign w:val="center"/>
          </w:tcPr>
          <w:p w14:paraId="27433FDE" w14:textId="129A2C45" w:rsidR="006A737B" w:rsidRPr="007726BB" w:rsidRDefault="006A737B" w:rsidP="006A737B">
            <w:pPr>
              <w:pStyle w:val="lina1"/>
              <w:rPr>
                <w:rtl/>
              </w:rPr>
            </w:pPr>
            <w:r w:rsidRPr="007726BB">
              <w:rPr>
                <w:rFonts w:hint="cs"/>
                <w:rtl/>
              </w:rPr>
              <w:t>نص</w:t>
            </w:r>
          </w:p>
        </w:tc>
        <w:tc>
          <w:tcPr>
            <w:tcW w:w="4159" w:type="dxa"/>
            <w:vAlign w:val="center"/>
          </w:tcPr>
          <w:p w14:paraId="3EB9C9F7" w14:textId="77777777" w:rsidR="006A737B" w:rsidRPr="005446FC" w:rsidRDefault="006A737B" w:rsidP="006A737B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القيم (هكتار - متر مربع - دونم)</w:t>
            </w:r>
          </w:p>
          <w:p w14:paraId="59F5F400" w14:textId="7885D228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5446FC">
              <w:rPr>
                <w:rFonts w:cs="Lina sans" w:hint="cs"/>
                <w:sz w:val="18"/>
                <w:szCs w:val="18"/>
                <w:rtl/>
              </w:rPr>
              <w:t>يمكن إدخال وحدات مختلفة لكل صنف</w:t>
            </w:r>
          </w:p>
        </w:tc>
        <w:tc>
          <w:tcPr>
            <w:tcW w:w="1327" w:type="dxa"/>
            <w:vAlign w:val="center"/>
          </w:tcPr>
          <w:p w14:paraId="4B9E815C" w14:textId="0E7B84DC" w:rsidR="006A737B" w:rsidRPr="007726BB" w:rsidRDefault="006A737B" w:rsidP="006A737B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03895" w:rsidRPr="00082EC2" w14:paraId="449ECD05" w14:textId="77777777" w:rsidTr="00E87F70">
        <w:trPr>
          <w:trHeight w:val="20"/>
          <w:jc w:val="center"/>
        </w:trPr>
        <w:tc>
          <w:tcPr>
            <w:tcW w:w="9473" w:type="dxa"/>
            <w:gridSpan w:val="5"/>
            <w:shd w:val="clear" w:color="auto" w:fill="E2EFD9" w:themeFill="accent6" w:themeFillTint="33"/>
            <w:vAlign w:val="center"/>
          </w:tcPr>
          <w:p w14:paraId="3A6B6217" w14:textId="35F456A5" w:rsidR="00003895" w:rsidRPr="00880F52" w:rsidRDefault="00003895" w:rsidP="00003895">
            <w:pPr>
              <w:pStyle w:val="a2"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  <w:lang w:bidi="ar-EG"/>
              </w:rPr>
              <w:t>مرفقات الطلب</w:t>
            </w:r>
          </w:p>
        </w:tc>
      </w:tr>
      <w:tr w:rsidR="00003895" w:rsidRPr="00082EC2" w14:paraId="6FE679C9" w14:textId="77777777" w:rsidTr="00311438">
        <w:trPr>
          <w:trHeight w:val="20"/>
          <w:jc w:val="center"/>
        </w:trPr>
        <w:tc>
          <w:tcPr>
            <w:tcW w:w="567" w:type="dxa"/>
            <w:vAlign w:val="center"/>
          </w:tcPr>
          <w:p w14:paraId="5F1DEF61" w14:textId="77777777" w:rsidR="00003895" w:rsidRPr="007726BB" w:rsidRDefault="00003895" w:rsidP="00003895">
            <w:pPr>
              <w:pStyle w:val="Heading2"/>
              <w:numPr>
                <w:ilvl w:val="0"/>
                <w:numId w:val="41"/>
              </w:numPr>
              <w:jc w:val="center"/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980" w:type="dxa"/>
            <w:vAlign w:val="center"/>
          </w:tcPr>
          <w:p w14:paraId="1A754717" w14:textId="164FF323" w:rsidR="00003895" w:rsidRPr="007726BB" w:rsidRDefault="00003895" w:rsidP="00003895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  <w:lang w:bidi="ar-EG"/>
              </w:rPr>
              <w:t>ملصق المنتج</w:t>
            </w:r>
          </w:p>
        </w:tc>
        <w:tc>
          <w:tcPr>
            <w:tcW w:w="1440" w:type="dxa"/>
            <w:vAlign w:val="center"/>
          </w:tcPr>
          <w:p w14:paraId="2034F195" w14:textId="2CEF225C" w:rsidR="00003895" w:rsidRPr="007726BB" w:rsidRDefault="00003895" w:rsidP="00003895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159" w:type="dxa"/>
            <w:vAlign w:val="center"/>
          </w:tcPr>
          <w:p w14:paraId="2A24ABC2" w14:textId="77777777" w:rsidR="00003895" w:rsidRPr="007726BB" w:rsidRDefault="00003895" w:rsidP="00003895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327" w:type="dxa"/>
            <w:vAlign w:val="center"/>
          </w:tcPr>
          <w:p w14:paraId="5BDE0804" w14:textId="44F73366" w:rsidR="00003895" w:rsidRPr="007726BB" w:rsidRDefault="00003895" w:rsidP="00003895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</w:tbl>
    <w:p w14:paraId="27261D51" w14:textId="4F08E038" w:rsidR="0077123B" w:rsidRDefault="0077123B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1620"/>
        <w:gridCol w:w="7290"/>
      </w:tblGrid>
      <w:tr w:rsidR="00E71109" w:rsidRPr="000037B9" w14:paraId="65EDA325" w14:textId="77777777" w:rsidTr="00311438">
        <w:trPr>
          <w:trHeight w:val="281"/>
          <w:tblHeader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6CD5ECE3" w14:textId="30ADEE91" w:rsidR="00E71109" w:rsidRPr="000037B9" w:rsidRDefault="00E71109" w:rsidP="00187C0C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E71109" w:rsidRPr="000037B9" w14:paraId="4294401F" w14:textId="77777777" w:rsidTr="00311438">
        <w:trPr>
          <w:trHeight w:val="221"/>
          <w:tblHeader/>
          <w:jc w:val="center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898A4D2" w14:textId="77777777" w:rsidR="00E71109" w:rsidRPr="00803476" w:rsidRDefault="00E71109" w:rsidP="00187C0C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2F7F916" w14:textId="77777777" w:rsidR="00E71109" w:rsidRPr="00803476" w:rsidRDefault="00E71109" w:rsidP="00187C0C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7290" w:type="dxa"/>
            <w:shd w:val="clear" w:color="auto" w:fill="D9D9D9" w:themeFill="background1" w:themeFillShade="D9"/>
            <w:vAlign w:val="center"/>
          </w:tcPr>
          <w:p w14:paraId="3E1B90F1" w14:textId="441FAD52" w:rsidR="00E71109" w:rsidRPr="00803476" w:rsidRDefault="00E71109" w:rsidP="00187C0C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DD1C8F" w:rsidRPr="00063CD6" w14:paraId="3BD17B5B" w14:textId="77777777" w:rsidTr="00311438">
        <w:trPr>
          <w:trHeight w:val="20"/>
          <w:jc w:val="center"/>
        </w:trPr>
        <w:tc>
          <w:tcPr>
            <w:tcW w:w="535" w:type="dxa"/>
            <w:vAlign w:val="center"/>
          </w:tcPr>
          <w:p w14:paraId="27527F24" w14:textId="77777777" w:rsidR="00DD1C8F" w:rsidRPr="007726BB" w:rsidRDefault="00DD1C8F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22E46092" w14:textId="5EC1C90F" w:rsidR="00DD1C8F" w:rsidRPr="007726BB" w:rsidRDefault="00DD1C8F" w:rsidP="00D65D38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السابق</w:t>
            </w:r>
          </w:p>
        </w:tc>
        <w:tc>
          <w:tcPr>
            <w:tcW w:w="7290" w:type="dxa"/>
            <w:vAlign w:val="center"/>
          </w:tcPr>
          <w:p w14:paraId="2E59885F" w14:textId="1E554A0C" w:rsidR="00DD1C8F" w:rsidRPr="007726BB" w:rsidRDefault="001537FE" w:rsidP="00311438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 xml:space="preserve">الرجوع إلى شاشة 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مرفقات الطلب </w:t>
            </w:r>
          </w:p>
        </w:tc>
      </w:tr>
      <w:tr w:rsidR="00097CF4" w:rsidRPr="00063CD6" w14:paraId="74BA281F" w14:textId="77777777" w:rsidTr="00311438">
        <w:trPr>
          <w:trHeight w:val="20"/>
          <w:jc w:val="center"/>
        </w:trPr>
        <w:tc>
          <w:tcPr>
            <w:tcW w:w="535" w:type="dxa"/>
            <w:vAlign w:val="center"/>
          </w:tcPr>
          <w:p w14:paraId="4D91F0D5" w14:textId="77777777" w:rsidR="00097CF4" w:rsidRPr="007726BB" w:rsidRDefault="00097CF4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72D10433" w14:textId="00E62F8D" w:rsidR="00097CF4" w:rsidRPr="007726BB" w:rsidRDefault="00097CF4" w:rsidP="00D65D38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الغاء الطلب</w:t>
            </w:r>
          </w:p>
        </w:tc>
        <w:tc>
          <w:tcPr>
            <w:tcW w:w="7290" w:type="dxa"/>
            <w:vAlign w:val="center"/>
          </w:tcPr>
          <w:p w14:paraId="579B1D26" w14:textId="55385021" w:rsidR="00097CF4" w:rsidRPr="007726BB" w:rsidRDefault="00097CF4" w:rsidP="00097CF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يتم الغاء الطلب وذلك بعد ظهور نافذة منبثقة لتأكيد الإلغاء وتحويل حالة الطلب إلى ملغي بالضغط على زر "تأكيد الإلغاء"</w:t>
            </w:r>
          </w:p>
        </w:tc>
      </w:tr>
      <w:tr w:rsidR="00097CF4" w:rsidRPr="00063CD6" w14:paraId="41951C46" w14:textId="77777777" w:rsidTr="00311438">
        <w:trPr>
          <w:trHeight w:val="20"/>
          <w:jc w:val="center"/>
        </w:trPr>
        <w:tc>
          <w:tcPr>
            <w:tcW w:w="535" w:type="dxa"/>
            <w:vAlign w:val="center"/>
          </w:tcPr>
          <w:p w14:paraId="24A22DFE" w14:textId="77777777" w:rsidR="00097CF4" w:rsidRPr="007726BB" w:rsidRDefault="00097CF4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7CCB1F25" w14:textId="40E2B8A2" w:rsidR="00097CF4" w:rsidRPr="007726BB" w:rsidRDefault="00097CF4" w:rsidP="00D65D38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حفظ كمسودة</w:t>
            </w:r>
          </w:p>
        </w:tc>
        <w:tc>
          <w:tcPr>
            <w:tcW w:w="7290" w:type="dxa"/>
            <w:vAlign w:val="center"/>
          </w:tcPr>
          <w:p w14:paraId="1776BF49" w14:textId="11DE741D" w:rsidR="00097CF4" w:rsidRPr="007726BB" w:rsidRDefault="00097CF4" w:rsidP="00097CF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حفظ الطلب كمسودة والذهاب إلى صفحة طلباتي</w:t>
            </w:r>
          </w:p>
        </w:tc>
      </w:tr>
      <w:tr w:rsidR="00097CF4" w:rsidRPr="00063CD6" w14:paraId="1C18F7EE" w14:textId="77777777" w:rsidTr="00311438">
        <w:trPr>
          <w:trHeight w:val="20"/>
          <w:jc w:val="center"/>
        </w:trPr>
        <w:tc>
          <w:tcPr>
            <w:tcW w:w="535" w:type="dxa"/>
            <w:vAlign w:val="center"/>
          </w:tcPr>
          <w:p w14:paraId="604822A8" w14:textId="77777777" w:rsidR="00097CF4" w:rsidRPr="007726BB" w:rsidRDefault="00097CF4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4A667207" w14:textId="77777777" w:rsidR="00097CF4" w:rsidRPr="007726BB" w:rsidRDefault="00097CF4" w:rsidP="00D65D38">
            <w:pPr>
              <w:pStyle w:val="a2"/>
              <w:jc w:val="both"/>
              <w:rPr>
                <w:rFonts w:cs="Lina sans"/>
                <w:sz w:val="18"/>
                <w:szCs w:val="18"/>
                <w:lang w:bidi="ar-EG"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تنزيل الملف</w:t>
            </w:r>
          </w:p>
        </w:tc>
        <w:tc>
          <w:tcPr>
            <w:tcW w:w="7290" w:type="dxa"/>
            <w:vAlign w:val="center"/>
          </w:tcPr>
          <w:p w14:paraId="57315F11" w14:textId="77777777" w:rsidR="00097CF4" w:rsidRPr="007726BB" w:rsidRDefault="00097CF4" w:rsidP="00097CF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تنزيل الملف على جهاز المستخدم</w:t>
            </w:r>
          </w:p>
        </w:tc>
      </w:tr>
      <w:tr w:rsidR="00DB06D4" w:rsidRPr="00063CD6" w14:paraId="0F72E534" w14:textId="77777777" w:rsidTr="00311438">
        <w:trPr>
          <w:trHeight w:val="20"/>
          <w:jc w:val="center"/>
        </w:trPr>
        <w:tc>
          <w:tcPr>
            <w:tcW w:w="535" w:type="dxa"/>
            <w:vAlign w:val="center"/>
          </w:tcPr>
          <w:p w14:paraId="6F8B8C05" w14:textId="77777777" w:rsidR="00DB06D4" w:rsidRPr="007726BB" w:rsidRDefault="00DB06D4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620" w:type="dxa"/>
            <w:vAlign w:val="center"/>
          </w:tcPr>
          <w:p w14:paraId="57877F78" w14:textId="6A8E96FA" w:rsidR="00DB06D4" w:rsidRPr="007726BB" w:rsidRDefault="00DB06D4" w:rsidP="00DB06D4">
            <w:pPr>
              <w:pStyle w:val="a2"/>
              <w:jc w:val="both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7726BB">
              <w:rPr>
                <w:rFonts w:cs="Lina sans" w:hint="cs"/>
                <w:sz w:val="18"/>
                <w:szCs w:val="18"/>
                <w:rtl/>
                <w:lang w:bidi="ar-EG"/>
              </w:rPr>
              <w:t>ارسال</w:t>
            </w:r>
          </w:p>
        </w:tc>
        <w:tc>
          <w:tcPr>
            <w:tcW w:w="7290" w:type="dxa"/>
            <w:vAlign w:val="center"/>
          </w:tcPr>
          <w:p w14:paraId="6D4E5F2E" w14:textId="6A4D7CCC" w:rsidR="00DB06D4" w:rsidRPr="007726BB" w:rsidRDefault="00DB06D4" w:rsidP="00DB06D4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>عرض</w:t>
            </w:r>
            <w:hyperlink w:anchor="_رسائل_إجراء_تقديم_1" w:history="1">
              <w:r w:rsidRPr="007726BB">
                <w:rPr>
                  <w:rFonts w:cs="Lina sans"/>
                  <w:sz w:val="18"/>
                  <w:szCs w:val="18"/>
                  <w:rtl/>
                </w:rPr>
                <w:t xml:space="preserve"> رسالة </w:t>
              </w:r>
              <w:r w:rsidR="00D0605C" w:rsidRPr="007726BB">
                <w:rPr>
                  <w:rFonts w:cs="Lina sans" w:hint="cs"/>
                  <w:sz w:val="18"/>
                  <w:szCs w:val="18"/>
                  <w:rtl/>
                </w:rPr>
                <w:t>"هل انت متأكد من حفظ وارسال الطلب"</w:t>
              </w:r>
            </w:hyperlink>
            <w:r w:rsidR="00D0605C" w:rsidRPr="007726B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7726BB">
              <w:rPr>
                <w:rFonts w:cs="Lina sans"/>
                <w:sz w:val="18"/>
                <w:szCs w:val="18"/>
                <w:rtl/>
              </w:rPr>
              <w:t>للمستخدم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1CF50B8E" w14:textId="77777777" w:rsidR="00E400FE" w:rsidRPr="007726BB" w:rsidRDefault="001D4660" w:rsidP="001D4660">
            <w:pPr>
              <w:pStyle w:val="a2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عند الضغط على </w:t>
            </w:r>
            <w:r w:rsidR="00DB06D4" w:rsidRPr="007726BB">
              <w:rPr>
                <w:rFonts w:cs="Lina sans" w:hint="cs"/>
                <w:sz w:val="18"/>
                <w:szCs w:val="18"/>
                <w:rtl/>
              </w:rPr>
              <w:t>نعم</w:t>
            </w:r>
            <w:r w:rsidR="00E400FE" w:rsidRPr="007726BB">
              <w:rPr>
                <w:rFonts w:cs="Lina sans" w:hint="cs"/>
                <w:sz w:val="18"/>
                <w:szCs w:val="18"/>
                <w:rtl/>
              </w:rPr>
              <w:t>:</w:t>
            </w:r>
          </w:p>
          <w:p w14:paraId="5EA25776" w14:textId="7FC8F9DF" w:rsidR="00DB06D4" w:rsidRPr="007726BB" w:rsidRDefault="001D4660" w:rsidP="001D4660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يتم </w:t>
            </w:r>
            <w:r w:rsidR="00DB06D4" w:rsidRPr="007726BB">
              <w:rPr>
                <w:rFonts w:cs="Lina sans" w:hint="cs"/>
                <w:sz w:val="18"/>
                <w:szCs w:val="18"/>
                <w:rtl/>
              </w:rPr>
              <w:t>تغيير حالة الطلب من "مسودة" إلى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="00DB06D4" w:rsidRPr="007726BB">
              <w:rPr>
                <w:rFonts w:cs="Lina sans" w:hint="cs"/>
                <w:sz w:val="18"/>
                <w:szCs w:val="18"/>
                <w:rtl/>
              </w:rPr>
              <w:t>"قيد الدراسة والمراجعة".</w:t>
            </w:r>
          </w:p>
          <w:p w14:paraId="15022F66" w14:textId="33983C5B" w:rsidR="00DB06D4" w:rsidRPr="007726BB" w:rsidRDefault="00DB06D4" w:rsidP="00DB06D4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 xml:space="preserve">إرسال </w:t>
            </w:r>
            <w:hyperlink w:anchor="_رسائل_إجراء_تقديم_1" w:history="1">
              <w:r w:rsidRPr="007726BB">
                <w:rPr>
                  <w:rFonts w:cs="Lina sans"/>
                  <w:sz w:val="18"/>
                  <w:szCs w:val="18"/>
                  <w:rtl/>
                </w:rPr>
                <w:t>إشعار</w:t>
              </w:r>
            </w:hyperlink>
            <w:r w:rsidR="001D4660" w:rsidRPr="007726B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7726BB">
              <w:rPr>
                <w:rFonts w:cs="Lina sans"/>
                <w:sz w:val="18"/>
                <w:szCs w:val="18"/>
                <w:rtl/>
              </w:rPr>
              <w:t>إلى مقدم الطلب عبر الرسائل النصية والبريد الإلكتروني</w:t>
            </w:r>
            <w:r w:rsidR="00300B32" w:rsidRPr="007726BB">
              <w:rPr>
                <w:rFonts w:cs="Lina sans" w:hint="cs"/>
                <w:sz w:val="18"/>
                <w:szCs w:val="18"/>
                <w:rtl/>
              </w:rPr>
              <w:t xml:space="preserve"> يحتوي على رقم الطلب</w:t>
            </w:r>
            <w:r w:rsidRPr="007726BB">
              <w:rPr>
                <w:rFonts w:cs="Lina sans"/>
                <w:sz w:val="18"/>
                <w:szCs w:val="18"/>
                <w:rtl/>
              </w:rPr>
              <w:t>.</w:t>
            </w:r>
          </w:p>
          <w:p w14:paraId="0FE11441" w14:textId="45B185FA" w:rsidR="00DB06D4" w:rsidRPr="007726BB" w:rsidRDefault="00DB06D4" w:rsidP="00DB06D4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/>
                <w:sz w:val="18"/>
                <w:szCs w:val="18"/>
                <w:rtl/>
              </w:rPr>
              <w:t xml:space="preserve">إرسال </w:t>
            </w:r>
            <w:hyperlink w:anchor="_رسائل_إجراء_تقديم_1" w:history="1">
              <w:r w:rsidRPr="007726BB">
                <w:rPr>
                  <w:rFonts w:cs="Lina sans"/>
                  <w:sz w:val="18"/>
                  <w:szCs w:val="18"/>
                  <w:rtl/>
                </w:rPr>
                <w:t>إشعار</w:t>
              </w:r>
              <w:r w:rsidR="00300B32" w:rsidRPr="007726BB">
                <w:rPr>
                  <w:rFonts w:cs="Lina sans" w:hint="cs"/>
                  <w:sz w:val="18"/>
                  <w:szCs w:val="18"/>
                  <w:rtl/>
                </w:rPr>
                <w:t xml:space="preserve"> </w:t>
              </w:r>
            </w:hyperlink>
            <w:r w:rsidRPr="007726BB">
              <w:rPr>
                <w:rFonts w:cs="Lina sans"/>
                <w:sz w:val="18"/>
                <w:szCs w:val="18"/>
                <w:rtl/>
              </w:rPr>
              <w:t xml:space="preserve">إلى 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>الموظف المختص</w:t>
            </w:r>
            <w:r w:rsidRPr="007726BB">
              <w:rPr>
                <w:rFonts w:cs="Lina sans"/>
                <w:sz w:val="18"/>
                <w:szCs w:val="18"/>
                <w:rtl/>
              </w:rPr>
              <w:t xml:space="preserve"> عبر الرسائل النصية والبريد الإلكتروني</w:t>
            </w:r>
            <w:r w:rsidRPr="007726BB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48D2BDEE" w14:textId="2C2B1E7B" w:rsidR="00DB06D4" w:rsidRPr="007726BB" w:rsidRDefault="00E400FE" w:rsidP="00E400FE">
            <w:pPr>
              <w:pStyle w:val="a2"/>
              <w:jc w:val="both"/>
              <w:rPr>
                <w:rFonts w:cs="Lina sans"/>
                <w:sz w:val="18"/>
                <w:szCs w:val="18"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>عند الضغط على إلغاء:</w:t>
            </w:r>
          </w:p>
          <w:p w14:paraId="04320EEA" w14:textId="1B46B930" w:rsidR="00DB06D4" w:rsidRPr="007726BB" w:rsidRDefault="00E400FE" w:rsidP="00DB06D4">
            <w:pPr>
              <w:pStyle w:val="a2"/>
              <w:framePr w:hSpace="180" w:wrap="around" w:vAnchor="text" w:hAnchor="margin" w:xAlign="right" w:y="74"/>
              <w:jc w:val="both"/>
              <w:rPr>
                <w:rFonts w:cs="Lina sans"/>
                <w:sz w:val="18"/>
                <w:szCs w:val="18"/>
                <w:rtl/>
              </w:rPr>
            </w:pPr>
            <w:r w:rsidRPr="007726BB">
              <w:rPr>
                <w:rFonts w:cs="Lina sans" w:hint="cs"/>
                <w:sz w:val="18"/>
                <w:szCs w:val="18"/>
                <w:rtl/>
              </w:rPr>
              <w:t xml:space="preserve">يتم </w:t>
            </w:r>
            <w:r w:rsidR="00DB06D4" w:rsidRPr="007726BB">
              <w:rPr>
                <w:rFonts w:cs="Lina sans" w:hint="cs"/>
                <w:sz w:val="18"/>
                <w:szCs w:val="18"/>
                <w:rtl/>
              </w:rPr>
              <w:t>الرجوع إلى شاشة الطلب.</w:t>
            </w:r>
          </w:p>
        </w:tc>
      </w:tr>
    </w:tbl>
    <w:p w14:paraId="0C4DD8BA" w14:textId="77777777" w:rsidR="00407411" w:rsidRDefault="00407411">
      <w:pPr>
        <w:rPr>
          <w:rtl/>
        </w:rPr>
      </w:pPr>
    </w:p>
    <w:p w14:paraId="4ACF7F07" w14:textId="4A614F7F" w:rsidR="00407411" w:rsidRPr="007726BB" w:rsidRDefault="00407411">
      <w:pPr>
        <w:pStyle w:val="ListParagraph"/>
        <w:numPr>
          <w:ilvl w:val="0"/>
          <w:numId w:val="43"/>
        </w:numPr>
        <w:rPr>
          <w:rFonts w:cs="Lina sans"/>
          <w:sz w:val="18"/>
          <w:szCs w:val="18"/>
          <w:rtl/>
        </w:rPr>
      </w:pPr>
      <w:r w:rsidRPr="007726BB">
        <w:rPr>
          <w:rFonts w:cs="Lina sans" w:hint="cs"/>
          <w:sz w:val="18"/>
          <w:szCs w:val="18"/>
          <w:rtl/>
        </w:rPr>
        <w:t xml:space="preserve">عند </w:t>
      </w:r>
      <w:r w:rsidR="00B35C5E">
        <w:rPr>
          <w:rFonts w:cs="Lina sans" w:hint="cs"/>
          <w:sz w:val="18"/>
          <w:szCs w:val="18"/>
          <w:rtl/>
        </w:rPr>
        <w:t xml:space="preserve">ارسال </w:t>
      </w:r>
      <w:r w:rsidRPr="007726BB">
        <w:rPr>
          <w:rFonts w:cs="Lina sans" w:hint="cs"/>
          <w:sz w:val="18"/>
          <w:szCs w:val="18"/>
          <w:rtl/>
        </w:rPr>
        <w:t xml:space="preserve"> الطلب تظهر الشاشة التالية:</w:t>
      </w:r>
    </w:p>
    <w:p w14:paraId="2E5B81E1" w14:textId="2C31425D" w:rsidR="00407411" w:rsidRDefault="00407411">
      <w:pPr>
        <w:rPr>
          <w:rtl/>
        </w:rPr>
      </w:pPr>
      <w:r w:rsidRPr="00155BA8">
        <w:rPr>
          <w:noProof/>
        </w:rPr>
        <w:drawing>
          <wp:anchor distT="0" distB="0" distL="114300" distR="114300" simplePos="0" relativeHeight="251908096" behindDoc="1" locked="0" layoutInCell="1" allowOverlap="1" wp14:anchorId="64078DDA" wp14:editId="2A8BA574">
            <wp:simplePos x="0" y="0"/>
            <wp:positionH relativeFrom="margin">
              <wp:posOffset>1861396</wp:posOffset>
            </wp:positionH>
            <wp:positionV relativeFrom="paragraph">
              <wp:posOffset>106891</wp:posOffset>
            </wp:positionV>
            <wp:extent cx="2550160" cy="1236345"/>
            <wp:effectExtent l="19050" t="19050" r="21590" b="20955"/>
            <wp:wrapTight wrapText="bothSides">
              <wp:wrapPolygon edited="0">
                <wp:start x="-161" y="-333"/>
                <wp:lineTo x="-161" y="21633"/>
                <wp:lineTo x="21622" y="21633"/>
                <wp:lineTo x="21622" y="-333"/>
                <wp:lineTo x="-161" y="-333"/>
              </wp:wrapPolygon>
            </wp:wrapTight>
            <wp:docPr id="11507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3232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46" t="20236" r="12677" b="16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123634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6EA51" w14:textId="6ABB3D73" w:rsidR="0077123B" w:rsidRDefault="0077123B">
      <w:pPr>
        <w:rPr>
          <w:rtl/>
        </w:rPr>
      </w:pPr>
    </w:p>
    <w:p w14:paraId="78D55FD4" w14:textId="1CB209FF" w:rsidR="0077123B" w:rsidRDefault="0077123B">
      <w:pPr>
        <w:rPr>
          <w:rtl/>
        </w:rPr>
      </w:pPr>
    </w:p>
    <w:p w14:paraId="64A0BC5A" w14:textId="4DD6F61A" w:rsidR="0077123B" w:rsidRDefault="0077123B">
      <w:pPr>
        <w:rPr>
          <w:rtl/>
        </w:rPr>
      </w:pPr>
    </w:p>
    <w:p w14:paraId="4F397F23" w14:textId="5274E37E" w:rsidR="0077123B" w:rsidRDefault="0077123B">
      <w:pPr>
        <w:rPr>
          <w:rtl/>
        </w:rPr>
      </w:pPr>
    </w:p>
    <w:p w14:paraId="08E1A01D" w14:textId="14370982" w:rsidR="0077123B" w:rsidRDefault="0077123B">
      <w:pPr>
        <w:rPr>
          <w:rtl/>
        </w:rPr>
      </w:pPr>
    </w:p>
    <w:p w14:paraId="2D30AA3C" w14:textId="77777777" w:rsidR="00350C9D" w:rsidRDefault="00350C9D">
      <w:pPr>
        <w:rPr>
          <w:rtl/>
        </w:rPr>
      </w:pPr>
    </w:p>
    <w:p w14:paraId="145E2B19" w14:textId="77777777" w:rsidR="00407411" w:rsidRDefault="00407411">
      <w:pPr>
        <w:rPr>
          <w:rtl/>
        </w:rPr>
      </w:pPr>
    </w:p>
    <w:p w14:paraId="2DE79072" w14:textId="1F19DC01" w:rsidR="00407411" w:rsidRPr="007726BB" w:rsidRDefault="00407411">
      <w:pPr>
        <w:pStyle w:val="ListParagraph"/>
        <w:numPr>
          <w:ilvl w:val="0"/>
          <w:numId w:val="43"/>
        </w:numPr>
        <w:rPr>
          <w:rFonts w:cs="Lina sans"/>
          <w:sz w:val="18"/>
          <w:szCs w:val="18"/>
          <w:rtl/>
        </w:rPr>
      </w:pPr>
      <w:r w:rsidRPr="007726BB">
        <w:rPr>
          <w:rFonts w:cs="Lina sans" w:hint="cs"/>
          <w:sz w:val="18"/>
          <w:szCs w:val="18"/>
          <w:rtl/>
        </w:rPr>
        <w:t>عند ارسال الطلب تظهر الشاشة التالية:</w:t>
      </w:r>
    </w:p>
    <w:p w14:paraId="38ED26C6" w14:textId="3D86A66A" w:rsidR="0077123B" w:rsidRDefault="0077123B">
      <w:pPr>
        <w:rPr>
          <w:rtl/>
        </w:rPr>
      </w:pPr>
    </w:p>
    <w:p w14:paraId="6B92B31D" w14:textId="3CF380E6" w:rsidR="0077123B" w:rsidRDefault="00407411">
      <w:pPr>
        <w:rPr>
          <w:rtl/>
        </w:rPr>
      </w:pPr>
      <w:r w:rsidRPr="00155BA8">
        <w:rPr>
          <w:noProof/>
        </w:rPr>
        <w:drawing>
          <wp:anchor distT="0" distB="0" distL="114300" distR="114300" simplePos="0" relativeHeight="251925504" behindDoc="1" locked="0" layoutInCell="1" allowOverlap="1" wp14:anchorId="5AEFAA41" wp14:editId="1EEFBBAB">
            <wp:simplePos x="0" y="0"/>
            <wp:positionH relativeFrom="margin">
              <wp:posOffset>1634490</wp:posOffset>
            </wp:positionH>
            <wp:positionV relativeFrom="paragraph">
              <wp:posOffset>15875</wp:posOffset>
            </wp:positionV>
            <wp:extent cx="3268980" cy="2868930"/>
            <wp:effectExtent l="19050" t="19050" r="26670" b="26670"/>
            <wp:wrapTight wrapText="bothSides">
              <wp:wrapPolygon edited="0">
                <wp:start x="-126" y="-143"/>
                <wp:lineTo x="-126" y="21657"/>
                <wp:lineTo x="21650" y="21657"/>
                <wp:lineTo x="21650" y="-143"/>
                <wp:lineTo x="-126" y="-143"/>
              </wp:wrapPolygon>
            </wp:wrapTight>
            <wp:docPr id="20354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2605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4" t="14843" r="10053" b="11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86893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BB7F6" w14:textId="6E57E4DA" w:rsidR="0077123B" w:rsidRDefault="0077123B">
      <w:pPr>
        <w:rPr>
          <w:rtl/>
        </w:rPr>
      </w:pPr>
    </w:p>
    <w:p w14:paraId="0C02F57C" w14:textId="55ADB5D7" w:rsidR="00283B28" w:rsidRDefault="00283B28">
      <w:pPr>
        <w:rPr>
          <w:noProof/>
          <w:rtl/>
        </w:rPr>
      </w:pPr>
    </w:p>
    <w:p w14:paraId="6B88F219" w14:textId="49647D07" w:rsidR="0077123B" w:rsidRDefault="0077123B">
      <w:pPr>
        <w:rPr>
          <w:rtl/>
        </w:rPr>
      </w:pPr>
    </w:p>
    <w:p w14:paraId="7F9B1699" w14:textId="0E1295C8" w:rsidR="0077123B" w:rsidRDefault="0077123B">
      <w:pPr>
        <w:rPr>
          <w:rtl/>
        </w:rPr>
      </w:pPr>
    </w:p>
    <w:p w14:paraId="637731A6" w14:textId="0E56DDC2" w:rsidR="0077123B" w:rsidRDefault="0077123B">
      <w:pPr>
        <w:rPr>
          <w:rtl/>
        </w:rPr>
      </w:pPr>
    </w:p>
    <w:p w14:paraId="39F7132A" w14:textId="6283B063" w:rsidR="0077123B" w:rsidRDefault="0077123B">
      <w:pPr>
        <w:rPr>
          <w:rtl/>
        </w:rPr>
      </w:pPr>
    </w:p>
    <w:p w14:paraId="5F26882B" w14:textId="18A51984" w:rsidR="0077123B" w:rsidRDefault="0077123B">
      <w:pPr>
        <w:rPr>
          <w:rtl/>
        </w:rPr>
      </w:pPr>
    </w:p>
    <w:p w14:paraId="724C9519" w14:textId="58D54C11" w:rsidR="0077123B" w:rsidRDefault="0077123B">
      <w:pPr>
        <w:rPr>
          <w:rtl/>
        </w:rPr>
      </w:pPr>
    </w:p>
    <w:p w14:paraId="60331C0F" w14:textId="610686A6" w:rsidR="0077123B" w:rsidRDefault="0077123B">
      <w:pPr>
        <w:rPr>
          <w:rtl/>
        </w:rPr>
      </w:pPr>
    </w:p>
    <w:p w14:paraId="552DF885" w14:textId="1690A9B0" w:rsidR="0077123B" w:rsidRDefault="0077123B">
      <w:pPr>
        <w:rPr>
          <w:rtl/>
        </w:rPr>
      </w:pPr>
    </w:p>
    <w:p w14:paraId="2D98E7AB" w14:textId="11CD7A9D" w:rsidR="0077123B" w:rsidRDefault="0077123B">
      <w:pPr>
        <w:rPr>
          <w:rtl/>
        </w:rPr>
      </w:pPr>
    </w:p>
    <w:p w14:paraId="362489C4" w14:textId="7FEAE856" w:rsidR="0077123B" w:rsidRDefault="0077123B">
      <w:pPr>
        <w:rPr>
          <w:rtl/>
        </w:rPr>
      </w:pPr>
    </w:p>
    <w:p w14:paraId="6EC1535E" w14:textId="77777777" w:rsidR="00350C9D" w:rsidRDefault="00350C9D">
      <w:pPr>
        <w:rPr>
          <w:rtl/>
        </w:rPr>
      </w:pPr>
    </w:p>
    <w:p w14:paraId="12DDC955" w14:textId="77777777" w:rsidR="007726BB" w:rsidRDefault="007726BB">
      <w:pPr>
        <w:rPr>
          <w:rtl/>
        </w:rPr>
      </w:pPr>
    </w:p>
    <w:p w14:paraId="381566E6" w14:textId="354E0A28" w:rsidR="00C03CEE" w:rsidRPr="007726BB" w:rsidRDefault="00C03CEE">
      <w:pPr>
        <w:pStyle w:val="ListParagraph"/>
        <w:numPr>
          <w:ilvl w:val="0"/>
          <w:numId w:val="43"/>
        </w:numPr>
        <w:rPr>
          <w:rFonts w:cs="Lina sans"/>
          <w:sz w:val="18"/>
          <w:szCs w:val="18"/>
        </w:rPr>
      </w:pPr>
      <w:r w:rsidRPr="007726BB">
        <w:rPr>
          <w:rFonts w:cs="Lina sans" w:hint="cs"/>
          <w:sz w:val="18"/>
          <w:szCs w:val="18"/>
          <w:rtl/>
        </w:rPr>
        <w:t xml:space="preserve">عند تقديم طلب جديد ويوجد طلب حالي </w:t>
      </w:r>
      <w:r w:rsidR="00912902" w:rsidRPr="007726BB">
        <w:rPr>
          <w:rFonts w:cs="Lina sans" w:hint="cs"/>
          <w:sz w:val="18"/>
          <w:szCs w:val="18"/>
          <w:rtl/>
          <w:lang w:bidi="ar-EG"/>
        </w:rPr>
        <w:t>مكتمل (</w:t>
      </w:r>
      <w:r w:rsidRPr="007726BB">
        <w:rPr>
          <w:rFonts w:cs="Lina sans" w:hint="cs"/>
          <w:sz w:val="18"/>
          <w:szCs w:val="18"/>
          <w:rtl/>
        </w:rPr>
        <w:t>معتمد</w:t>
      </w:r>
      <w:r w:rsidR="00912902" w:rsidRPr="007726BB">
        <w:rPr>
          <w:rFonts w:cs="Lina sans" w:hint="cs"/>
          <w:sz w:val="18"/>
          <w:szCs w:val="18"/>
          <w:rtl/>
        </w:rPr>
        <w:t>)</w:t>
      </w:r>
      <w:r w:rsidR="007B0D03" w:rsidRPr="007726BB">
        <w:rPr>
          <w:rFonts w:cs="Lina sans" w:hint="cs"/>
          <w:sz w:val="18"/>
          <w:szCs w:val="18"/>
          <w:rtl/>
        </w:rPr>
        <w:t xml:space="preserve"> تظهر الشاشة التالية.</w:t>
      </w:r>
    </w:p>
    <w:p w14:paraId="6E960C92" w14:textId="77777777" w:rsidR="00C03CEE" w:rsidRDefault="00C03CEE"/>
    <w:p w14:paraId="1E80B92F" w14:textId="0574F1DB" w:rsidR="002B41CD" w:rsidRDefault="00C03CEE">
      <w:r>
        <w:rPr>
          <w:noProof/>
        </w:rPr>
        <w:drawing>
          <wp:anchor distT="0" distB="0" distL="114300" distR="114300" simplePos="0" relativeHeight="251911168" behindDoc="1" locked="0" layoutInCell="1" allowOverlap="1" wp14:anchorId="23A2264F" wp14:editId="467FCC2A">
            <wp:simplePos x="0" y="0"/>
            <wp:positionH relativeFrom="column">
              <wp:posOffset>1466850</wp:posOffset>
            </wp:positionH>
            <wp:positionV relativeFrom="paragraph">
              <wp:posOffset>22225</wp:posOffset>
            </wp:positionV>
            <wp:extent cx="3082290" cy="1190625"/>
            <wp:effectExtent l="19050" t="19050" r="22860" b="28575"/>
            <wp:wrapTight wrapText="bothSides">
              <wp:wrapPolygon edited="0">
                <wp:start x="-133" y="-346"/>
                <wp:lineTo x="-133" y="21773"/>
                <wp:lineTo x="21627" y="21773"/>
                <wp:lineTo x="21627" y="-346"/>
                <wp:lineTo x="-133" y="-346"/>
              </wp:wrapPolygon>
            </wp:wrapTight>
            <wp:docPr id="9582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7919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4" t="17724" r="24417" b="14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90" cy="119062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435C1" w14:textId="362A07AB" w:rsidR="002B41CD" w:rsidRDefault="002B41CD"/>
    <w:p w14:paraId="2FB52BD8" w14:textId="5E93F713" w:rsidR="002B41CD" w:rsidRDefault="002B41CD"/>
    <w:p w14:paraId="7A13578B" w14:textId="064F6BFD" w:rsidR="002B41CD" w:rsidRDefault="002B41CD"/>
    <w:p w14:paraId="5123F735" w14:textId="44CB8225" w:rsidR="00C03CEE" w:rsidRDefault="00C03CEE">
      <w:pPr>
        <w:rPr>
          <w:noProof/>
        </w:rPr>
      </w:pPr>
    </w:p>
    <w:p w14:paraId="03DE4897" w14:textId="67E97292" w:rsidR="002B41CD" w:rsidRDefault="002B41CD">
      <w:pPr>
        <w:rPr>
          <w:rtl/>
        </w:rPr>
      </w:pPr>
    </w:p>
    <w:p w14:paraId="5DEA1352" w14:textId="77777777" w:rsidR="00350C9D" w:rsidRDefault="00350C9D"/>
    <w:p w14:paraId="7E1B5352" w14:textId="77777777" w:rsidR="00C03CEE" w:rsidRDefault="00C03CEE">
      <w:pPr>
        <w:rPr>
          <w:noProof/>
          <w:rtl/>
        </w:rPr>
      </w:pPr>
    </w:p>
    <w:p w14:paraId="0E673005" w14:textId="2BF1DC63" w:rsidR="0096311F" w:rsidRPr="007726BB" w:rsidRDefault="0096311F">
      <w:pPr>
        <w:pStyle w:val="ListParagraph"/>
        <w:numPr>
          <w:ilvl w:val="0"/>
          <w:numId w:val="43"/>
        </w:numPr>
        <w:rPr>
          <w:rFonts w:cs="Lina sans"/>
          <w:sz w:val="18"/>
          <w:szCs w:val="18"/>
        </w:rPr>
      </w:pPr>
      <w:r w:rsidRPr="007726BB">
        <w:rPr>
          <w:rFonts w:cs="Lina sans" w:hint="cs"/>
          <w:sz w:val="18"/>
          <w:szCs w:val="18"/>
          <w:rtl/>
        </w:rPr>
        <w:t>عند تقديم طلب جديد ويوجد طلب سابق غير منتهي</w:t>
      </w:r>
      <w:r w:rsidR="00912902" w:rsidRPr="007726BB">
        <w:rPr>
          <w:rFonts w:cs="Lina sans" w:hint="cs"/>
          <w:sz w:val="18"/>
          <w:szCs w:val="18"/>
          <w:rtl/>
        </w:rPr>
        <w:t xml:space="preserve"> (تحت </w:t>
      </w:r>
      <w:r w:rsidR="007726BB" w:rsidRPr="007726BB">
        <w:rPr>
          <w:rFonts w:cs="Lina sans" w:hint="cs"/>
          <w:sz w:val="18"/>
          <w:szCs w:val="18"/>
          <w:rtl/>
        </w:rPr>
        <w:t>الاعتماد) تظهر</w:t>
      </w:r>
      <w:r w:rsidRPr="007726BB">
        <w:rPr>
          <w:rFonts w:cs="Lina sans" w:hint="cs"/>
          <w:sz w:val="18"/>
          <w:szCs w:val="18"/>
          <w:rtl/>
        </w:rPr>
        <w:t xml:space="preserve"> الشاشة التالية.</w:t>
      </w:r>
    </w:p>
    <w:p w14:paraId="0CC8E7CB" w14:textId="77777777" w:rsidR="0096311F" w:rsidRPr="0096311F" w:rsidRDefault="0096311F">
      <w:pPr>
        <w:rPr>
          <w:rtl/>
        </w:rPr>
      </w:pPr>
    </w:p>
    <w:p w14:paraId="17E0E484" w14:textId="73F8A220" w:rsidR="0096311F" w:rsidRDefault="0096311F">
      <w:pPr>
        <w:rPr>
          <w:rtl/>
        </w:rPr>
      </w:pPr>
      <w:r>
        <w:rPr>
          <w:noProof/>
        </w:rPr>
        <w:drawing>
          <wp:anchor distT="0" distB="0" distL="114300" distR="114300" simplePos="0" relativeHeight="251923456" behindDoc="1" locked="0" layoutInCell="1" allowOverlap="1" wp14:anchorId="0FB1A8E7" wp14:editId="07E132D3">
            <wp:simplePos x="0" y="0"/>
            <wp:positionH relativeFrom="margin">
              <wp:posOffset>880110</wp:posOffset>
            </wp:positionH>
            <wp:positionV relativeFrom="paragraph">
              <wp:posOffset>19685</wp:posOffset>
            </wp:positionV>
            <wp:extent cx="4514850" cy="1314450"/>
            <wp:effectExtent l="19050" t="19050" r="19050" b="19050"/>
            <wp:wrapTight wrapText="bothSides">
              <wp:wrapPolygon edited="0">
                <wp:start x="-91" y="-313"/>
                <wp:lineTo x="-91" y="21600"/>
                <wp:lineTo x="21600" y="21600"/>
                <wp:lineTo x="21600" y="-313"/>
                <wp:lineTo x="-91" y="-313"/>
              </wp:wrapPolygon>
            </wp:wrapTight>
            <wp:docPr id="18357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8897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8" t="7907" r="12891" b="1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3144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89F45" w14:textId="704DCE84" w:rsidR="0096311F" w:rsidRDefault="0096311F">
      <w:pPr>
        <w:rPr>
          <w:rtl/>
        </w:rPr>
      </w:pPr>
    </w:p>
    <w:p w14:paraId="6F268D0F" w14:textId="77777777" w:rsidR="0096311F" w:rsidRDefault="0096311F">
      <w:pPr>
        <w:rPr>
          <w:rtl/>
        </w:rPr>
      </w:pPr>
    </w:p>
    <w:p w14:paraId="211CB3C8" w14:textId="77777777" w:rsidR="0096311F" w:rsidRDefault="0096311F">
      <w:pPr>
        <w:rPr>
          <w:rtl/>
        </w:rPr>
      </w:pPr>
    </w:p>
    <w:p w14:paraId="0B93537C" w14:textId="77777777" w:rsidR="0096311F" w:rsidRDefault="0096311F">
      <w:pPr>
        <w:rPr>
          <w:rtl/>
        </w:rPr>
      </w:pPr>
    </w:p>
    <w:p w14:paraId="624C5769" w14:textId="77777777" w:rsidR="0096311F" w:rsidRDefault="0096311F">
      <w:pPr>
        <w:rPr>
          <w:rtl/>
        </w:rPr>
      </w:pPr>
    </w:p>
    <w:p w14:paraId="2808CC43" w14:textId="77777777" w:rsidR="0096311F" w:rsidRDefault="0096311F">
      <w:pPr>
        <w:rPr>
          <w:rtl/>
        </w:rPr>
      </w:pPr>
    </w:p>
    <w:p w14:paraId="757987A7" w14:textId="77777777" w:rsidR="0096311F" w:rsidRDefault="0096311F">
      <w:pPr>
        <w:rPr>
          <w:rtl/>
        </w:rPr>
      </w:pPr>
    </w:p>
    <w:p w14:paraId="74D86C7B" w14:textId="77777777" w:rsidR="001322D0" w:rsidRDefault="001322D0"/>
    <w:p w14:paraId="525523A8" w14:textId="7FD8E9EB" w:rsidR="007B0D03" w:rsidRPr="007726BB" w:rsidRDefault="007B0D03">
      <w:pPr>
        <w:pStyle w:val="ListParagraph"/>
        <w:numPr>
          <w:ilvl w:val="0"/>
          <w:numId w:val="43"/>
        </w:numPr>
        <w:rPr>
          <w:rFonts w:cs="Lina sans"/>
          <w:sz w:val="18"/>
          <w:szCs w:val="18"/>
        </w:rPr>
      </w:pPr>
      <w:r w:rsidRPr="007726BB">
        <w:rPr>
          <w:rFonts w:cs="Lina sans" w:hint="cs"/>
          <w:sz w:val="18"/>
          <w:szCs w:val="18"/>
          <w:rtl/>
        </w:rPr>
        <w:t>عند الغاء طلب تظهر الشاشة التالية</w:t>
      </w:r>
    </w:p>
    <w:p w14:paraId="70D1BAC0" w14:textId="77777777" w:rsidR="002B41CD" w:rsidRPr="007B0D03" w:rsidRDefault="002B41CD"/>
    <w:p w14:paraId="5BC3027E" w14:textId="7AC01CF4" w:rsidR="002B41CD" w:rsidRDefault="000214A8">
      <w:r w:rsidRPr="00482261">
        <w:rPr>
          <w:noProof/>
          <w:rtl/>
        </w:rPr>
        <w:drawing>
          <wp:anchor distT="0" distB="0" distL="114300" distR="114300" simplePos="0" relativeHeight="251912192" behindDoc="1" locked="0" layoutInCell="1" allowOverlap="1" wp14:anchorId="09EDFF99" wp14:editId="3F66E807">
            <wp:simplePos x="0" y="0"/>
            <wp:positionH relativeFrom="column">
              <wp:posOffset>1350010</wp:posOffset>
            </wp:positionH>
            <wp:positionV relativeFrom="paragraph">
              <wp:posOffset>25400</wp:posOffset>
            </wp:positionV>
            <wp:extent cx="3227705" cy="1289050"/>
            <wp:effectExtent l="19050" t="19050" r="10795" b="25400"/>
            <wp:wrapTight wrapText="bothSides">
              <wp:wrapPolygon edited="0">
                <wp:start x="-127" y="-319"/>
                <wp:lineTo x="-127" y="21706"/>
                <wp:lineTo x="21545" y="21706"/>
                <wp:lineTo x="21545" y="-319"/>
                <wp:lineTo x="-127" y="-319"/>
              </wp:wrapPolygon>
            </wp:wrapTight>
            <wp:docPr id="12185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4202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" t="7406" r="868" b="4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128905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B58F29" w14:textId="524D4E42" w:rsidR="002B41CD" w:rsidRDefault="002B41CD"/>
    <w:p w14:paraId="3F034F82" w14:textId="661446A5" w:rsidR="00482261" w:rsidRDefault="00482261"/>
    <w:p w14:paraId="03DB4261" w14:textId="7877FC93" w:rsidR="002B41CD" w:rsidRDefault="002B41CD"/>
    <w:p w14:paraId="26511F93" w14:textId="61CFF956" w:rsidR="002B41CD" w:rsidRDefault="002B41CD"/>
    <w:p w14:paraId="102D9CB0" w14:textId="79A50E23" w:rsidR="00482261" w:rsidRDefault="00482261"/>
    <w:p w14:paraId="076A0AB6" w14:textId="2E0F4F94" w:rsidR="00482261" w:rsidRDefault="00482261"/>
    <w:p w14:paraId="3A6981FD" w14:textId="77777777" w:rsidR="002B41CD" w:rsidRDefault="002B41CD"/>
    <w:p w14:paraId="01DCC2C0" w14:textId="77777777" w:rsidR="002B41CD" w:rsidRDefault="002B41CD">
      <w:pPr>
        <w:rPr>
          <w:rtl/>
        </w:rPr>
      </w:pPr>
    </w:p>
    <w:p w14:paraId="17259E1D" w14:textId="77777777" w:rsidR="002B41CD" w:rsidRDefault="002B41CD"/>
    <w:p w14:paraId="4E1B78E8" w14:textId="15E675AD" w:rsidR="002B41CD" w:rsidRPr="007726BB" w:rsidRDefault="000214A8">
      <w:pPr>
        <w:pStyle w:val="ListParagraph"/>
        <w:numPr>
          <w:ilvl w:val="0"/>
          <w:numId w:val="43"/>
        </w:numPr>
        <w:rPr>
          <w:rFonts w:cs="Lina sans"/>
          <w:sz w:val="18"/>
          <w:szCs w:val="18"/>
        </w:rPr>
      </w:pPr>
      <w:r w:rsidRPr="007726BB">
        <w:rPr>
          <w:rFonts w:cs="Lina sans" w:hint="cs"/>
          <w:sz w:val="18"/>
          <w:szCs w:val="18"/>
          <w:rtl/>
        </w:rPr>
        <w:t>عند تقديم طلب جديد ويوجد طلب حالي محفوظ كمسودة تظهر الشاشة التالية</w:t>
      </w:r>
    </w:p>
    <w:p w14:paraId="2F06BFED" w14:textId="2797C464" w:rsidR="002B41CD" w:rsidRDefault="0040327E">
      <w:r>
        <w:rPr>
          <w:noProof/>
        </w:rPr>
        <w:drawing>
          <wp:anchor distT="0" distB="0" distL="114300" distR="114300" simplePos="0" relativeHeight="251915264" behindDoc="1" locked="0" layoutInCell="1" allowOverlap="1" wp14:anchorId="02BAA285" wp14:editId="1A1C63BC">
            <wp:simplePos x="0" y="0"/>
            <wp:positionH relativeFrom="column">
              <wp:posOffset>971550</wp:posOffset>
            </wp:positionH>
            <wp:positionV relativeFrom="paragraph">
              <wp:posOffset>144780</wp:posOffset>
            </wp:positionV>
            <wp:extent cx="3995420" cy="952500"/>
            <wp:effectExtent l="19050" t="19050" r="24130" b="19050"/>
            <wp:wrapTight wrapText="bothSides">
              <wp:wrapPolygon edited="0">
                <wp:start x="-103" y="-432"/>
                <wp:lineTo x="-103" y="21600"/>
                <wp:lineTo x="21627" y="21600"/>
                <wp:lineTo x="21627" y="-432"/>
                <wp:lineTo x="-103" y="-432"/>
              </wp:wrapPolygon>
            </wp:wrapTight>
            <wp:docPr id="124719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7318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96" t="20055" r="11589" b="4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95250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EE0F9" w14:textId="731F58CF" w:rsidR="002B41CD" w:rsidRDefault="002B41CD"/>
    <w:p w14:paraId="18DC9CA9" w14:textId="77777777" w:rsidR="002B41CD" w:rsidRDefault="002B41CD"/>
    <w:p w14:paraId="6575C47C" w14:textId="77777777" w:rsidR="002B41CD" w:rsidRDefault="002B41CD"/>
    <w:p w14:paraId="78074566" w14:textId="624FB9CC" w:rsidR="002B41CD" w:rsidRDefault="002B41CD"/>
    <w:p w14:paraId="3E46A2CF" w14:textId="77777777" w:rsidR="002B41CD" w:rsidRDefault="002B41CD"/>
    <w:p w14:paraId="66A8E07C" w14:textId="5E4F0858" w:rsidR="002B41CD" w:rsidRDefault="002B41CD"/>
    <w:p w14:paraId="08C8C1EC" w14:textId="77777777" w:rsidR="002B41CD" w:rsidRDefault="002B41CD">
      <w:pPr>
        <w:rPr>
          <w:rtl/>
        </w:rPr>
      </w:pPr>
    </w:p>
    <w:p w14:paraId="7DD383CE" w14:textId="77777777" w:rsidR="00350C9D" w:rsidRDefault="00350C9D">
      <w:pPr>
        <w:rPr>
          <w:rtl/>
        </w:rPr>
      </w:pPr>
    </w:p>
    <w:p w14:paraId="04DBD51F" w14:textId="77777777" w:rsidR="0034562A" w:rsidRDefault="0034562A">
      <w:pPr>
        <w:rPr>
          <w:rtl/>
        </w:rPr>
      </w:pPr>
    </w:p>
    <w:p w14:paraId="0BA0967E" w14:textId="77777777" w:rsidR="0034562A" w:rsidRDefault="0034562A">
      <w:pPr>
        <w:rPr>
          <w:rtl/>
        </w:rPr>
      </w:pPr>
    </w:p>
    <w:p w14:paraId="3D597441" w14:textId="77777777" w:rsidR="0034562A" w:rsidRDefault="0034562A">
      <w:pPr>
        <w:rPr>
          <w:rtl/>
        </w:rPr>
      </w:pPr>
    </w:p>
    <w:p w14:paraId="0E95F32D" w14:textId="77777777" w:rsidR="0034562A" w:rsidRDefault="0034562A">
      <w:pPr>
        <w:rPr>
          <w:rtl/>
        </w:rPr>
      </w:pPr>
    </w:p>
    <w:p w14:paraId="4B24F14E" w14:textId="77777777" w:rsidR="0034562A" w:rsidRDefault="0034562A">
      <w:pPr>
        <w:rPr>
          <w:rtl/>
        </w:rPr>
      </w:pPr>
    </w:p>
    <w:p w14:paraId="2BA473D1" w14:textId="77777777" w:rsidR="0034562A" w:rsidRDefault="0034562A">
      <w:pPr>
        <w:rPr>
          <w:rtl/>
        </w:rPr>
      </w:pPr>
    </w:p>
    <w:p w14:paraId="7E8C89B0" w14:textId="77777777" w:rsidR="0034562A" w:rsidRDefault="0034562A">
      <w:pPr>
        <w:rPr>
          <w:rtl/>
        </w:rPr>
      </w:pPr>
    </w:p>
    <w:p w14:paraId="2464B01B" w14:textId="77777777" w:rsidR="0034562A" w:rsidRDefault="0034562A">
      <w:pPr>
        <w:rPr>
          <w:rtl/>
        </w:rPr>
      </w:pPr>
    </w:p>
    <w:p w14:paraId="6717F20A" w14:textId="77777777" w:rsidR="000D1198" w:rsidRDefault="000D1198">
      <w:pPr>
        <w:rPr>
          <w:rtl/>
        </w:rPr>
      </w:pPr>
    </w:p>
    <w:p w14:paraId="6000CB42" w14:textId="1B656B71" w:rsidR="000E74C5" w:rsidRPr="00187C0C" w:rsidRDefault="00706261" w:rsidP="000037B9">
      <w:pPr>
        <w:pStyle w:val="Heading1"/>
        <w:rPr>
          <w:rFonts w:cs="Lina sans"/>
          <w:rtl/>
        </w:rPr>
      </w:pPr>
      <w:bookmarkStart w:id="56" w:name="_Toc187245043"/>
      <w:bookmarkEnd w:id="49"/>
      <w:r w:rsidRPr="00187C0C">
        <w:rPr>
          <w:rFonts w:cs="Lina sans" w:hint="cs"/>
          <w:rtl/>
        </w:rPr>
        <w:lastRenderedPageBreak/>
        <w:t>ثانياً</w:t>
      </w:r>
      <w:r w:rsidR="000E74C5" w:rsidRPr="00187C0C">
        <w:rPr>
          <w:rFonts w:cs="Lina sans" w:hint="cs"/>
          <w:rtl/>
        </w:rPr>
        <w:t xml:space="preserve">: إجراء اعتماد </w:t>
      </w:r>
      <w:bookmarkEnd w:id="56"/>
      <w:r w:rsidR="00061C90" w:rsidRPr="003832A3">
        <w:rPr>
          <w:rFonts w:cs="Lina sans"/>
          <w:b/>
          <w:bCs/>
          <w:sz w:val="44"/>
          <w:szCs w:val="44"/>
          <w:rtl/>
        </w:rPr>
        <w:t>طلب دعم التحول للزراعة العضوية للمزارعين</w:t>
      </w:r>
    </w:p>
    <w:p w14:paraId="19829013" w14:textId="77777777" w:rsidR="000E74C5" w:rsidRPr="00187C0C" w:rsidRDefault="000E74C5">
      <w:pPr>
        <w:pStyle w:val="Heading2"/>
        <w:numPr>
          <w:ilvl w:val="0"/>
          <w:numId w:val="6"/>
        </w:numPr>
        <w:rPr>
          <w:rFonts w:cs="Lina sans"/>
          <w:rtl/>
        </w:rPr>
      </w:pPr>
      <w:bookmarkStart w:id="57" w:name="_Toc187245044"/>
      <w:r w:rsidRPr="00187C0C">
        <w:rPr>
          <w:rFonts w:cs="Lina sans" w:hint="cs"/>
          <w:rtl/>
        </w:rPr>
        <w:t>وصف الإجراء</w:t>
      </w:r>
      <w:bookmarkEnd w:id="57"/>
    </w:p>
    <w:tbl>
      <w:tblPr>
        <w:tblStyle w:val="GridTable2-Accent33"/>
        <w:bidiVisual/>
        <w:tblW w:w="10195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5"/>
        <w:gridCol w:w="2485"/>
        <w:gridCol w:w="7315"/>
      </w:tblGrid>
      <w:tr w:rsidR="000E74C5" w:rsidRPr="00097603" w14:paraId="362C8229" w14:textId="77777777" w:rsidTr="000E7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307B67"/>
            <w:vAlign w:val="center"/>
          </w:tcPr>
          <w:p w14:paraId="40DDEE5C" w14:textId="77777777" w:rsidR="000E74C5" w:rsidRPr="000037B9" w:rsidRDefault="000E74C5" w:rsidP="00404FA8">
            <w:pPr>
              <w:pStyle w:val="tabletitle"/>
              <w:rPr>
                <w:rtl/>
              </w:rPr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307B67"/>
            <w:noWrap/>
            <w:vAlign w:val="center"/>
          </w:tcPr>
          <w:p w14:paraId="1D0E27E0" w14:textId="77777777" w:rsidR="000E74C5" w:rsidRPr="000037B9" w:rsidRDefault="000E74C5" w:rsidP="00404FA8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اسم الاجراء </w:t>
            </w:r>
          </w:p>
        </w:tc>
        <w:tc>
          <w:tcPr>
            <w:tcW w:w="731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shd w:val="clear" w:color="auto" w:fill="307B67"/>
            <w:vAlign w:val="center"/>
          </w:tcPr>
          <w:p w14:paraId="431C77CB" w14:textId="50984A52" w:rsidR="000E74C5" w:rsidRPr="000037B9" w:rsidRDefault="000E74C5" w:rsidP="00404FA8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037B9">
              <w:rPr>
                <w:rFonts w:hint="cs"/>
                <w:rtl/>
              </w:rPr>
              <w:t xml:space="preserve">اعتماد </w:t>
            </w:r>
            <w:r w:rsidR="00F16D6A" w:rsidRPr="00F16D6A">
              <w:rPr>
                <w:rtl/>
              </w:rPr>
              <w:t xml:space="preserve">طلب دعم المزارع العضوية </w:t>
            </w:r>
            <w:r w:rsidR="00F16D6A" w:rsidRPr="00F16D6A">
              <w:rPr>
                <w:rFonts w:hint="cs"/>
                <w:rtl/>
              </w:rPr>
              <w:t>للمزارعي</w:t>
            </w:r>
            <w:r w:rsidR="00F16D6A">
              <w:rPr>
                <w:rFonts w:hint="cs"/>
                <w:rtl/>
              </w:rPr>
              <w:t>ن</w:t>
            </w:r>
          </w:p>
        </w:tc>
      </w:tr>
      <w:tr w:rsidR="000E74C5" w:rsidRPr="00097603" w14:paraId="3B574DE9" w14:textId="77777777" w:rsidTr="000E7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vAlign w:val="center"/>
          </w:tcPr>
          <w:p w14:paraId="648A2972" w14:textId="77777777" w:rsidR="000E74C5" w:rsidRPr="00076FD1" w:rsidRDefault="000E74C5">
            <w:pPr>
              <w:pStyle w:val="ListParagraph"/>
              <w:numPr>
                <w:ilvl w:val="0"/>
                <w:numId w:val="7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noWrap/>
            <w:vAlign w:val="center"/>
          </w:tcPr>
          <w:p w14:paraId="2364F05A" w14:textId="77777777" w:rsidR="000E74C5" w:rsidRPr="00E60A1E" w:rsidRDefault="000E74C5" w:rsidP="0000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الهدف منه</w:t>
            </w:r>
          </w:p>
        </w:tc>
        <w:tc>
          <w:tcPr>
            <w:tcW w:w="731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shd w:val="clear" w:color="auto" w:fill="auto"/>
            <w:vAlign w:val="center"/>
          </w:tcPr>
          <w:p w14:paraId="726582C9" w14:textId="32C81604" w:rsidR="000E74C5" w:rsidRPr="00E60A1E" w:rsidRDefault="009D6C83" w:rsidP="009A7D54">
            <w:pPr>
              <w:pStyle w:val="a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</w:rPr>
              <w:t xml:space="preserve">مراجعة وتدقيق بيانات الطلب ومطابقة محتوى المرفقات </w:t>
            </w:r>
            <w:r w:rsidR="00097603" w:rsidRPr="00E60A1E">
              <w:rPr>
                <w:rFonts w:cs="Lina sans" w:hint="cs"/>
                <w:sz w:val="18"/>
                <w:szCs w:val="18"/>
                <w:rtl/>
              </w:rPr>
              <w:t>من أجل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 الحصول على الاعتماد النهائي</w:t>
            </w:r>
            <w:r w:rsidR="0058072D" w:rsidRPr="00E60A1E">
              <w:rPr>
                <w:rFonts w:cs="Lina sans" w:hint="cs"/>
                <w:sz w:val="18"/>
                <w:szCs w:val="18"/>
                <w:rtl/>
              </w:rPr>
              <w:t xml:space="preserve"> وصرف مبلغ الدعم</w:t>
            </w:r>
            <w:r w:rsidR="00A66D97" w:rsidRPr="00E60A1E">
              <w:rPr>
                <w:rFonts w:cs="Lina sans" w:hint="cs"/>
                <w:sz w:val="18"/>
                <w:szCs w:val="18"/>
                <w:rtl/>
              </w:rPr>
              <w:t xml:space="preserve"> أو 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>رفض</w:t>
            </w:r>
            <w:r w:rsidR="00A66D97" w:rsidRPr="00E60A1E">
              <w:rPr>
                <w:rFonts w:cs="Lina sans" w:hint="cs"/>
                <w:sz w:val="18"/>
                <w:szCs w:val="18"/>
                <w:rtl/>
              </w:rPr>
              <w:t xml:space="preserve"> الطلب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>.</w:t>
            </w:r>
          </w:p>
        </w:tc>
      </w:tr>
      <w:tr w:rsidR="000E74C5" w:rsidRPr="00097603" w14:paraId="5C2BF3E7" w14:textId="77777777" w:rsidTr="000E74C5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vAlign w:val="center"/>
          </w:tcPr>
          <w:p w14:paraId="1F54A4E9" w14:textId="77777777" w:rsidR="000E74C5" w:rsidRPr="00076FD1" w:rsidRDefault="000E74C5">
            <w:pPr>
              <w:pStyle w:val="ListParagraph"/>
              <w:numPr>
                <w:ilvl w:val="0"/>
                <w:numId w:val="7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noWrap/>
            <w:vAlign w:val="center"/>
          </w:tcPr>
          <w:p w14:paraId="0D473A24" w14:textId="77777777" w:rsidR="000E74C5" w:rsidRPr="00E60A1E" w:rsidRDefault="000E74C5" w:rsidP="0000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الأدوار الرئيسة</w:t>
            </w:r>
          </w:p>
        </w:tc>
        <w:tc>
          <w:tcPr>
            <w:tcW w:w="731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vAlign w:val="center"/>
          </w:tcPr>
          <w:p w14:paraId="478E9F33" w14:textId="77777777" w:rsidR="000E74C5" w:rsidRPr="00E60A1E" w:rsidRDefault="009D6C83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الموظف</w:t>
            </w:r>
          </w:p>
          <w:p w14:paraId="6D992531" w14:textId="2CC67E88" w:rsidR="009D6C83" w:rsidRPr="00E60A1E" w:rsidRDefault="009D6C83" w:rsidP="00311438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مدير الإدارة</w:t>
            </w:r>
          </w:p>
          <w:p w14:paraId="444B3D66" w14:textId="77777777" w:rsidR="009D6C83" w:rsidRPr="00E60A1E" w:rsidRDefault="009D6C83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المدير العام</w:t>
            </w:r>
          </w:p>
          <w:p w14:paraId="6A4B0C83" w14:textId="162CBAF1" w:rsidR="00097603" w:rsidRPr="00E60A1E" w:rsidRDefault="00097603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ممثل الإدارة المالية</w:t>
            </w:r>
          </w:p>
        </w:tc>
      </w:tr>
      <w:tr w:rsidR="000E74C5" w:rsidRPr="00097603" w14:paraId="5735A95E" w14:textId="77777777" w:rsidTr="000E7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vAlign w:val="center"/>
          </w:tcPr>
          <w:p w14:paraId="1D38C2F5" w14:textId="77777777" w:rsidR="000E74C5" w:rsidRPr="00076FD1" w:rsidRDefault="000E74C5">
            <w:pPr>
              <w:pStyle w:val="ListParagraph"/>
              <w:numPr>
                <w:ilvl w:val="0"/>
                <w:numId w:val="7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shd w:val="clear" w:color="auto" w:fill="auto"/>
            <w:noWrap/>
            <w:vAlign w:val="center"/>
          </w:tcPr>
          <w:p w14:paraId="259BE2E8" w14:textId="77777777" w:rsidR="000E74C5" w:rsidRPr="00E60A1E" w:rsidRDefault="000E74C5" w:rsidP="0000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الشروط المسبقة</w:t>
            </w:r>
          </w:p>
        </w:tc>
        <w:tc>
          <w:tcPr>
            <w:tcW w:w="731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shd w:val="clear" w:color="auto" w:fill="auto"/>
            <w:vAlign w:val="center"/>
          </w:tcPr>
          <w:p w14:paraId="2CD735BF" w14:textId="40C2F9DC" w:rsidR="000E74C5" w:rsidRPr="00E60A1E" w:rsidRDefault="00474F7C" w:rsidP="00EC0363">
            <w:pPr>
              <w:pStyle w:val="a0"/>
              <w:framePr w:wrap="arou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المستفيد قدم طلب جديد </w:t>
            </w:r>
          </w:p>
        </w:tc>
      </w:tr>
      <w:tr w:rsidR="000E74C5" w:rsidRPr="00097603" w14:paraId="792A61C9" w14:textId="77777777" w:rsidTr="000E74C5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tcBorders>
              <w:top w:val="single" w:sz="6" w:space="0" w:color="C9C9C9" w:themeColor="accent3" w:themeTint="99"/>
              <w:left w:val="single" w:sz="6" w:space="0" w:color="C9C9C9" w:themeColor="accent3" w:themeTint="99"/>
              <w:bottom w:val="single" w:sz="6" w:space="0" w:color="C9C9C9" w:themeColor="accent3" w:themeTint="99"/>
            </w:tcBorders>
            <w:vAlign w:val="center"/>
          </w:tcPr>
          <w:p w14:paraId="40AF51D7" w14:textId="77777777" w:rsidR="000E74C5" w:rsidRPr="00076FD1" w:rsidRDefault="000E74C5">
            <w:pPr>
              <w:pStyle w:val="ListParagraph"/>
              <w:numPr>
                <w:ilvl w:val="0"/>
                <w:numId w:val="7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48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</w:tcBorders>
            <w:noWrap/>
            <w:vAlign w:val="center"/>
          </w:tcPr>
          <w:p w14:paraId="20E38504" w14:textId="77777777" w:rsidR="000E74C5" w:rsidRPr="00E60A1E" w:rsidRDefault="000E74C5" w:rsidP="0000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قواعد العمل </w:t>
            </w:r>
          </w:p>
        </w:tc>
        <w:tc>
          <w:tcPr>
            <w:tcW w:w="7315" w:type="dxa"/>
            <w:tcBorders>
              <w:top w:val="single" w:sz="6" w:space="0" w:color="C9C9C9" w:themeColor="accent3" w:themeTint="99"/>
              <w:bottom w:val="single" w:sz="6" w:space="0" w:color="C9C9C9" w:themeColor="accent3" w:themeTint="99"/>
              <w:right w:val="single" w:sz="6" w:space="0" w:color="C9C9C9" w:themeColor="accent3" w:themeTint="99"/>
            </w:tcBorders>
            <w:vAlign w:val="center"/>
          </w:tcPr>
          <w:p w14:paraId="70CE9318" w14:textId="77777777" w:rsidR="009D6C83" w:rsidRPr="00E60A1E" w:rsidRDefault="009D6C83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يمكن</w:t>
            </w:r>
            <w:r w:rsidRPr="00E60A1E">
              <w:rPr>
                <w:rFonts w:cs="Lina sans"/>
                <w:sz w:val="18"/>
                <w:szCs w:val="18"/>
                <w:rtl/>
              </w:rPr>
              <w:t xml:space="preserve"> عرض 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وتنزيل كافة </w:t>
            </w:r>
            <w:r w:rsidRPr="00E60A1E">
              <w:rPr>
                <w:rFonts w:cs="Lina sans"/>
                <w:sz w:val="18"/>
                <w:szCs w:val="18"/>
                <w:rtl/>
              </w:rPr>
              <w:t>مرفقات الطلب.</w:t>
            </w:r>
          </w:p>
          <w:p w14:paraId="4ED8A69C" w14:textId="77777777" w:rsidR="000E74C5" w:rsidRPr="00E60A1E" w:rsidRDefault="009D6C83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/>
                <w:sz w:val="18"/>
                <w:szCs w:val="18"/>
                <w:rtl/>
              </w:rPr>
              <w:t xml:space="preserve">لا 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>يمكن</w:t>
            </w:r>
            <w:r w:rsidRPr="00E60A1E">
              <w:rPr>
                <w:rFonts w:cs="Lina sans"/>
                <w:sz w:val="18"/>
                <w:szCs w:val="18"/>
                <w:rtl/>
              </w:rPr>
              <w:t xml:space="preserve"> التعديل على بيانات الطلب.</w:t>
            </w:r>
          </w:p>
          <w:p w14:paraId="2216E36B" w14:textId="749A6A27" w:rsidR="00990C9D" w:rsidRPr="00E60A1E" w:rsidRDefault="00990C9D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الموظف مسؤول عن إدخال مبلغ الدعم لكل عنصر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2BB9EF7C" w14:textId="6D6FEA48" w:rsidR="00EC6B9B" w:rsidRPr="00E60A1E" w:rsidRDefault="00EC6B9B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  <w:highlight w:val="green"/>
              </w:rPr>
            </w:pPr>
            <w:r w:rsidRPr="00E60A1E">
              <w:rPr>
                <w:rFonts w:cs="Lina sans" w:hint="cs"/>
                <w:sz w:val="18"/>
                <w:szCs w:val="18"/>
                <w:highlight w:val="green"/>
                <w:rtl/>
              </w:rPr>
              <w:t xml:space="preserve">يجب أن يكون مبلغ الدعم أكبر من صفر ليتمكن المستفيد من إرسال الطلب </w:t>
            </w:r>
          </w:p>
          <w:p w14:paraId="0CC179B8" w14:textId="77777777" w:rsidR="00474F7C" w:rsidRPr="00E60A1E" w:rsidRDefault="00474F7C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يمكن للمدراء التعديل على مبلغ الدعم.</w:t>
            </w:r>
          </w:p>
          <w:p w14:paraId="603C1B18" w14:textId="614BF734" w:rsidR="00474F7C" w:rsidRPr="00E60A1E" w:rsidRDefault="00474F7C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يتم حفظ كافة التعديلات على مبلغ الدعم لكل صنف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5D428B0E" w14:textId="77777777" w:rsidR="00474F7C" w:rsidRPr="00E60A1E" w:rsidRDefault="00474F7C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الموظف هو المسؤول عن التحقق من مطابقة المرفقات.</w:t>
            </w:r>
          </w:p>
          <w:p w14:paraId="005287A4" w14:textId="48BD8F8A" w:rsidR="00474F7C" w:rsidRPr="00E60A1E" w:rsidRDefault="00474F7C" w:rsidP="00EC0363">
            <w:pPr>
              <w:pStyle w:val="a0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لا يمكن ارسال الطلب من الموظف لمدير الإدارة في حال عدم تطابق أحد المرفقات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>.</w:t>
            </w:r>
          </w:p>
        </w:tc>
      </w:tr>
    </w:tbl>
    <w:p w14:paraId="69F65999" w14:textId="420B8DFF" w:rsidR="000E74C5" w:rsidRPr="000037B9" w:rsidRDefault="000E74C5" w:rsidP="000037B9">
      <w:pPr>
        <w:rPr>
          <w:rtl/>
        </w:rPr>
      </w:pPr>
    </w:p>
    <w:p w14:paraId="000E6992" w14:textId="2023786F" w:rsidR="00F615BF" w:rsidRPr="000037B9" w:rsidRDefault="00F615BF" w:rsidP="000037B9">
      <w:pPr>
        <w:rPr>
          <w:rtl/>
        </w:rPr>
      </w:pPr>
      <w:bookmarkStart w:id="58" w:name="_Ref184115021"/>
      <w:bookmarkStart w:id="59" w:name="_Ref184115074"/>
    </w:p>
    <w:p w14:paraId="0586900E" w14:textId="28180358" w:rsidR="00F04776" w:rsidRDefault="00F04776" w:rsidP="00851F6F">
      <w:pPr>
        <w:pStyle w:val="Heading2"/>
        <w:rPr>
          <w:rFonts w:cs="Lina sans"/>
        </w:rPr>
      </w:pPr>
      <w:bookmarkStart w:id="60" w:name="_حالات_الطلب"/>
      <w:bookmarkStart w:id="61" w:name="_Toc187245045"/>
      <w:bookmarkEnd w:id="60"/>
      <w:r w:rsidRPr="0053293C">
        <w:rPr>
          <w:rFonts w:cs="Lina sans" w:hint="cs"/>
          <w:rtl/>
        </w:rPr>
        <w:t>حالات الطلب</w:t>
      </w:r>
      <w:bookmarkEnd w:id="58"/>
      <w:bookmarkEnd w:id="59"/>
      <w:bookmarkEnd w:id="61"/>
      <w:r w:rsidRPr="0053293C">
        <w:rPr>
          <w:rFonts w:cs="Lina sans" w:hint="cs"/>
          <w:rtl/>
        </w:rPr>
        <w:t xml:space="preserve"> </w:t>
      </w:r>
    </w:p>
    <w:p w14:paraId="453B3F09" w14:textId="77777777" w:rsidR="0053293C" w:rsidRPr="0053293C" w:rsidRDefault="0053293C" w:rsidP="0053293C">
      <w:pPr>
        <w:rPr>
          <w:rFonts w:asciiTheme="minorHAnsi" w:hAnsiTheme="minorHAnsi"/>
          <w:rtl/>
        </w:rPr>
      </w:pPr>
    </w:p>
    <w:tbl>
      <w:tblPr>
        <w:tblStyle w:val="TableGrid1"/>
        <w:bidiVisual/>
        <w:tblW w:w="845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39"/>
        <w:gridCol w:w="2069"/>
        <w:gridCol w:w="5844"/>
      </w:tblGrid>
      <w:tr w:rsidR="00BB71A9" w:rsidRPr="009261D5" w14:paraId="0A04289A" w14:textId="77777777" w:rsidTr="00851F6F">
        <w:trPr>
          <w:trHeight w:val="317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5218F578" w14:textId="77777777" w:rsidR="00BB71A9" w:rsidRPr="000037B9" w:rsidRDefault="00BB71A9" w:rsidP="00187C0C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228DCC65" w14:textId="2BD742A0" w:rsidR="00BB71A9" w:rsidRPr="00851F6F" w:rsidRDefault="00BB71A9" w:rsidP="00187C0C">
            <w:pPr>
              <w:pStyle w:val="tabletitle"/>
              <w:jc w:val="center"/>
              <w:rPr>
                <w:rtl/>
              </w:rPr>
            </w:pPr>
            <w:r w:rsidRPr="00851F6F">
              <w:rPr>
                <w:rFonts w:hint="cs"/>
                <w:rtl/>
              </w:rPr>
              <w:t>الحالة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1D776FAE" w14:textId="7C23BE4D" w:rsidR="00BB71A9" w:rsidRPr="00851F6F" w:rsidRDefault="00BB71A9" w:rsidP="00187C0C">
            <w:pPr>
              <w:pStyle w:val="tabletitle"/>
              <w:jc w:val="center"/>
              <w:rPr>
                <w:rtl/>
              </w:rPr>
            </w:pPr>
            <w:r w:rsidRPr="00851F6F">
              <w:rPr>
                <w:rFonts w:hint="cs"/>
                <w:rtl/>
              </w:rPr>
              <w:t>الوصف</w:t>
            </w:r>
          </w:p>
        </w:tc>
      </w:tr>
      <w:tr w:rsidR="00BB71A9" w:rsidRPr="009261D5" w14:paraId="40A9E92C" w14:textId="77777777" w:rsidTr="00851F6F">
        <w:trPr>
          <w:trHeight w:val="288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964CDF" w14:textId="77777777" w:rsidR="00BB71A9" w:rsidRPr="00E60A1E" w:rsidRDefault="00BB71A9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0FF84F" w14:textId="77777777" w:rsidR="00BB71A9" w:rsidRPr="00E60A1E" w:rsidRDefault="00BB71A9" w:rsidP="000037B9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مسودة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2FF54" w14:textId="520E7356" w:rsidR="00BB71A9" w:rsidRPr="00E60A1E" w:rsidRDefault="00BB71A9" w:rsidP="00EC0363">
            <w:pPr>
              <w:pStyle w:val="a0"/>
              <w:framePr w:wrap="around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الطلب قيد الانشاء لدى المستفيد ولم يتم ارساله بعد.</w:t>
            </w:r>
          </w:p>
        </w:tc>
      </w:tr>
      <w:tr w:rsidR="002810AD" w:rsidRPr="009261D5" w14:paraId="428EF893" w14:textId="77777777" w:rsidTr="00851F6F">
        <w:trPr>
          <w:trHeight w:val="288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29A92F" w14:textId="77777777" w:rsidR="002810AD" w:rsidRPr="00E60A1E" w:rsidRDefault="002810AD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4C5C59" w14:textId="413624EF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قيد الدراسة والمراجعة 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7F87F2" w14:textId="5533B5E5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المستفيد أرسل الطلب وهو لدى الموظف للتدقيق المبدئي.</w:t>
            </w:r>
          </w:p>
        </w:tc>
      </w:tr>
      <w:tr w:rsidR="002810AD" w:rsidRPr="009261D5" w14:paraId="52491B08" w14:textId="77777777" w:rsidTr="00851F6F">
        <w:trPr>
          <w:trHeight w:val="288"/>
          <w:jc w:val="center"/>
        </w:trPr>
        <w:tc>
          <w:tcPr>
            <w:tcW w:w="539" w:type="dxa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0FCD452D" w14:textId="77777777" w:rsidR="002810AD" w:rsidRPr="00E60A1E" w:rsidRDefault="002810AD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14:paraId="50E38D2A" w14:textId="593B344E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قيد الاعتماد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1BC17B" w14:textId="77777777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الموظف أرسل الطلب إلى مدير الإدارة</w:t>
            </w:r>
          </w:p>
          <w:p w14:paraId="7C6E2073" w14:textId="4AE2C8B8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مدير الإدارة أعاد الطلب للموظف.</w:t>
            </w:r>
          </w:p>
          <w:p w14:paraId="5843F81E" w14:textId="77777777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مدير الإدارة أرسل الطلب إلى المدير العام</w:t>
            </w:r>
          </w:p>
          <w:p w14:paraId="27DFDDB4" w14:textId="5C1FD163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المدير العام أعاد الطلب إلى مدير الإدارة.</w:t>
            </w:r>
          </w:p>
        </w:tc>
      </w:tr>
      <w:tr w:rsidR="002810AD" w:rsidRPr="009261D5" w14:paraId="1A7397BC" w14:textId="77777777" w:rsidTr="00851F6F">
        <w:trPr>
          <w:trHeight w:val="288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24A744" w14:textId="77777777" w:rsidR="002810AD" w:rsidRPr="00E60A1E" w:rsidRDefault="002810AD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31BC96" w14:textId="437D7410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قيد الصرف 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C9B03" w14:textId="47451A30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المدير العام اعتمد الطلب وتم ارساله لممثل الإدارة المالية </w:t>
            </w:r>
          </w:p>
        </w:tc>
      </w:tr>
      <w:tr w:rsidR="002810AD" w:rsidRPr="009261D5" w14:paraId="428E7D01" w14:textId="77777777" w:rsidTr="00851F6F">
        <w:trPr>
          <w:trHeight w:val="288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E44DC6" w14:textId="77777777" w:rsidR="002810AD" w:rsidRPr="00E60A1E" w:rsidRDefault="002810AD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8872C9" w14:textId="74713D21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تم الدعم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90580B" w14:textId="321185C6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ممثل الإدارة المالية وثق صرف مبلغ الدعم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>.</w:t>
            </w:r>
          </w:p>
        </w:tc>
      </w:tr>
      <w:tr w:rsidR="002810AD" w:rsidRPr="009261D5" w14:paraId="5B158F66" w14:textId="77777777" w:rsidTr="00851F6F">
        <w:trPr>
          <w:trHeight w:val="288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C947C3" w14:textId="77777777" w:rsidR="002810AD" w:rsidRPr="00E60A1E" w:rsidRDefault="002810AD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2C721" w14:textId="7F1B793B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</w:rPr>
              <w:t>تم الإرجاع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DF4D0" w14:textId="5C06C13F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</w:rPr>
              <w:t>الموظف أعاد الطلب للمستفيد</w:t>
            </w:r>
            <w:r w:rsidRPr="00E60A1E">
              <w:rPr>
                <w:rFonts w:cs="Lina sans"/>
                <w:sz w:val="18"/>
                <w:szCs w:val="18"/>
              </w:rPr>
              <w:t>.</w:t>
            </w:r>
          </w:p>
        </w:tc>
      </w:tr>
      <w:tr w:rsidR="002810AD" w:rsidRPr="009261D5" w14:paraId="40165665" w14:textId="77777777" w:rsidTr="00851F6F">
        <w:trPr>
          <w:trHeight w:val="288"/>
          <w:jc w:val="center"/>
        </w:trPr>
        <w:tc>
          <w:tcPr>
            <w:tcW w:w="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5E757D" w14:textId="77777777" w:rsidR="002810AD" w:rsidRPr="00E60A1E" w:rsidRDefault="002810AD">
            <w:pPr>
              <w:pStyle w:val="ListParagraph"/>
              <w:numPr>
                <w:ilvl w:val="0"/>
                <w:numId w:val="1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CE2C5B" w14:textId="3789D827" w:rsidR="002810AD" w:rsidRPr="00E60A1E" w:rsidRDefault="002810AD" w:rsidP="002810AD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</w:rPr>
              <w:t>طلب مرفوض</w:t>
            </w:r>
          </w:p>
        </w:tc>
        <w:tc>
          <w:tcPr>
            <w:tcW w:w="5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FB0A9D" w14:textId="77777777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الموظف رفض الطلب.</w:t>
            </w:r>
          </w:p>
          <w:p w14:paraId="44D2EA73" w14:textId="35CF50AB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مدير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>الإدارة رفض الطلب.</w:t>
            </w:r>
          </w:p>
          <w:p w14:paraId="6A790734" w14:textId="77777777" w:rsidR="002810AD" w:rsidRPr="00E60A1E" w:rsidRDefault="002810AD" w:rsidP="00EC0363">
            <w:pPr>
              <w:pStyle w:val="a0"/>
              <w:framePr w:wrap="around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المدير العام رفض الطلب.</w:t>
            </w:r>
          </w:p>
        </w:tc>
      </w:tr>
    </w:tbl>
    <w:p w14:paraId="33FD27E0" w14:textId="71AD068E" w:rsidR="00F04776" w:rsidRDefault="00F04776" w:rsidP="000037B9">
      <w:pPr>
        <w:rPr>
          <w:rtl/>
        </w:rPr>
      </w:pPr>
      <w:bookmarkStart w:id="62" w:name="_رسائل_إجراء_تقديم"/>
      <w:bookmarkEnd w:id="62"/>
    </w:p>
    <w:p w14:paraId="15E15B1E" w14:textId="7570E49C" w:rsidR="00CA74A0" w:rsidRDefault="00CA74A0">
      <w:pPr>
        <w:bidi w:val="0"/>
        <w:rPr>
          <w:rtl/>
        </w:rPr>
      </w:pPr>
      <w:r>
        <w:rPr>
          <w:rtl/>
        </w:rPr>
        <w:br w:type="page"/>
      </w:r>
    </w:p>
    <w:p w14:paraId="313C192B" w14:textId="77777777" w:rsidR="00923BE1" w:rsidRPr="0053293C" w:rsidRDefault="00923BE1" w:rsidP="000037B9">
      <w:pPr>
        <w:pStyle w:val="Heading2"/>
        <w:rPr>
          <w:rFonts w:cs="Lina sans"/>
          <w:rtl/>
        </w:rPr>
      </w:pPr>
      <w:bookmarkStart w:id="63" w:name="_رسائل_إجراء_اعتماد"/>
      <w:bookmarkStart w:id="64" w:name="_Toc187245046"/>
      <w:bookmarkEnd w:id="63"/>
      <w:r w:rsidRPr="0053293C">
        <w:rPr>
          <w:rFonts w:cs="Lina sans" w:hint="cs"/>
          <w:rtl/>
        </w:rPr>
        <w:lastRenderedPageBreak/>
        <w:t>رسائل إجراء اعتماد الطلب</w:t>
      </w:r>
      <w:bookmarkEnd w:id="64"/>
    </w:p>
    <w:tbl>
      <w:tblPr>
        <w:tblStyle w:val="TableGrid1"/>
        <w:bidiVisual/>
        <w:tblW w:w="918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15"/>
        <w:gridCol w:w="7466"/>
      </w:tblGrid>
      <w:tr w:rsidR="00923BE1" w:rsidRPr="009261D5" w14:paraId="1E4BED68" w14:textId="77777777" w:rsidTr="00A66D97">
        <w:trPr>
          <w:trHeight w:val="305"/>
          <w:tblHeader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699E4D5A" w14:textId="77777777" w:rsidR="00923BE1" w:rsidRPr="000037B9" w:rsidRDefault="00923BE1" w:rsidP="00CA74A0">
            <w:pPr>
              <w:pStyle w:val="tabletitle"/>
            </w:pPr>
            <w:r w:rsidRPr="000037B9">
              <w:rPr>
                <w:rFonts w:hint="cs"/>
                <w:rtl/>
              </w:rPr>
              <w:t>رقم الرسالة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7B67"/>
            <w:vAlign w:val="center"/>
          </w:tcPr>
          <w:p w14:paraId="790A6184" w14:textId="77777777" w:rsidR="00923BE1" w:rsidRPr="000037B9" w:rsidRDefault="00923BE1" w:rsidP="00CA74A0">
            <w:pPr>
              <w:pStyle w:val="tabletitle"/>
            </w:pPr>
            <w:r w:rsidRPr="000037B9">
              <w:rPr>
                <w:rFonts w:hint="cs"/>
                <w:rtl/>
              </w:rPr>
              <w:t>نص الرسالة</w:t>
            </w:r>
          </w:p>
        </w:tc>
      </w:tr>
      <w:tr w:rsidR="00923BE1" w:rsidRPr="009261D5" w14:paraId="38B618E3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61DF6A59" w14:textId="77777777" w:rsidR="00923BE1" w:rsidRPr="00E60A1E" w:rsidRDefault="00923BE1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رسالة التأكيد (6)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FFC1AE" w14:textId="6C0833E8" w:rsidR="00923BE1" w:rsidRPr="00E60A1E" w:rsidRDefault="00923BE1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هل أنت متأكد من اعتماد الطلب؟</w:t>
            </w:r>
          </w:p>
        </w:tc>
      </w:tr>
      <w:tr w:rsidR="00A66D97" w:rsidRPr="009261D5" w14:paraId="1B529E01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3CE58CCA" w14:textId="36F67E67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رسالة التأكيد (7)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56F06F" w14:textId="295C0106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هل أنت متأكد من إعادة الطلب؟</w:t>
            </w:r>
          </w:p>
        </w:tc>
      </w:tr>
      <w:tr w:rsidR="00A66D97" w:rsidRPr="009261D5" w14:paraId="64923218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4B84515F" w14:textId="596644A1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رسالة التأكيد (8)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328E84" w14:textId="4363BB24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هل أنت متأكد من رفض الطلب؟</w:t>
            </w:r>
          </w:p>
        </w:tc>
      </w:tr>
      <w:tr w:rsidR="00A66D97" w:rsidRPr="009261D5" w14:paraId="0E481B28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5798C23F" w14:textId="77777777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رسالة توضيحية (13)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60CA93" w14:textId="689B8F71" w:rsidR="00A66D97" w:rsidRPr="00E60A1E" w:rsidRDefault="00651073" w:rsidP="00651073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تم ارجاع </w:t>
            </w:r>
            <w:r w:rsidR="00A66D97" w:rsidRPr="00E60A1E">
              <w:rPr>
                <w:rFonts w:cs="Lina sans" w:hint="cs"/>
                <w:rtl/>
              </w:rPr>
              <w:t>الطلب.</w:t>
            </w:r>
          </w:p>
        </w:tc>
      </w:tr>
      <w:tr w:rsidR="00A66D97" w:rsidRPr="009261D5" w14:paraId="305F7C4D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416792E3" w14:textId="72FAE6BA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رسالة توضيحية (12) 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7AF03F" w14:textId="1E72739F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تم اعتماد الطلب بنجاح.</w:t>
            </w:r>
          </w:p>
        </w:tc>
      </w:tr>
      <w:tr w:rsidR="00A66D97" w:rsidRPr="009261D5" w14:paraId="1ED2EC5D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5DC9C361" w14:textId="7D000E5C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رسالة توضيحية ( 1)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5959B3" w14:textId="0BC9B4E6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تم رفض</w:t>
            </w:r>
            <w:r w:rsidR="007C1DDF">
              <w:rPr>
                <w:rFonts w:cs="Lina sans"/>
              </w:rPr>
              <w:t xml:space="preserve"> </w:t>
            </w:r>
            <w:r w:rsidRPr="00E60A1E">
              <w:rPr>
                <w:rFonts w:cs="Lina sans" w:hint="cs"/>
                <w:rtl/>
              </w:rPr>
              <w:t>الطلب وإشعار المستفيد.</w:t>
            </w:r>
          </w:p>
        </w:tc>
      </w:tr>
      <w:tr w:rsidR="00A66D97" w:rsidRPr="009261D5" w14:paraId="0ACF7A77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71A26658" w14:textId="4046D46C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إشعار (3)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3D255E" w14:textId="0EF1CCD2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>عزيزي</w:t>
            </w:r>
            <w:r w:rsidRPr="00E60A1E">
              <w:rPr>
                <w:rFonts w:cs="Lina sans" w:hint="cs"/>
                <w:rtl/>
              </w:rPr>
              <w:t xml:space="preserve"> المستفيد</w:t>
            </w:r>
            <w:r w:rsidR="007C1DDF">
              <w:rPr>
                <w:rFonts w:cs="Lina sans"/>
              </w:rPr>
              <w:t xml:space="preserve"> </w:t>
            </w:r>
            <w:r w:rsidRPr="00E60A1E">
              <w:rPr>
                <w:rFonts w:cs="Lina sans" w:hint="cs"/>
                <w:rtl/>
              </w:rPr>
              <w:t>/</w:t>
            </w:r>
            <w:r w:rsidRPr="00E60A1E">
              <w:rPr>
                <w:rFonts w:cs="Lina sans"/>
                <w:rtl/>
              </w:rPr>
              <w:t>&lt;مقدم الطلب&gt; تم رفض طلبكم لخدمة (طلب &lt;نوع الطلب الرئيسي&gt; &lt;نوع الطلب الفرعي&gt;</w:t>
            </w:r>
            <w:r w:rsidR="007C1DDF" w:rsidRPr="00E60A1E">
              <w:rPr>
                <w:rFonts w:cs="Lina sans" w:hint="cs"/>
                <w:rtl/>
              </w:rPr>
              <w:t>)، برقم</w:t>
            </w:r>
            <w:r w:rsidRPr="00E60A1E">
              <w:rPr>
                <w:rFonts w:cs="Lina sans"/>
                <w:rtl/>
              </w:rPr>
              <w:t xml:space="preserve"> &lt;رقم الطلب&gt;، الرجاء الاطلاع عـلى الطلب من خلال الرابط أدناه:</w:t>
            </w:r>
          </w:p>
        </w:tc>
      </w:tr>
      <w:tr w:rsidR="00A66D97" w:rsidRPr="009261D5" w14:paraId="082A2AE5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128F98AB" w14:textId="66DD73B3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إشعار (4)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D915E8" w14:textId="0ED08444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يوجد لديكم طلب مُعاد،</w:t>
            </w:r>
            <w:r w:rsidRPr="00E60A1E">
              <w:rPr>
                <w:rFonts w:cs="Lina sans"/>
                <w:rtl/>
              </w:rPr>
              <w:t xml:space="preserve"> لخدمة (طلب &lt;نوع الطلب الرئيسي&gt; &lt;نوع الطلب الفرعي&gt;)، </w:t>
            </w:r>
            <w:r w:rsidRPr="00E60A1E">
              <w:rPr>
                <w:rFonts w:cs="Lina sans" w:hint="cs"/>
                <w:rtl/>
              </w:rPr>
              <w:t>ب</w:t>
            </w:r>
            <w:r w:rsidRPr="00E60A1E">
              <w:rPr>
                <w:rFonts w:cs="Lina sans"/>
                <w:rtl/>
              </w:rPr>
              <w:t>رقم &lt;رقم الطلب&gt;، لمعالجة الملاحظات المطلوبة، الرجاء الاطلاع عـلى الطلب من خلال الرابط أدناه</w:t>
            </w:r>
          </w:p>
        </w:tc>
      </w:tr>
      <w:tr w:rsidR="00A66D97" w:rsidRPr="009261D5" w14:paraId="54B9ECA5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416E0C6C" w14:textId="1B24581A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إشعار (5)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DF5B2F" w14:textId="7BDEFDF1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لديك طلب جديد لخدمة </w:t>
            </w:r>
            <w:r w:rsidRPr="00E60A1E">
              <w:rPr>
                <w:rFonts w:cs="Lina sans"/>
                <w:rtl/>
              </w:rPr>
              <w:t>طلب &lt;نوع الطلب الرئيسي&gt; &lt;نوع الطلب الفرعي&gt;</w:t>
            </w:r>
            <w:r w:rsidR="007C1DDF" w:rsidRPr="00E60A1E">
              <w:rPr>
                <w:rFonts w:cs="Lina sans" w:hint="cs"/>
                <w:rtl/>
              </w:rPr>
              <w:t>)، تحت</w:t>
            </w:r>
            <w:r w:rsidRPr="00E60A1E">
              <w:rPr>
                <w:rFonts w:cs="Lina sans"/>
                <w:rtl/>
              </w:rPr>
              <w:t xml:space="preserve"> رقم &lt;رقم الطلب&gt;، الرجاء الاطلاع عـلى الطلب من خلال الرابط أدناه:</w:t>
            </w:r>
          </w:p>
        </w:tc>
      </w:tr>
      <w:tr w:rsidR="00A66D97" w:rsidRPr="009261D5" w14:paraId="6B7AACA9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5D0A97F7" w14:textId="02A885C2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إشعار (6)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0171E1" w14:textId="2B61FAC4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 xml:space="preserve">عزيزي &lt;مقدم الطلب&gt; </w:t>
            </w:r>
            <w:r w:rsidRPr="00E60A1E">
              <w:rPr>
                <w:rFonts w:cs="Lina sans" w:hint="cs"/>
                <w:rtl/>
              </w:rPr>
              <w:t xml:space="preserve">جاري العمل على صرف </w:t>
            </w:r>
            <w:r w:rsidR="007C1DDF" w:rsidRPr="00E60A1E">
              <w:rPr>
                <w:rFonts w:cs="Lina sans" w:hint="cs"/>
                <w:rtl/>
              </w:rPr>
              <w:t>المبلغ المتعلق</w:t>
            </w:r>
            <w:r w:rsidRPr="00E60A1E">
              <w:rPr>
                <w:rFonts w:cs="Lina sans" w:hint="cs"/>
                <w:rtl/>
              </w:rPr>
              <w:t xml:space="preserve"> ب</w:t>
            </w:r>
            <w:r w:rsidRPr="00E60A1E">
              <w:rPr>
                <w:rFonts w:cs="Lina sans"/>
                <w:rtl/>
              </w:rPr>
              <w:t>طلب خدمة (طلب &lt;نوع الطلب الرئيسي&gt; &lt;نوع الطلب الفرعي&gt;)</w:t>
            </w:r>
            <w:r w:rsidR="00841263">
              <w:rPr>
                <w:rFonts w:cs="Lina san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ب</w:t>
            </w:r>
            <w:r w:rsidRPr="00E60A1E">
              <w:rPr>
                <w:rFonts w:cs="Lina sans"/>
                <w:rtl/>
              </w:rPr>
              <w:t xml:space="preserve">رقم &lt;رقم الطلب&gt;، </w:t>
            </w:r>
            <w:r w:rsidRPr="00E60A1E">
              <w:rPr>
                <w:rFonts w:cs="Lina sans" w:hint="cs"/>
                <w:rtl/>
              </w:rPr>
              <w:t xml:space="preserve">، يمكنك </w:t>
            </w:r>
            <w:r w:rsidRPr="00E60A1E">
              <w:rPr>
                <w:rFonts w:cs="Lina sans"/>
                <w:rtl/>
              </w:rPr>
              <w:t xml:space="preserve">الاطلاع عـلى </w:t>
            </w:r>
            <w:r w:rsidRPr="00E60A1E">
              <w:rPr>
                <w:rFonts w:cs="Lina sans" w:hint="cs"/>
                <w:rtl/>
              </w:rPr>
              <w:t>التفاصيل</w:t>
            </w:r>
            <w:r w:rsidRPr="00E60A1E">
              <w:rPr>
                <w:rFonts w:cs="Lina sans"/>
                <w:rtl/>
              </w:rPr>
              <w:t xml:space="preserve"> من خلال الرابط أدناه:</w:t>
            </w:r>
          </w:p>
        </w:tc>
      </w:tr>
      <w:tr w:rsidR="00A66D97" w:rsidRPr="009261D5" w14:paraId="016E3525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5C3ECD33" w14:textId="5D373EF3" w:rsidR="00A66D97" w:rsidRPr="00E60A1E" w:rsidRDefault="00A66D97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إشعار (7)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C6245F" w14:textId="26ED929B" w:rsidR="00A66D97" w:rsidRPr="00E60A1E" w:rsidRDefault="00A66D97" w:rsidP="00A457E4">
            <w:pPr>
              <w:rPr>
                <w:rFonts w:cs="Lina sans"/>
                <w:noProof/>
                <w:rtl/>
              </w:rPr>
            </w:pPr>
            <w:r w:rsidRPr="00E60A1E">
              <w:rPr>
                <w:rFonts w:cs="Lina sans"/>
                <w:noProof/>
                <w:rtl/>
              </w:rPr>
              <w:t xml:space="preserve">عزيزي &lt;مقدم الطلب&gt; </w:t>
            </w:r>
            <w:r w:rsidRPr="00E60A1E">
              <w:rPr>
                <w:rFonts w:cs="Lina sans" w:hint="cs"/>
                <w:noProof/>
                <w:rtl/>
              </w:rPr>
              <w:t>تم صرف المبلغ</w:t>
            </w:r>
            <w:r w:rsidRPr="00E60A1E">
              <w:rPr>
                <w:rFonts w:cs="Lina sans"/>
                <w:noProof/>
                <w:rtl/>
              </w:rPr>
              <w:t xml:space="preserve"> </w:t>
            </w:r>
            <w:r w:rsidRPr="00E60A1E">
              <w:rPr>
                <w:rFonts w:cs="Lina sans" w:hint="cs"/>
                <w:noProof/>
                <w:rtl/>
              </w:rPr>
              <w:t>المتعلق ب</w:t>
            </w:r>
            <w:r w:rsidRPr="00E60A1E">
              <w:rPr>
                <w:rFonts w:cs="Lina sans"/>
                <w:noProof/>
                <w:rtl/>
              </w:rPr>
              <w:t xml:space="preserve">طلب خدمة (طلب &lt;نوع الطلب الرئيسي&gt; &lt;نوع الطلب الفرعي&gt;) ،تحت رقم &lt;رقم الطلب&gt;، </w:t>
            </w:r>
            <w:r w:rsidRPr="00E60A1E">
              <w:rPr>
                <w:rFonts w:cs="Lina sans" w:hint="cs"/>
                <w:noProof/>
                <w:rtl/>
              </w:rPr>
              <w:t>، يمكنك</w:t>
            </w:r>
            <w:r w:rsidR="00841263">
              <w:rPr>
                <w:rFonts w:cs="Lina sans" w:hint="cs"/>
                <w:noProof/>
                <w:rtl/>
              </w:rPr>
              <w:t xml:space="preserve"> </w:t>
            </w:r>
            <w:r w:rsidRPr="00E60A1E">
              <w:rPr>
                <w:rFonts w:cs="Lina sans"/>
                <w:noProof/>
                <w:rtl/>
              </w:rPr>
              <w:t xml:space="preserve">الاطلاع عـلى </w:t>
            </w:r>
            <w:r w:rsidRPr="00E60A1E">
              <w:rPr>
                <w:rFonts w:cs="Lina sans" w:hint="cs"/>
                <w:noProof/>
                <w:rtl/>
              </w:rPr>
              <w:t>التفاصيل</w:t>
            </w:r>
            <w:r w:rsidRPr="00E60A1E">
              <w:rPr>
                <w:rFonts w:cs="Lina sans"/>
                <w:noProof/>
                <w:rtl/>
              </w:rPr>
              <w:t xml:space="preserve"> من خلال الرابط أدناه</w:t>
            </w:r>
          </w:p>
        </w:tc>
      </w:tr>
      <w:tr w:rsidR="00921B5D" w:rsidRPr="007549E4" w14:paraId="484890F5" w14:textId="77777777" w:rsidTr="00A66D97">
        <w:trPr>
          <w:trHeight w:val="288"/>
          <w:jc w:val="center"/>
        </w:trPr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F9EF"/>
            <w:vAlign w:val="center"/>
          </w:tcPr>
          <w:p w14:paraId="31ACF1DD" w14:textId="3865E444" w:rsidR="00921B5D" w:rsidRPr="00E60A1E" w:rsidRDefault="00921B5D" w:rsidP="000037B9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اشعار (8)</w:t>
            </w:r>
          </w:p>
        </w:tc>
        <w:tc>
          <w:tcPr>
            <w:tcW w:w="7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C7710B" w14:textId="3F467891" w:rsidR="00921B5D" w:rsidRPr="00E60A1E" w:rsidRDefault="00921B5D" w:rsidP="00A457E4">
            <w:pPr>
              <w:rPr>
                <w:rFonts w:cs="Lina sans"/>
                <w:noProof/>
                <w:rtl/>
              </w:rPr>
            </w:pPr>
            <w:r w:rsidRPr="00E60A1E">
              <w:rPr>
                <w:rFonts w:cs="Lina sans" w:hint="cs"/>
                <w:noProof/>
                <w:rtl/>
              </w:rPr>
              <w:t xml:space="preserve">لديك طلب معتمد لخدمة </w:t>
            </w:r>
            <w:r w:rsidRPr="00E60A1E">
              <w:rPr>
                <w:rFonts w:cs="Lina sans"/>
                <w:noProof/>
                <w:rtl/>
              </w:rPr>
              <w:t>طلب &lt;نوع الطلب الرئيسي&gt; &lt;نوع الطلب الفرعي&gt;) ،تحت رقم &lt;رقم الطلب&gt;</w:t>
            </w:r>
            <w:r w:rsidRPr="00E60A1E">
              <w:rPr>
                <w:rFonts w:cs="Lina sans" w:hint="cs"/>
                <w:noProof/>
                <w:rtl/>
              </w:rPr>
              <w:t xml:space="preserve"> بانتظار الصرف من </w:t>
            </w:r>
            <w:r w:rsidR="00FE74B0" w:rsidRPr="00E60A1E">
              <w:rPr>
                <w:rFonts w:cs="Lina sans" w:hint="cs"/>
                <w:noProof/>
                <w:rtl/>
              </w:rPr>
              <w:t xml:space="preserve">قبل </w:t>
            </w:r>
            <w:r w:rsidRPr="00E60A1E">
              <w:rPr>
                <w:rFonts w:cs="Lina sans" w:hint="cs"/>
                <w:noProof/>
                <w:rtl/>
              </w:rPr>
              <w:t xml:space="preserve">الإدارة المالية ، نأمل تحديث حالته عند اكتمال الصرف </w:t>
            </w:r>
            <w:r w:rsidRPr="00E60A1E">
              <w:rPr>
                <w:rFonts w:cs="Lina sans"/>
                <w:noProof/>
                <w:rtl/>
              </w:rPr>
              <w:t>من خلال الرابط أدناه:</w:t>
            </w:r>
          </w:p>
        </w:tc>
      </w:tr>
    </w:tbl>
    <w:p w14:paraId="1E734D58" w14:textId="7BD65DE3" w:rsidR="002523DC" w:rsidRDefault="002523DC" w:rsidP="000037B9">
      <w:pPr>
        <w:rPr>
          <w:rtl/>
        </w:rPr>
      </w:pPr>
    </w:p>
    <w:p w14:paraId="69DCB84F" w14:textId="77777777" w:rsidR="002523DC" w:rsidRDefault="002523DC">
      <w:pPr>
        <w:bidi w:val="0"/>
        <w:rPr>
          <w:rtl/>
        </w:rPr>
      </w:pPr>
      <w:r>
        <w:rPr>
          <w:rtl/>
        </w:rPr>
        <w:br w:type="page"/>
      </w:r>
    </w:p>
    <w:p w14:paraId="5CE7A7CD" w14:textId="372841DB" w:rsidR="000E74C5" w:rsidRPr="00D4696D" w:rsidRDefault="000E74C5">
      <w:pPr>
        <w:pStyle w:val="Heading2"/>
        <w:numPr>
          <w:ilvl w:val="0"/>
          <w:numId w:val="6"/>
        </w:numPr>
        <w:rPr>
          <w:rFonts w:cs="Lina sans"/>
          <w:rtl/>
        </w:rPr>
      </w:pPr>
      <w:bookmarkStart w:id="65" w:name="_Toc187245047"/>
      <w:r w:rsidRPr="00D4696D">
        <w:rPr>
          <w:rFonts w:cs="Lina sans" w:hint="cs"/>
          <w:rtl/>
        </w:rPr>
        <w:lastRenderedPageBreak/>
        <w:t>شرح مخطط سير العمل لاعتماد طلب الخدمة</w:t>
      </w:r>
      <w:bookmarkEnd w:id="65"/>
    </w:p>
    <w:tbl>
      <w:tblPr>
        <w:tblStyle w:val="TableGrid"/>
        <w:bidiVisual/>
        <w:tblW w:w="6246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95"/>
        <w:gridCol w:w="1806"/>
        <w:gridCol w:w="1925"/>
        <w:gridCol w:w="773"/>
        <w:gridCol w:w="3046"/>
        <w:gridCol w:w="3318"/>
      </w:tblGrid>
      <w:tr w:rsidR="00957989" w14:paraId="78258436" w14:textId="77777777" w:rsidTr="00DE13DD">
        <w:trPr>
          <w:trHeight w:val="436"/>
          <w:tblHeader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307B67"/>
            <w:tcMar>
              <w:left w:w="43" w:type="dxa"/>
              <w:right w:w="43" w:type="dxa"/>
            </w:tcMar>
            <w:vAlign w:val="center"/>
            <w:hideMark/>
          </w:tcPr>
          <w:p w14:paraId="3098DBDD" w14:textId="77777777" w:rsidR="00594598" w:rsidRPr="000037B9" w:rsidRDefault="00594598" w:rsidP="00D4696D">
            <w:pPr>
              <w:pStyle w:val="tabletitle"/>
              <w:ind w:right="-454"/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307B67"/>
            <w:tcMar>
              <w:left w:w="43" w:type="dxa"/>
              <w:right w:w="43" w:type="dxa"/>
            </w:tcMar>
            <w:vAlign w:val="center"/>
            <w:hideMark/>
          </w:tcPr>
          <w:p w14:paraId="73377942" w14:textId="77777777" w:rsidR="00594598" w:rsidRPr="000037B9" w:rsidRDefault="00594598" w:rsidP="00D4696D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الخطوة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307B67"/>
            <w:tcMar>
              <w:left w:w="43" w:type="dxa"/>
              <w:right w:w="43" w:type="dxa"/>
            </w:tcMar>
            <w:vAlign w:val="center"/>
            <w:hideMark/>
          </w:tcPr>
          <w:p w14:paraId="3233E039" w14:textId="77777777" w:rsidR="00594598" w:rsidRPr="000037B9" w:rsidRDefault="00594598" w:rsidP="00D4696D">
            <w:pPr>
              <w:pStyle w:val="tabletitle"/>
              <w:jc w:val="center"/>
            </w:pPr>
            <w:r w:rsidRPr="000037B9">
              <w:rPr>
                <w:rtl/>
              </w:rPr>
              <w:t>وصف الخطوة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307B67"/>
            <w:tcMar>
              <w:left w:w="43" w:type="dxa"/>
              <w:right w:w="43" w:type="dxa"/>
            </w:tcMar>
            <w:vAlign w:val="center"/>
            <w:hideMark/>
          </w:tcPr>
          <w:p w14:paraId="0B2DBF4E" w14:textId="5562F0EE" w:rsidR="00594598" w:rsidRPr="000037B9" w:rsidRDefault="00A03E39" w:rsidP="00D4696D">
            <w:pPr>
              <w:pStyle w:val="tabletitle"/>
              <w:jc w:val="center"/>
            </w:pPr>
            <w:r w:rsidRPr="000037B9">
              <w:rPr>
                <w:rtl/>
              </w:rPr>
              <w:t>المنفذ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307B67"/>
            <w:tcMar>
              <w:left w:w="43" w:type="dxa"/>
              <w:right w:w="43" w:type="dxa"/>
            </w:tcMar>
            <w:vAlign w:val="center"/>
            <w:hideMark/>
          </w:tcPr>
          <w:p w14:paraId="7510C995" w14:textId="77777777" w:rsidR="00594598" w:rsidRPr="000037B9" w:rsidRDefault="00594598" w:rsidP="00D4696D">
            <w:pPr>
              <w:pStyle w:val="tabletitle"/>
              <w:jc w:val="center"/>
            </w:pPr>
            <w:r w:rsidRPr="000037B9">
              <w:rPr>
                <w:rtl/>
              </w:rPr>
              <w:t>المدخلات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307B67"/>
            <w:tcMar>
              <w:left w:w="43" w:type="dxa"/>
              <w:right w:w="43" w:type="dxa"/>
            </w:tcMar>
            <w:vAlign w:val="center"/>
            <w:hideMark/>
          </w:tcPr>
          <w:p w14:paraId="20124674" w14:textId="77777777" w:rsidR="00594598" w:rsidRPr="000037B9" w:rsidRDefault="00594598" w:rsidP="00D4696D">
            <w:pPr>
              <w:pStyle w:val="tabletitle"/>
              <w:jc w:val="center"/>
            </w:pPr>
            <w:r w:rsidRPr="000037B9">
              <w:rPr>
                <w:rtl/>
              </w:rPr>
              <w:t>المخرجات</w:t>
            </w:r>
          </w:p>
        </w:tc>
      </w:tr>
      <w:tr w:rsidR="00957989" w14:paraId="6D3CC657" w14:textId="77777777" w:rsidTr="00DE13DD">
        <w:trPr>
          <w:trHeight w:val="614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tcFitText/>
            <w:vAlign w:val="center"/>
          </w:tcPr>
          <w:p w14:paraId="524E1509" w14:textId="77777777" w:rsidR="00594598" w:rsidRPr="00E60A1E" w:rsidRDefault="00594598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  <w:hideMark/>
          </w:tcPr>
          <w:p w14:paraId="1889D935" w14:textId="32D0BD38" w:rsidR="00594598" w:rsidRPr="00E60A1E" w:rsidRDefault="00594598" w:rsidP="009A7D54">
            <w:pPr>
              <w:pStyle w:val="a2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(البداية) </w:t>
            </w:r>
            <w:r w:rsidR="00790E12" w:rsidRPr="00E60A1E">
              <w:rPr>
                <w:rFonts w:cs="Lina sans" w:hint="cs"/>
                <w:rtl/>
              </w:rPr>
              <w:t>فتح الطلب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  <w:hideMark/>
          </w:tcPr>
          <w:p w14:paraId="7B5E7F0C" w14:textId="0CF7C9C7" w:rsidR="00594598" w:rsidRPr="00E60A1E" w:rsidRDefault="005D7F9C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فتح الطلب لاستعراضه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  <w:hideMark/>
          </w:tcPr>
          <w:p w14:paraId="733CE36C" w14:textId="7884519A" w:rsidR="00594598" w:rsidRPr="00E60A1E" w:rsidRDefault="00594598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16DD299" w14:textId="0D8FB49C" w:rsidR="00594598" w:rsidRPr="00E60A1E" w:rsidRDefault="00594598" w:rsidP="009A7D54">
            <w:pPr>
              <w:pStyle w:val="a2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النقر على رقم </w:t>
            </w:r>
            <w:r w:rsidR="00F51552" w:rsidRPr="00E60A1E">
              <w:rPr>
                <w:rFonts w:cs="Lina sans" w:hint="cs"/>
                <w:rtl/>
              </w:rPr>
              <w:t>الطلب</w:t>
            </w:r>
            <w:r w:rsidRPr="00E60A1E">
              <w:rPr>
                <w:rFonts w:cs="Lina sans" w:hint="cs"/>
                <w:rtl/>
              </w:rPr>
              <w:t xml:space="preserve"> </w:t>
            </w:r>
            <w:r w:rsidR="005D7F9C" w:rsidRPr="00E60A1E">
              <w:rPr>
                <w:rFonts w:cs="Lina sans" w:hint="cs"/>
                <w:rtl/>
              </w:rPr>
              <w:t>من صندوق الوارد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  <w:hideMark/>
          </w:tcPr>
          <w:p w14:paraId="33415A95" w14:textId="5F22024F" w:rsidR="00594598" w:rsidRPr="00E60A1E" w:rsidRDefault="00594598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عرض تفاصيل الطلب</w:t>
            </w:r>
          </w:p>
        </w:tc>
      </w:tr>
      <w:tr w:rsidR="00957989" w14:paraId="4EB5083F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27BBED76" w14:textId="77777777" w:rsidR="00594598" w:rsidRPr="00E60A1E" w:rsidRDefault="00594598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F918CB9" w14:textId="19048A82" w:rsidR="00594598" w:rsidRPr="00E60A1E" w:rsidRDefault="005D7F9C" w:rsidP="009A7D54">
            <w:pPr>
              <w:pStyle w:val="a2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استعراض</w:t>
            </w:r>
            <w:r w:rsidR="00790E12" w:rsidRPr="00E60A1E">
              <w:rPr>
                <w:rFonts w:cs="Lina sans" w:hint="cs"/>
                <w:rtl/>
              </w:rPr>
              <w:t xml:space="preserve"> الطلب</w:t>
            </w:r>
            <w:r w:rsidR="00665EFC" w:rsidRPr="00E60A1E">
              <w:rPr>
                <w:rFonts w:cs="Lina sans" w:hint="cs"/>
                <w:rtl/>
              </w:rPr>
              <w:t xml:space="preserve"> من قبل الموظف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DD092A3" w14:textId="4EE109C0" w:rsidR="00594598" w:rsidRPr="00E60A1E" w:rsidRDefault="005D7F9C" w:rsidP="005D7F9C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مراجعة</w:t>
            </w:r>
            <w:r w:rsidR="00790E12" w:rsidRPr="00E60A1E">
              <w:rPr>
                <w:rFonts w:cs="Lina sans" w:hint="cs"/>
                <w:rtl/>
              </w:rPr>
              <w:t xml:space="preserve"> تفاصي</w:t>
            </w:r>
            <w:r w:rsidR="00614C95" w:rsidRPr="00E60A1E">
              <w:rPr>
                <w:rFonts w:cs="Lina sans" w:hint="cs"/>
                <w:rtl/>
              </w:rPr>
              <w:t>ل</w:t>
            </w:r>
            <w:r w:rsidR="00790E12" w:rsidRPr="00E60A1E">
              <w:rPr>
                <w:rFonts w:cs="Lina sans" w:hint="cs"/>
                <w:rtl/>
              </w:rPr>
              <w:t xml:space="preserve"> الطلب </w:t>
            </w:r>
            <w:r w:rsidR="00337A88" w:rsidRPr="00E60A1E">
              <w:rPr>
                <w:rFonts w:cs="Lina sans" w:hint="cs"/>
                <w:rtl/>
              </w:rPr>
              <w:t>و</w:t>
            </w:r>
            <w:r w:rsidR="00461407" w:rsidRPr="00E60A1E">
              <w:rPr>
                <w:rFonts w:cs="Lina sans" w:hint="cs"/>
                <w:rtl/>
              </w:rPr>
              <w:t xml:space="preserve">إدخال مبلغ الدعم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59653C1" w14:textId="519FCFF8" w:rsidR="00594598" w:rsidRPr="00E60A1E" w:rsidRDefault="00790E12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33179C6" w14:textId="10139DC9" w:rsidR="00461407" w:rsidRPr="00E60A1E" w:rsidRDefault="00461407" w:rsidP="00EC0363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قيمة مبالغ الدعم.</w:t>
            </w:r>
          </w:p>
          <w:p w14:paraId="53130B9B" w14:textId="30D15F05" w:rsidR="00594598" w:rsidRPr="00E60A1E" w:rsidRDefault="00790E12" w:rsidP="00EC0363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</w:t>
            </w:r>
            <w:r w:rsidR="00C40CA4" w:rsidRPr="00E60A1E">
              <w:rPr>
                <w:rFonts w:cs="Lina sans" w:hint="cs"/>
                <w:rtl/>
              </w:rPr>
              <w:t xml:space="preserve">قبول الطلب </w:t>
            </w:r>
            <w:r w:rsidR="00C40CA4" w:rsidRPr="00E60A1E">
              <w:rPr>
                <w:rFonts w:cs="Lina sans"/>
              </w:rPr>
              <w:sym w:font="Wingdings" w:char="F0DF"/>
            </w:r>
            <w:r w:rsidR="00C40CA4" w:rsidRPr="00E60A1E">
              <w:rPr>
                <w:rFonts w:cs="Lina sans" w:hint="cs"/>
                <w:rtl/>
              </w:rPr>
              <w:t xml:space="preserve"> 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="00552680" w:rsidRPr="00E60A1E">
              <w:rPr>
                <w:rFonts w:cs="Lina sans" w:hint="cs"/>
                <w:rtl/>
              </w:rPr>
              <w:t>1</w:t>
            </w:r>
          </w:p>
          <w:p w14:paraId="00B7910B" w14:textId="3939E567" w:rsidR="00C40CA4" w:rsidRPr="00E60A1E" w:rsidRDefault="00C40CA4" w:rsidP="00EC0363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رفض الطلب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>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="00552680" w:rsidRPr="00E60A1E">
              <w:rPr>
                <w:rFonts w:cs="Lina sans" w:hint="cs"/>
                <w:rtl/>
              </w:rPr>
              <w:t>2</w:t>
            </w:r>
          </w:p>
          <w:p w14:paraId="7317D319" w14:textId="228B50D8" w:rsidR="00C40CA4" w:rsidRPr="00E60A1E" w:rsidRDefault="00337A88" w:rsidP="00EC0363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النقر على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="00CF21BD" w:rsidRPr="00E60A1E">
              <w:rPr>
                <w:rFonts w:cs="Lina sans" w:hint="cs"/>
                <w:rtl/>
              </w:rPr>
              <w:t xml:space="preserve">إرجاع </w:t>
            </w:r>
            <w:r w:rsidRPr="00E60A1E">
              <w:rPr>
                <w:rFonts w:cs="Lina sans" w:hint="cs"/>
                <w:rtl/>
              </w:rPr>
              <w:t>الطلب</w:t>
            </w:r>
            <w:r w:rsidR="00C40CA4" w:rsidRPr="00E60A1E">
              <w:rPr>
                <w:rFonts w:cs="Lina sans"/>
              </w:rPr>
              <w:sym w:font="Wingdings" w:char="F0DF"/>
            </w:r>
            <w:r w:rsidR="00C40CA4" w:rsidRPr="00E60A1E">
              <w:rPr>
                <w:rFonts w:cs="Lina sans" w:hint="cs"/>
                <w:rtl/>
              </w:rPr>
              <w:t>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="00552680" w:rsidRPr="00E60A1E">
              <w:rPr>
                <w:rFonts w:cs="Lina sans" w:hint="cs"/>
                <w:rtl/>
              </w:rPr>
              <w:t>3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625C68B" w14:textId="73E3B4C9" w:rsidR="00C40CA4" w:rsidRPr="00E60A1E" w:rsidRDefault="00C40CA4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1لانتقال للخطوة (</w:t>
            </w:r>
            <w:r w:rsidR="00D55590" w:rsidRPr="00E60A1E">
              <w:rPr>
                <w:rFonts w:cs="Lina sans" w:hint="cs"/>
                <w:rtl/>
              </w:rPr>
              <w:t>3</w:t>
            </w:r>
            <w:r w:rsidRPr="00E60A1E">
              <w:rPr>
                <w:rFonts w:cs="Lina sans" w:hint="cs"/>
                <w:rtl/>
              </w:rPr>
              <w:t xml:space="preserve"> )</w:t>
            </w:r>
          </w:p>
          <w:p w14:paraId="372BADB2" w14:textId="16FCB7F1" w:rsidR="00C40CA4" w:rsidRPr="00E60A1E" w:rsidRDefault="00C40CA4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الانتقال للخطوة (</w:t>
            </w:r>
            <w:r w:rsidR="00923BE1" w:rsidRPr="00E60A1E">
              <w:rPr>
                <w:rFonts w:cs="Lina sans" w:hint="cs"/>
                <w:rtl/>
              </w:rPr>
              <w:t>5</w:t>
            </w:r>
            <w:r w:rsidRPr="00E60A1E">
              <w:rPr>
                <w:rFonts w:cs="Lina sans" w:hint="cs"/>
                <w:rtl/>
              </w:rPr>
              <w:t xml:space="preserve"> )</w:t>
            </w:r>
          </w:p>
          <w:p w14:paraId="740A6AED" w14:textId="7CCF88C0" w:rsidR="00C40CA4" w:rsidRPr="00E60A1E" w:rsidRDefault="00C40CA4" w:rsidP="009A7D5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الانتقال للخطوة ( </w:t>
            </w:r>
            <w:r w:rsidR="00C62DA5" w:rsidRPr="00E60A1E">
              <w:rPr>
                <w:rFonts w:cs="Lina sans" w:hint="cs"/>
                <w:rtl/>
              </w:rPr>
              <w:t>7</w:t>
            </w:r>
            <w:r w:rsidRPr="00E60A1E">
              <w:rPr>
                <w:rFonts w:cs="Lina sans" w:hint="cs"/>
                <w:rtl/>
              </w:rPr>
              <w:t>)</w:t>
            </w:r>
          </w:p>
        </w:tc>
      </w:tr>
      <w:tr w:rsidR="00DE13DD" w14:paraId="5DD444BF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5879A3B1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D89B064" w14:textId="62F906A8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إرسال الطلب 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640C62B" w14:textId="06813A7E" w:rsidR="00DE13DD" w:rsidRPr="00E60A1E" w:rsidRDefault="00DE13DD" w:rsidP="00DE13DD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اكمال اعتماد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DFF314A" w14:textId="26ADB6FC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212E3A2" w14:textId="7151B8C3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إرسال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9B3B284" w14:textId="6729FB29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asciiTheme="minorHAnsi" w:hAnsiTheme="minorHAnsi" w:cs="Lina sans" w:hint="cs"/>
                <w:rtl/>
              </w:rPr>
              <w:t xml:space="preserve">الانتقال للخطوة التالية </w:t>
            </w:r>
          </w:p>
        </w:tc>
      </w:tr>
      <w:tr w:rsidR="00DE13DD" w14:paraId="7AE31797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1D9B3792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6AF8FD0" w14:textId="1F03DC85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(6)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82D0C1B" w14:textId="2A7EF5B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رسالة لتنبيه المستخدم قبل اعتماد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3365713" w14:textId="1038480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النظام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046B1C4" w14:textId="77777777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06B76A11" w14:textId="2CBF7219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5BA5EDB" w14:textId="61869438" w:rsidR="00DE13DD" w:rsidRPr="00E60A1E" w:rsidRDefault="00DE13DD">
            <w:pPr>
              <w:pStyle w:val="a0"/>
              <w:framePr w:wrap="around"/>
              <w:numPr>
                <w:ilvl w:val="0"/>
                <w:numId w:val="19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(5)</w:t>
            </w:r>
          </w:p>
          <w:p w14:paraId="456CD2E3" w14:textId="2C755003" w:rsidR="00DE13DD" w:rsidRPr="00E60A1E" w:rsidRDefault="00DE13DD">
            <w:pPr>
              <w:pStyle w:val="a0"/>
              <w:framePr w:wrap="around"/>
              <w:numPr>
                <w:ilvl w:val="0"/>
                <w:numId w:val="19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12ADE7AD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2398D3E2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9055C18" w14:textId="4C61FC15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اعتماد الطلب من قبل الموظف 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DAADA24" w14:textId="462A2742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اكتمال الاجراء وتغيير حالة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E7F4D40" w14:textId="4B4FF06A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النظام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4C3769A" w14:textId="58AFA2BC" w:rsidR="00DE13DD" w:rsidRPr="00E60A1E" w:rsidRDefault="00DE13DD" w:rsidP="00DE13DD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النقر على نعم في رسالة تأكيد اعتماد الطلب</w:t>
            </w:r>
            <w:r w:rsidR="00841263">
              <w:rPr>
                <w:rFonts w:cs="Lina sans" w:hint="cs"/>
                <w:rtl/>
              </w:rPr>
              <w:t xml:space="preserve">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6B7C79F" w14:textId="4D5A9556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Fonts w:cs="Lina sans" w:hint="cs"/>
                  <w:rtl/>
                </w:rPr>
                <w:t>الرسالة التوضيحية (12).</w:t>
              </w:r>
            </w:hyperlink>
          </w:p>
          <w:p w14:paraId="271FE3DA" w14:textId="127D2DE2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إرسال إشعار (5) إلى مدير الإدارة.</w:t>
            </w:r>
          </w:p>
          <w:p w14:paraId="49A9D06E" w14:textId="3BC1E05A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تغيير حالة الطلب من"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قيد الدراسة والمراجعة </w:t>
            </w:r>
            <w:r w:rsidRPr="00E60A1E">
              <w:rPr>
                <w:rFonts w:cs="Lina sans" w:hint="cs"/>
                <w:rtl/>
              </w:rPr>
              <w:t>" إلى " قيد الاعتماد "</w:t>
            </w:r>
          </w:p>
        </w:tc>
      </w:tr>
      <w:tr w:rsidR="00DE13DD" w14:paraId="639044BC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35A79C80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A2BB443" w14:textId="559B85F4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(8)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9AF5F67" w14:textId="0D7101D8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تنبيه </w:t>
            </w:r>
            <w:r w:rsidR="000B6CBF" w:rsidRPr="00E60A1E">
              <w:rPr>
                <w:rFonts w:cs="Lina sans" w:hint="cs"/>
                <w:rtl/>
              </w:rPr>
              <w:t>الموظف بأنه</w:t>
            </w:r>
            <w:r w:rsidRPr="00E60A1E">
              <w:rPr>
                <w:rFonts w:cs="Lina sans" w:hint="cs"/>
                <w:rtl/>
              </w:rPr>
              <w:t xml:space="preserve"> سيرفض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7EBF65E" w14:textId="165CB2A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19951B9" w14:textId="77777777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1257490C" w14:textId="33B1A87B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01484A7" w14:textId="0A8CE503" w:rsidR="00DE13DD" w:rsidRPr="00E60A1E" w:rsidRDefault="00DE13DD" w:rsidP="00DE13DD">
            <w:pPr>
              <w:pStyle w:val="a2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3999FD1E" w14:textId="316A8F9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0F3C77A8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79F5FCB7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CECF96E" w14:textId="04ADF5A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تدوين سبب الرفض من قبل الموظف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A29E207" w14:textId="0DB42A8A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يلزم تدوين سبب الرفض لإنهاء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3D10422" w14:textId="1684CB62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4983ACE" w14:textId="63009716" w:rsidR="00DE13DD" w:rsidRPr="00E60A1E" w:rsidRDefault="00DE13DD" w:rsidP="00DE13DD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يقوم الموظف بتدوين سبب الرفض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D5D2393" w14:textId="413D11EF" w:rsidR="00623F08" w:rsidRPr="00E60A1E" w:rsidRDefault="00623F08" w:rsidP="00623F08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Fonts w:cs="Lina sans" w:hint="cs"/>
                  <w:rtl/>
                </w:rPr>
                <w:t>الرسالة التوضيحية (14).</w:t>
              </w:r>
            </w:hyperlink>
          </w:p>
          <w:p w14:paraId="460BB1F0" w14:textId="5CE65D0B" w:rsidR="00DE13DD" w:rsidRPr="00E60A1E" w:rsidRDefault="00DE13DD" w:rsidP="00623F08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ارسال إشعار (3) إلى المستفيد.</w:t>
            </w:r>
          </w:p>
          <w:p w14:paraId="54E55FAD" w14:textId="49F191CE" w:rsidR="00DE13DD" w:rsidRPr="00E60A1E" w:rsidRDefault="00DE13DD" w:rsidP="00623F08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/>
                <w:rtl/>
              </w:rPr>
              <w:t>تغير حالة الطلب من</w:t>
            </w:r>
            <w:r w:rsidR="00841263">
              <w:rPr>
                <w:rFonts w:cs="Lina san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>" قيد الدراسة والمراجعة " إلى " طلب مرفوض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>"</w:t>
            </w:r>
          </w:p>
          <w:p w14:paraId="6F14E25A" w14:textId="40AA029A" w:rsidR="00DE13DD" w:rsidRPr="00E60A1E" w:rsidRDefault="00DE13DD" w:rsidP="00DE13DD">
            <w:pPr>
              <w:pStyle w:val="a0"/>
              <w:framePr w:wrap="around"/>
              <w:numPr>
                <w:ilvl w:val="0"/>
                <w:numId w:val="0"/>
              </w:numPr>
              <w:ind w:left="145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 (النهاية)</w:t>
            </w:r>
          </w:p>
        </w:tc>
      </w:tr>
      <w:tr w:rsidR="00DE13DD" w14:paraId="4EE833AB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3B5ED8F9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0B6A1D9" w14:textId="11590B84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(7)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96BD00F" w14:textId="722FACF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تنبيه الموظف بأنه سيعيد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8199B33" w14:textId="6286587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16D24BF" w14:textId="77777777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0963E5DF" w14:textId="4327916C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002B480" w14:textId="46192A91" w:rsidR="00DE13DD" w:rsidRPr="00E60A1E" w:rsidRDefault="00DE13DD">
            <w:pPr>
              <w:pStyle w:val="a2"/>
              <w:numPr>
                <w:ilvl w:val="0"/>
                <w:numId w:val="26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587656AE" w14:textId="62D36B4A" w:rsidR="00DE13DD" w:rsidRPr="00E60A1E" w:rsidRDefault="00DE13DD">
            <w:pPr>
              <w:pStyle w:val="a2"/>
              <w:numPr>
                <w:ilvl w:val="0"/>
                <w:numId w:val="26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09B5B084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CC"/>
            <w:tcMar>
              <w:left w:w="43" w:type="dxa"/>
              <w:right w:w="43" w:type="dxa"/>
            </w:tcMar>
            <w:tcFitText/>
            <w:vAlign w:val="center"/>
          </w:tcPr>
          <w:p w14:paraId="7B109C80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750D53C" w14:textId="300F4C8A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تدوين سبب الإرجاع من قبل الموظف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31126A8" w14:textId="00D6790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يلزم تدوين سبب الارجاع لإنهاء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404B5ED" w14:textId="3530B5B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الموظف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3C4161A" w14:textId="7DBE2B0B" w:rsidR="00DE13DD" w:rsidRPr="00E60A1E" w:rsidRDefault="00DE13DD" w:rsidP="00DE13DD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يقوم الموظف بتدوين سبب الارجاع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17D71A6" w14:textId="06694D73" w:rsidR="00623F08" w:rsidRPr="00E60A1E" w:rsidRDefault="00623F08" w:rsidP="00623F08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Fonts w:cs="Lina sans" w:hint="cs"/>
                  <w:rtl/>
                </w:rPr>
                <w:t>الرسالة التوضيحية (13).</w:t>
              </w:r>
            </w:hyperlink>
          </w:p>
          <w:p w14:paraId="0F260781" w14:textId="5CC93BFA" w:rsidR="00DE13DD" w:rsidRPr="00E60A1E" w:rsidRDefault="00DE13DD" w:rsidP="00623F08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إرسال إشعار (4) إلى المستفيد.</w:t>
            </w:r>
          </w:p>
          <w:p w14:paraId="14909520" w14:textId="0E6F1FBF" w:rsidR="00DE13DD" w:rsidRPr="00E60A1E" w:rsidRDefault="00DE13DD" w:rsidP="00623F08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>تغير حالة الطلب من</w:t>
            </w:r>
            <w:r w:rsidR="00841263">
              <w:rPr>
                <w:rFonts w:cs="Lina san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" قيد الدراسة والمراجعة " إلى "تم </w:t>
            </w:r>
            <w:r w:rsidRPr="00E60A1E">
              <w:rPr>
                <w:rFonts w:cs="Lina sans" w:hint="cs"/>
                <w:rtl/>
              </w:rPr>
              <w:t>الإرجاع "</w:t>
            </w:r>
          </w:p>
        </w:tc>
      </w:tr>
      <w:tr w:rsidR="00DE13DD" w14:paraId="061B110D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4F91EAFF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BF107FD" w14:textId="2A0B409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استعراض الطلب من قبل مدير الإدارة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8CC3619" w14:textId="07BEB584" w:rsidR="00DE13DD" w:rsidRPr="00E60A1E" w:rsidRDefault="00DE13DD" w:rsidP="00DE13DD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مراجعة تفاصيل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D4437F9" w14:textId="4F9E411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مدير الإدارة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97D9DDB" w14:textId="1AD298B8" w:rsidR="00DE13DD" w:rsidRPr="00E60A1E" w:rsidRDefault="00DE13DD" w:rsidP="003814B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قبول الطلب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1</w:t>
            </w:r>
          </w:p>
          <w:p w14:paraId="331D90CF" w14:textId="4A3E8736" w:rsidR="00DE13DD" w:rsidRPr="00E60A1E" w:rsidRDefault="00DE13DD" w:rsidP="003814B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رفض الطلب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2</w:t>
            </w:r>
          </w:p>
          <w:p w14:paraId="2D240B99" w14:textId="672E04C0" w:rsidR="00DE13DD" w:rsidRPr="00E60A1E" w:rsidRDefault="00DE13DD" w:rsidP="003814B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النقر على إرجاع الطلب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>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3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FCA04E5" w14:textId="0D060AAB" w:rsidR="00DE13DD" w:rsidRPr="00E60A1E" w:rsidRDefault="00DE13DD">
            <w:pPr>
              <w:pStyle w:val="a2"/>
              <w:numPr>
                <w:ilvl w:val="0"/>
                <w:numId w:val="22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1لانتقال للخطوة 11 </w:t>
            </w:r>
          </w:p>
          <w:p w14:paraId="1D9C11A3" w14:textId="64E84B1C" w:rsidR="00DE13DD" w:rsidRPr="00E60A1E" w:rsidRDefault="00DE13DD">
            <w:pPr>
              <w:pStyle w:val="a2"/>
              <w:numPr>
                <w:ilvl w:val="0"/>
                <w:numId w:val="22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الانتقال </w:t>
            </w:r>
            <w:r w:rsidR="003814BF" w:rsidRPr="00E60A1E">
              <w:rPr>
                <w:rFonts w:cs="Lina sans" w:hint="cs"/>
                <w:rtl/>
              </w:rPr>
              <w:t>للخطوة 14</w:t>
            </w:r>
          </w:p>
          <w:p w14:paraId="5ADDB2A4" w14:textId="0CBAD2EE" w:rsidR="00DE13DD" w:rsidRPr="00E60A1E" w:rsidRDefault="00DE13DD">
            <w:pPr>
              <w:pStyle w:val="a2"/>
              <w:numPr>
                <w:ilvl w:val="0"/>
                <w:numId w:val="22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الانتقال للخطوة 1</w:t>
            </w:r>
            <w:r w:rsidR="003814BF" w:rsidRPr="00E60A1E">
              <w:rPr>
                <w:rFonts w:cs="Lina sans" w:hint="cs"/>
                <w:rtl/>
              </w:rPr>
              <w:t>6</w:t>
            </w:r>
          </w:p>
        </w:tc>
      </w:tr>
      <w:tr w:rsidR="00A41A14" w14:paraId="2E34A74C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25F0BC25" w14:textId="77777777" w:rsidR="00A41A14" w:rsidRPr="00E60A1E" w:rsidRDefault="00A41A14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F6E8FF1" w14:textId="648FD394" w:rsidR="00A41A14" w:rsidRPr="00E60A1E" w:rsidRDefault="00A41A14" w:rsidP="00A41A1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إرسال الطلب 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F94C260" w14:textId="7CB4C1B5" w:rsidR="00A41A14" w:rsidRPr="00E60A1E" w:rsidRDefault="00A41A14" w:rsidP="00A41A14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اكمال اعتماد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8F1D510" w14:textId="3D784101" w:rsidR="00A41A14" w:rsidRPr="00E60A1E" w:rsidRDefault="00A41A14" w:rsidP="00A41A1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مدير الإدارة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08787C7" w14:textId="49628DC4" w:rsidR="00A41A14" w:rsidRPr="00E60A1E" w:rsidRDefault="00A41A14" w:rsidP="00A41A14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إرسال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A70A346" w14:textId="64E58034" w:rsidR="00A41A14" w:rsidRPr="00E60A1E" w:rsidRDefault="00A41A14" w:rsidP="00A41A14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asciiTheme="minorHAnsi" w:hAnsiTheme="minorHAnsi" w:cs="Lina sans" w:hint="cs"/>
                <w:rtl/>
              </w:rPr>
              <w:t xml:space="preserve">الانتقال للخطوة التالية </w:t>
            </w:r>
          </w:p>
        </w:tc>
      </w:tr>
      <w:tr w:rsidR="00DE13DD" w14:paraId="331EB568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03BC3383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610DDF0" w14:textId="6DC9FCD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( 6)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01F269E" w14:textId="78F5994C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رسالة لتنبيه المستخدم قبل اعتماد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6193A7D" w14:textId="00CC749C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النظام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EA23E85" w14:textId="77777777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00E5A501" w14:textId="71453BFB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C4E0CDF" w14:textId="1FC05038" w:rsidR="00DE13DD" w:rsidRPr="00E60A1E" w:rsidRDefault="00DE13DD">
            <w:pPr>
              <w:pStyle w:val="a0"/>
              <w:framePr w:wrap="around"/>
              <w:numPr>
                <w:ilvl w:val="0"/>
                <w:numId w:val="21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="00A41A14" w:rsidRPr="00E60A1E">
              <w:rPr>
                <w:rFonts w:cs="Lina sans" w:hint="cs"/>
                <w:rtl/>
              </w:rPr>
              <w:t>التالية</w:t>
            </w:r>
          </w:p>
          <w:p w14:paraId="04F7D7CE" w14:textId="66B6C26F" w:rsidR="00DE13DD" w:rsidRPr="00E60A1E" w:rsidRDefault="00DE13DD">
            <w:pPr>
              <w:pStyle w:val="a0"/>
              <w:framePr w:wrap="around"/>
              <w:numPr>
                <w:ilvl w:val="0"/>
                <w:numId w:val="21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1D1DB26B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079CBAF5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2BCFF41" w14:textId="6B201F17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الاعتماد الأولي من قبل مدير الإدارة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7992792" w14:textId="0BD359D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اكتمال الاجراء وتغيير حالة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98FE667" w14:textId="65F6C4D4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النظام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086D982" w14:textId="2DC9E3E4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النقر على نعم في رسالة تأكيد اعتماد الطلب</w:t>
            </w:r>
            <w:r w:rsidR="00841263">
              <w:rPr>
                <w:rFonts w:cs="Lina sans" w:hint="cs"/>
                <w:rtl/>
              </w:rPr>
              <w:t xml:space="preserve">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572D467" w14:textId="2E1E8C35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Fonts w:cs="Lina sans" w:hint="cs"/>
                  <w:rtl/>
                </w:rPr>
                <w:t>الرسالة التوضيحية (12).</w:t>
              </w:r>
            </w:hyperlink>
          </w:p>
          <w:p w14:paraId="50530CC5" w14:textId="017F82CE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ارسال إشعار (5) إلى المدير العام.</w:t>
            </w:r>
          </w:p>
        </w:tc>
      </w:tr>
      <w:tr w:rsidR="00DE13DD" w14:paraId="22B193AB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5769E089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3D7C62F" w14:textId="73392BDC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(8)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7DAA774" w14:textId="1183DEBA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تنبيه </w:t>
            </w:r>
            <w:r w:rsidRPr="00E60A1E">
              <w:rPr>
                <w:rFonts w:cs="Lina sans"/>
                <w:rtl/>
              </w:rPr>
              <w:t>مدير الإدارة</w:t>
            </w:r>
            <w:r w:rsidRPr="00E60A1E">
              <w:rPr>
                <w:rFonts w:cs="Lina sans" w:hint="cs"/>
                <w:rtl/>
              </w:rPr>
              <w:t xml:space="preserve"> بأنه سيرفض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A56F7AF" w14:textId="4EC05AFA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>مدير الإدارة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22F37E8" w14:textId="77777777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75690003" w14:textId="4880B631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24A3AB7" w14:textId="78C0AED3" w:rsidR="00DE13DD" w:rsidRPr="00E60A1E" w:rsidRDefault="00DE13DD">
            <w:pPr>
              <w:pStyle w:val="a2"/>
              <w:numPr>
                <w:ilvl w:val="0"/>
                <w:numId w:val="24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583274A4" w14:textId="2EE27FB6" w:rsidR="00DE13DD" w:rsidRPr="00E60A1E" w:rsidRDefault="00DE13DD">
            <w:pPr>
              <w:pStyle w:val="a2"/>
              <w:numPr>
                <w:ilvl w:val="0"/>
                <w:numId w:val="24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7BBB5DFA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4EEB86C9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C9EBEC3" w14:textId="0C5AB137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تدوين سبب الرفض من قبل مدير الإدارة 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1090E57" w14:textId="509DDC50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يلزم تدوين سبب الرفض لإنهاء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377EEBB" w14:textId="2E0EEB30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مدير الإدارة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B0E4E94" w14:textId="4F2904B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يقوم مدير الإدارة بتدوين سبب الرفض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A818270" w14:textId="5B7300D9" w:rsidR="00685CC1" w:rsidRPr="00E60A1E" w:rsidRDefault="00685CC1" w:rsidP="00685CC1">
            <w:pPr>
              <w:pStyle w:val="a0"/>
              <w:framePr w:hSpace="0" w:wrap="auto" w:vAnchor="margin" w:hAnchor="text" w:xAlign="left" w:yAlign="inline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r:id="rId42" w:anchor="_رسائل_إجراء_اعتماد" w:history="1">
              <w:r w:rsidRPr="00E60A1E">
                <w:rPr>
                  <w:rStyle w:val="Hyperlink"/>
                  <w:rFonts w:cs="Lina sans" w:hint="cs"/>
                  <w:rtl/>
                </w:rPr>
                <w:t>الرسالة التوضيحية (14).</w:t>
              </w:r>
            </w:hyperlink>
          </w:p>
          <w:p w14:paraId="33D453E1" w14:textId="6D925B66" w:rsidR="00DE13DD" w:rsidRPr="00E60A1E" w:rsidRDefault="00DE13DD" w:rsidP="00685CC1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ارسال إشعار (3) إلى المستفيد.</w:t>
            </w:r>
          </w:p>
          <w:p w14:paraId="1EE96B05" w14:textId="2F9F8A12" w:rsidR="00DE13DD" w:rsidRPr="00E60A1E" w:rsidRDefault="00DE13DD" w:rsidP="00685CC1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 xml:space="preserve">تغير حالة الطلب </w:t>
            </w:r>
            <w:r w:rsidRPr="00E60A1E">
              <w:rPr>
                <w:rFonts w:cs="Lina sans" w:hint="cs"/>
                <w:rtl/>
              </w:rPr>
              <w:t>من</w:t>
            </w:r>
            <w:r w:rsidR="00841263">
              <w:rPr>
                <w:rFonts w:cs="Lina san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"قيد </w:t>
            </w:r>
            <w:r w:rsidRPr="00E60A1E">
              <w:rPr>
                <w:rFonts w:cs="Lina sans" w:hint="cs"/>
                <w:rtl/>
              </w:rPr>
              <w:t>الاعتماد</w:t>
            </w:r>
            <w:r w:rsidRPr="00E60A1E">
              <w:rPr>
                <w:rFonts w:cs="Lina sans"/>
                <w:rtl/>
              </w:rPr>
              <w:t xml:space="preserve"> " إلى " طلب مرفوض</w:t>
            </w:r>
            <w:r w:rsidRPr="00E60A1E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>"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color w:val="FF0000"/>
                <w:rtl/>
              </w:rPr>
              <w:t>(النهاية)</w:t>
            </w:r>
          </w:p>
        </w:tc>
      </w:tr>
      <w:tr w:rsidR="00DE13DD" w14:paraId="5C6AC853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2809D29E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BE1C627" w14:textId="1028CE54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(7)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F7B75F9" w14:textId="69670DD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تنبيه </w:t>
            </w:r>
            <w:r w:rsidRPr="00E60A1E">
              <w:rPr>
                <w:rFonts w:cs="Lina sans"/>
                <w:rtl/>
              </w:rPr>
              <w:t>مدير الإدارة</w:t>
            </w:r>
            <w:r w:rsidRPr="00E60A1E">
              <w:rPr>
                <w:rFonts w:cs="Lina sans" w:hint="cs"/>
                <w:rtl/>
              </w:rPr>
              <w:t xml:space="preserve"> بأنه سيعيد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E69A6F2" w14:textId="71326DE8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>مدير الإدارة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0E33F7D" w14:textId="77777777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36369BC8" w14:textId="190773AE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60CF449" w14:textId="7C20E1B9" w:rsidR="00DE13DD" w:rsidRPr="00E60A1E" w:rsidRDefault="00DE13DD">
            <w:pPr>
              <w:pStyle w:val="a2"/>
              <w:numPr>
                <w:ilvl w:val="0"/>
                <w:numId w:val="23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680329E3" w14:textId="7FAFCB08" w:rsidR="00DE13DD" w:rsidRPr="00E60A1E" w:rsidRDefault="00DE13DD">
            <w:pPr>
              <w:pStyle w:val="a2"/>
              <w:numPr>
                <w:ilvl w:val="0"/>
                <w:numId w:val="23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69F5F210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4C6E7" w:themeFill="accent1" w:themeFillTint="66"/>
            <w:tcMar>
              <w:left w:w="43" w:type="dxa"/>
              <w:right w:w="43" w:type="dxa"/>
            </w:tcMar>
            <w:tcFitText/>
            <w:vAlign w:val="center"/>
          </w:tcPr>
          <w:p w14:paraId="73CBBEDA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A65AB8D" w14:textId="44E8656E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تدوين سبب الإرجاع من قبل مدير الإدارة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97331E3" w14:textId="5140395C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يلزم تدوين سبب الارجاع لإنهاء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34DC05C" w14:textId="15E6A229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مدير الإدارة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8D95CAB" w14:textId="25AADC70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يقوم مدير الإدارة بتدوين سبب الارجاع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D92F75C" w14:textId="05DF58D5" w:rsidR="00685CC1" w:rsidRPr="00E60A1E" w:rsidRDefault="00685CC1" w:rsidP="00685CC1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r:id="rId43" w:anchor="_رسائل_إجراء_اعتماد" w:history="1">
              <w:r w:rsidRPr="00E60A1E">
                <w:rPr>
                  <w:rStyle w:val="Hyperlink"/>
                  <w:rFonts w:cs="Lina sans" w:hint="cs"/>
                  <w:rtl/>
                </w:rPr>
                <w:t>الرسالة التوضيحية (13).</w:t>
              </w:r>
            </w:hyperlink>
          </w:p>
          <w:p w14:paraId="7922E35E" w14:textId="071ECBE2" w:rsidR="00DE13DD" w:rsidRPr="00E60A1E" w:rsidRDefault="00DE13DD" w:rsidP="00685CC1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إرسال إشعار (4) إلى الموظف.</w:t>
            </w:r>
          </w:p>
          <w:p w14:paraId="7C948D19" w14:textId="223BE4F9" w:rsidR="00DE13DD" w:rsidRPr="00E60A1E" w:rsidRDefault="00DE13DD" w:rsidP="00685CC1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تغيير حالة الطلب من "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قيد الاعتماد </w:t>
            </w:r>
            <w:r w:rsidRPr="00E60A1E">
              <w:rPr>
                <w:rFonts w:cs="Lina sans" w:hint="cs"/>
                <w:rtl/>
              </w:rPr>
              <w:t>" إلى "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قيد الدراسة والمراجعة </w:t>
            </w:r>
            <w:r w:rsidRPr="00E60A1E">
              <w:rPr>
                <w:rFonts w:cs="Lina sans" w:hint="cs"/>
                <w:rtl/>
              </w:rPr>
              <w:t>"</w:t>
            </w:r>
          </w:p>
        </w:tc>
      </w:tr>
      <w:tr w:rsidR="00DE13DD" w14:paraId="7229E1A5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1B5444EE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AE50E45" w14:textId="6384C2FE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استعراض </w:t>
            </w:r>
            <w:r w:rsidR="000B6CBF" w:rsidRPr="00E60A1E">
              <w:rPr>
                <w:rFonts w:cs="Lina sans" w:hint="cs"/>
                <w:rtl/>
              </w:rPr>
              <w:t>الطلب من</w:t>
            </w:r>
            <w:r w:rsidRPr="00E60A1E">
              <w:rPr>
                <w:rFonts w:cs="Lina sans" w:hint="cs"/>
                <w:rtl/>
              </w:rPr>
              <w:t xml:space="preserve"> قبل المدير العام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0611C33" w14:textId="1ACC61D5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مراجعة تفاصيل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8838DAA" w14:textId="4FDA035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المدير العام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1D0A55D" w14:textId="1D94F896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قبول الطلب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1</w:t>
            </w:r>
          </w:p>
          <w:p w14:paraId="6C64C436" w14:textId="6C2C12F9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رفض الطلب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2</w:t>
            </w:r>
          </w:p>
          <w:p w14:paraId="69DEBB5A" w14:textId="554C0F87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النقر على إعادة الطلب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>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3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E147B14" w14:textId="77777777" w:rsidR="00341A10" w:rsidRPr="00E60A1E" w:rsidRDefault="00341A10">
            <w:pPr>
              <w:pStyle w:val="a0"/>
              <w:framePr w:wrap="around"/>
              <w:numPr>
                <w:ilvl w:val="0"/>
                <w:numId w:val="25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1لانتقال للخطوة ( 19 )</w:t>
            </w:r>
          </w:p>
          <w:p w14:paraId="62C28A33" w14:textId="77777777" w:rsidR="00341A10" w:rsidRPr="00E60A1E" w:rsidRDefault="00341A10">
            <w:pPr>
              <w:pStyle w:val="a0"/>
              <w:framePr w:wrap="around"/>
              <w:numPr>
                <w:ilvl w:val="0"/>
                <w:numId w:val="25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( 22 )</w:t>
            </w:r>
          </w:p>
          <w:p w14:paraId="20C64AA2" w14:textId="5C3CC1DC" w:rsidR="00DE13DD" w:rsidRPr="00E60A1E" w:rsidRDefault="00341A10">
            <w:pPr>
              <w:pStyle w:val="a0"/>
              <w:framePr w:wrap="around"/>
              <w:numPr>
                <w:ilvl w:val="0"/>
                <w:numId w:val="25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الانتقال للخطوة (24)</w:t>
            </w:r>
          </w:p>
        </w:tc>
      </w:tr>
      <w:tr w:rsidR="00AD02F8" w14:paraId="1762573F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0D8B1088" w14:textId="77777777" w:rsidR="00AD02F8" w:rsidRPr="00E60A1E" w:rsidRDefault="00AD02F8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B05F7FE" w14:textId="1914DB87" w:rsidR="00AD02F8" w:rsidRPr="00E60A1E" w:rsidRDefault="00AD02F8" w:rsidP="00AD02F8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kern w:val="2"/>
                <w:rtl/>
              </w:rPr>
              <w:t xml:space="preserve">إرسال الطلب 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F0782CC" w14:textId="50369485" w:rsidR="00AD02F8" w:rsidRPr="00E60A1E" w:rsidRDefault="00AD02F8" w:rsidP="00AD02F8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kern w:val="2"/>
                <w:rtl/>
              </w:rPr>
              <w:t xml:space="preserve">اكمال اعتماد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E31966F" w14:textId="58ECA149" w:rsidR="00AD02F8" w:rsidRPr="00E60A1E" w:rsidRDefault="00AD02F8" w:rsidP="00AD02F8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kern w:val="2"/>
                <w:rtl/>
              </w:rPr>
              <w:t>المدير العام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F6527B8" w14:textId="08F447BD" w:rsidR="00AD02F8" w:rsidRPr="00E60A1E" w:rsidRDefault="00AD02F8" w:rsidP="00AD02F8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kern w:val="2"/>
                <w:rtl/>
              </w:rPr>
              <w:t xml:space="preserve">النقر على إرسال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6B1A05F" w14:textId="1E70C573" w:rsidR="00AD02F8" w:rsidRPr="00E60A1E" w:rsidRDefault="00AD02F8" w:rsidP="00AD02F8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asciiTheme="minorHAnsi" w:hAnsiTheme="minorHAnsi" w:cs="Lina sans" w:hint="cs"/>
                <w:kern w:val="2"/>
                <w:rtl/>
              </w:rPr>
              <w:t xml:space="preserve">الانتقال للخطوة التالية </w:t>
            </w:r>
          </w:p>
        </w:tc>
      </w:tr>
      <w:tr w:rsidR="00DE13DD" w14:paraId="5A1C64D1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4BC26B01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C8FED23" w14:textId="53BF409E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( 6)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8894782" w14:textId="5FE2639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رسالة لتنبيه المستخدم قبل الاعتماد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589205F" w14:textId="15BD2D1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النظام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578B93C" w14:textId="30013A42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1</w:t>
            </w:r>
          </w:p>
          <w:p w14:paraId="78AB7D54" w14:textId="2EBBB3D4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2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D550056" w14:textId="20DD3521" w:rsidR="00DE13DD" w:rsidRPr="00E60A1E" w:rsidRDefault="00DE13DD">
            <w:pPr>
              <w:pStyle w:val="a2"/>
              <w:numPr>
                <w:ilvl w:val="0"/>
                <w:numId w:val="29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65F3EEC8" w14:textId="30FAB092" w:rsidR="00DE13DD" w:rsidRPr="00E60A1E" w:rsidRDefault="00DE13DD">
            <w:pPr>
              <w:pStyle w:val="a2"/>
              <w:numPr>
                <w:ilvl w:val="0"/>
                <w:numId w:val="29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صفحة استعراض الطلب.</w:t>
            </w:r>
          </w:p>
        </w:tc>
      </w:tr>
      <w:tr w:rsidR="00DE13DD" w14:paraId="1D807849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0E5490ED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D489642" w14:textId="3F2595E8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الاعتماد النهائي من قبل المدير العام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4B94ABA" w14:textId="68CAD68A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اكتمال الاجراء وتغيير حالة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37498DD" w14:textId="5C52032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النظام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E1C0709" w14:textId="6724C4DB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النقر على نعم في رسالة تأكيد اعتماد الطلب</w:t>
            </w:r>
            <w:r w:rsidR="00841263">
              <w:rPr>
                <w:rFonts w:cs="Lina sans" w:hint="cs"/>
                <w:rtl/>
              </w:rPr>
              <w:t xml:space="preserve">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6EBA7F0" w14:textId="77777777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Fonts w:cs="Lina sans" w:hint="cs"/>
                  <w:rtl/>
                </w:rPr>
                <w:t>الرسالة التوضيحية (12).</w:t>
              </w:r>
            </w:hyperlink>
          </w:p>
          <w:p w14:paraId="49969F64" w14:textId="4E4F1529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ارسال إشعار (8) إلى ممثل الإدارة المالية.</w:t>
            </w:r>
          </w:p>
          <w:p w14:paraId="55557D0D" w14:textId="014BE45F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إرسال إشعار (6) إلى المستفيد.</w:t>
            </w:r>
          </w:p>
          <w:p w14:paraId="0554B3C0" w14:textId="1F58B056" w:rsidR="00DE13DD" w:rsidRPr="00E60A1E" w:rsidRDefault="00DE13DD" w:rsidP="003E39FF">
            <w:pPr>
              <w:pStyle w:val="a0"/>
              <w:framePr w:wrap="around"/>
              <w:ind w:left="383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تغيير حالة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الطلب من"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 قيد الاعتماد </w:t>
            </w:r>
            <w:r w:rsidRPr="00E60A1E">
              <w:rPr>
                <w:rFonts w:cs="Lina sans" w:hint="cs"/>
                <w:rtl/>
              </w:rPr>
              <w:t>" إلى "قيد الصرف"</w:t>
            </w:r>
          </w:p>
        </w:tc>
      </w:tr>
      <w:tr w:rsidR="00DE13DD" w14:paraId="60492052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64935073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2823402" w14:textId="67C26955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(8)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811D73D" w14:textId="7A37E9F2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تنبيه المدير العام بأنه سيرفض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F7B26F0" w14:textId="7A78C033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المدير العام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A9660BD" w14:textId="77777777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588B95D5" w14:textId="560A16D7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C1B0A53" w14:textId="6E56077F" w:rsidR="00DE13DD" w:rsidRPr="00E60A1E" w:rsidRDefault="00DE13DD">
            <w:pPr>
              <w:pStyle w:val="a2"/>
              <w:numPr>
                <w:ilvl w:val="0"/>
                <w:numId w:val="28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7DFFFAE5" w14:textId="2E9BC837" w:rsidR="00DE13DD" w:rsidRPr="00E60A1E" w:rsidRDefault="00DE13DD">
            <w:pPr>
              <w:pStyle w:val="a2"/>
              <w:numPr>
                <w:ilvl w:val="0"/>
                <w:numId w:val="28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استعراض الطلب.</w:t>
            </w:r>
          </w:p>
        </w:tc>
      </w:tr>
      <w:tr w:rsidR="00DE13DD" w14:paraId="7B0F50E3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7069D0D0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67CB267" w14:textId="44DF983E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تدوين سبب الرفض من قبل المدير العام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8D4D031" w14:textId="1620FA6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يلزم تدوين سبب الرفض لإنهاء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743B92C" w14:textId="6AF8B94F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المدير العام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C23B0DD" w14:textId="29F8E819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يقوم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>المدير العام بتدوين سبب الرفض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39939FC" w14:textId="77777777" w:rsidR="00685CC1" w:rsidRPr="00E60A1E" w:rsidRDefault="00685CC1" w:rsidP="00685CC1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r:id="rId44" w:anchor="_رسائل_إجراء_اعتماد" w:history="1">
              <w:r w:rsidRPr="00E60A1E">
                <w:rPr>
                  <w:rStyle w:val="Hyperlink"/>
                  <w:rFonts w:cs="Lina sans" w:hint="cs"/>
                  <w:rtl/>
                </w:rPr>
                <w:t>الرسالة التوضيحية (14).</w:t>
              </w:r>
            </w:hyperlink>
          </w:p>
          <w:p w14:paraId="27585530" w14:textId="7BD710E3" w:rsidR="00DE13DD" w:rsidRPr="00E60A1E" w:rsidRDefault="00DE13DD" w:rsidP="00685CC1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ارسال إشعار (3) إلى المستفيد.</w:t>
            </w:r>
          </w:p>
          <w:p w14:paraId="2F44BCE4" w14:textId="397A86A9" w:rsidR="00DE13DD" w:rsidRPr="00E60A1E" w:rsidRDefault="00DE13DD" w:rsidP="00685CC1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 xml:space="preserve">تغير حالة الطلب </w:t>
            </w:r>
            <w:r w:rsidRPr="00E60A1E">
              <w:rPr>
                <w:rFonts w:cs="Lina sans" w:hint="cs"/>
                <w:rtl/>
              </w:rPr>
              <w:t>من</w:t>
            </w:r>
            <w:r w:rsidR="00841263">
              <w:rPr>
                <w:rFonts w:cs="Lina sans"/>
                <w:rtl/>
              </w:rPr>
              <w:t xml:space="preserve"> </w:t>
            </w:r>
            <w:r w:rsidRPr="00E60A1E">
              <w:rPr>
                <w:rFonts w:cs="Lina sans"/>
                <w:rtl/>
              </w:rPr>
              <w:t xml:space="preserve">"قيد </w:t>
            </w:r>
            <w:r w:rsidRPr="00E60A1E">
              <w:rPr>
                <w:rFonts w:cs="Lina sans" w:hint="cs"/>
                <w:rtl/>
              </w:rPr>
              <w:t>الاعتماد</w:t>
            </w:r>
            <w:r w:rsidRPr="00E60A1E">
              <w:rPr>
                <w:rFonts w:cs="Lina sans"/>
                <w:rtl/>
              </w:rPr>
              <w:t xml:space="preserve"> " إلى "</w:t>
            </w:r>
            <w:r w:rsidRPr="00E60A1E">
              <w:rPr>
                <w:rFonts w:cs="Lina sans" w:hint="cs"/>
                <w:rtl/>
              </w:rPr>
              <w:t>طلب مرفوض"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color w:val="FF0000"/>
                <w:rtl/>
              </w:rPr>
              <w:t>(النهاية)</w:t>
            </w:r>
          </w:p>
        </w:tc>
      </w:tr>
      <w:tr w:rsidR="00DE13DD" w14:paraId="1DBA5286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159F2168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14D15FE3" w14:textId="48994EDE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w:anchor="_رسائل_إجراء_اعتماد" w:history="1">
              <w:r w:rsidRPr="00E60A1E">
                <w:rPr>
                  <w:rStyle w:val="Hyperlink"/>
                  <w:rFonts w:cs="Lina sans" w:hint="cs"/>
                  <w:color w:val="auto"/>
                  <w:u w:val="none"/>
                  <w:rtl/>
                </w:rPr>
                <w:t>رسالة التأكيد (7)</w:t>
              </w:r>
            </w:hyperlink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F58376B" w14:textId="024EBF30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تنبيه المدير العام بأنه سيعيد الطلب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652E74D" w14:textId="2B4E10FE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المدير العام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DDC51DF" w14:textId="77777777" w:rsidR="00DE13DD" w:rsidRPr="00E60A1E" w:rsidRDefault="00DE13DD" w:rsidP="00DE13DD">
            <w:pPr>
              <w:pStyle w:val="a0"/>
              <w:framePr w:wrap="around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النقر على نعم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(1)</w:t>
            </w:r>
          </w:p>
          <w:p w14:paraId="0E2BDA1D" w14:textId="383DBCA4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النقر على إلغاء </w:t>
            </w:r>
            <w:r w:rsidRPr="00E60A1E">
              <w:rPr>
                <w:rFonts w:cs="Lina sans"/>
              </w:rPr>
              <w:sym w:font="Wingdings" w:char="F0DF"/>
            </w:r>
            <w:r w:rsidRPr="00E60A1E">
              <w:rPr>
                <w:rFonts w:cs="Lina sans" w:hint="cs"/>
                <w:rtl/>
              </w:rPr>
              <w:t xml:space="preserve"> مخرج (2)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337AB752" w14:textId="65DA718D" w:rsidR="00DE13DD" w:rsidRPr="00E60A1E" w:rsidRDefault="00DE13DD">
            <w:pPr>
              <w:pStyle w:val="a2"/>
              <w:numPr>
                <w:ilvl w:val="0"/>
                <w:numId w:val="27"/>
              </w:numPr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>الانتقال للخطوة التالية</w:t>
            </w:r>
          </w:p>
          <w:p w14:paraId="435B3984" w14:textId="7887977F" w:rsidR="00DE13DD" w:rsidRPr="00E60A1E" w:rsidRDefault="00DE13DD">
            <w:pPr>
              <w:pStyle w:val="a2"/>
              <w:numPr>
                <w:ilvl w:val="0"/>
                <w:numId w:val="27"/>
              </w:num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العودة إلى استعراض الطلب.</w:t>
            </w:r>
          </w:p>
        </w:tc>
      </w:tr>
      <w:tr w:rsidR="00DE13DD" w14:paraId="2E5A77B1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ABAD"/>
            <w:tcMar>
              <w:left w:w="43" w:type="dxa"/>
              <w:right w:w="43" w:type="dxa"/>
            </w:tcMar>
            <w:tcFitText/>
            <w:vAlign w:val="center"/>
          </w:tcPr>
          <w:p w14:paraId="0FFCA2CB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69FDFD7E" w14:textId="33F8C5D3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تدوين سبب الإرجاع من قبل </w:t>
            </w:r>
            <w:r w:rsidRPr="00E60A1E">
              <w:rPr>
                <w:rFonts w:cs="Lina sans"/>
                <w:rtl/>
              </w:rPr>
              <w:t>المدير العام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FF2AA02" w14:textId="04CAA206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يلزم تدوين سبب الارجاع لإنهاء الطلب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B70E366" w14:textId="71370B55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/>
                <w:rtl/>
              </w:rPr>
              <w:t>المدير العام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4D07D46" w14:textId="6E47B824" w:rsidR="00DE13DD" w:rsidRPr="00E60A1E" w:rsidRDefault="00DE13DD" w:rsidP="00DE13DD">
            <w:pPr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يقوم </w:t>
            </w:r>
            <w:r w:rsidRPr="00E60A1E">
              <w:rPr>
                <w:rFonts w:cs="Lina sans"/>
                <w:rtl/>
              </w:rPr>
              <w:t>المدير العام</w:t>
            </w:r>
            <w:r w:rsidRPr="00E60A1E">
              <w:rPr>
                <w:rFonts w:cs="Lina sans" w:hint="cs"/>
                <w:rtl/>
              </w:rPr>
              <w:t xml:space="preserve"> بتدوين سبب الارجاع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751AE868" w14:textId="77777777" w:rsidR="00685CC1" w:rsidRPr="00E60A1E" w:rsidRDefault="00685CC1" w:rsidP="00685CC1">
            <w:pPr>
              <w:pStyle w:val="a0"/>
              <w:framePr w:hSpace="0" w:wrap="auto" w:vAnchor="margin" w:hAnchor="text" w:xAlign="left" w:yAlign="inline"/>
              <w:rPr>
                <w:rFonts w:cs="Lina sans"/>
              </w:rPr>
            </w:pPr>
            <w:r w:rsidRPr="00E60A1E">
              <w:rPr>
                <w:rFonts w:cs="Lina sans" w:hint="cs"/>
                <w:rtl/>
              </w:rPr>
              <w:t xml:space="preserve">عرض </w:t>
            </w:r>
            <w:hyperlink r:id="rId45" w:anchor="_رسائل_إجراء_اعتماد" w:history="1">
              <w:r w:rsidRPr="00E60A1E">
                <w:rPr>
                  <w:rStyle w:val="Hyperlink"/>
                  <w:rFonts w:cs="Lina sans" w:hint="cs"/>
                  <w:rtl/>
                </w:rPr>
                <w:t>الرسالة التوضيحية (13).</w:t>
              </w:r>
            </w:hyperlink>
          </w:p>
          <w:p w14:paraId="7D047070" w14:textId="33069815" w:rsidR="00DE13DD" w:rsidRPr="00E60A1E" w:rsidRDefault="00DE13DD" w:rsidP="00685CC1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إرسال إشعار (4) إلى مدير الإدارة.</w:t>
            </w:r>
          </w:p>
        </w:tc>
      </w:tr>
      <w:tr w:rsidR="00DE13DD" w14:paraId="5D938C26" w14:textId="77777777" w:rsidTr="00DE13DD">
        <w:trPr>
          <w:trHeight w:val="413"/>
          <w:jc w:val="center"/>
        </w:trPr>
        <w:tc>
          <w:tcPr>
            <w:tcW w:w="17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8D9F3"/>
            <w:tcMar>
              <w:left w:w="43" w:type="dxa"/>
              <w:right w:w="43" w:type="dxa"/>
            </w:tcMar>
            <w:tcFitText/>
            <w:vAlign w:val="center"/>
          </w:tcPr>
          <w:p w14:paraId="348588BB" w14:textId="77777777" w:rsidR="00DE13DD" w:rsidRPr="00E60A1E" w:rsidRDefault="00DE13DD">
            <w:pPr>
              <w:pStyle w:val="ListParagraph"/>
              <w:numPr>
                <w:ilvl w:val="0"/>
                <w:numId w:val="12"/>
              </w:numPr>
              <w:ind w:left="0" w:right="-454" w:firstLine="0"/>
              <w:jc w:val="center"/>
              <w:rPr>
                <w:rFonts w:cs="Lina sans"/>
              </w:rPr>
            </w:pPr>
          </w:p>
        </w:tc>
        <w:tc>
          <w:tcPr>
            <w:tcW w:w="80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01DB3C3D" w14:textId="159286B7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تأكيد الصرف</w:t>
            </w:r>
          </w:p>
        </w:tc>
        <w:tc>
          <w:tcPr>
            <w:tcW w:w="8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2A29C84" w14:textId="01D6AAE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 xml:space="preserve">إشعار المستفيد بصرف الدعم </w:t>
            </w:r>
          </w:p>
        </w:tc>
        <w:tc>
          <w:tcPr>
            <w:tcW w:w="34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435B622D" w14:textId="4C1F9A1D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ممثل الإدارة المالية</w:t>
            </w:r>
          </w:p>
        </w:tc>
        <w:tc>
          <w:tcPr>
            <w:tcW w:w="135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23D22A3F" w14:textId="33E89147" w:rsidR="00DE13DD" w:rsidRPr="00E60A1E" w:rsidRDefault="00DE13DD" w:rsidP="00DE13DD">
            <w:pPr>
              <w:pStyle w:val="a2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تغيير حالة الطلب من " قيد</w:t>
            </w:r>
            <w:r w:rsidRPr="00E60A1E">
              <w:rPr>
                <w:rFonts w:cs="Lina sans"/>
                <w:rtl/>
              </w:rPr>
              <w:t xml:space="preserve"> الصرف</w:t>
            </w:r>
            <w:r w:rsidRPr="00E60A1E">
              <w:rPr>
                <w:rFonts w:cs="Lina sans" w:hint="cs"/>
                <w:rtl/>
              </w:rPr>
              <w:t xml:space="preserve"> </w:t>
            </w:r>
            <w:r w:rsidR="000B6CBF" w:rsidRPr="00E60A1E">
              <w:rPr>
                <w:rFonts w:cs="Lina sans" w:hint="cs"/>
                <w:rtl/>
              </w:rPr>
              <w:t>“ إلى</w:t>
            </w:r>
            <w:r w:rsidR="00841263">
              <w:rPr>
                <w:rFonts w:cs="Lina sans" w:hint="cs"/>
                <w:rtl/>
              </w:rPr>
              <w:t xml:space="preserve"> </w:t>
            </w:r>
            <w:r w:rsidRPr="00E60A1E">
              <w:rPr>
                <w:rFonts w:cs="Lina sans" w:hint="cs"/>
                <w:rtl/>
              </w:rPr>
              <w:t xml:space="preserve">" تم الدعم " </w:t>
            </w:r>
          </w:p>
        </w:tc>
        <w:tc>
          <w:tcPr>
            <w:tcW w:w="147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left w:w="43" w:type="dxa"/>
              <w:right w:w="43" w:type="dxa"/>
            </w:tcMar>
            <w:vAlign w:val="center"/>
          </w:tcPr>
          <w:p w14:paraId="50AB7AD1" w14:textId="4C447893" w:rsidR="00DE13DD" w:rsidRPr="00E60A1E" w:rsidRDefault="00DE13DD" w:rsidP="00DE13DD">
            <w:pPr>
              <w:pStyle w:val="a0"/>
              <w:framePr w:wrap="around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إرسال إشعار (7) إلى المستفيد.</w:t>
            </w:r>
          </w:p>
        </w:tc>
      </w:tr>
    </w:tbl>
    <w:p w14:paraId="0323A9BD" w14:textId="77777777" w:rsidR="00CD4B15" w:rsidRPr="000037B9" w:rsidRDefault="00CD4B15" w:rsidP="000037B9">
      <w:pPr>
        <w:rPr>
          <w:rtl/>
        </w:rPr>
      </w:pPr>
      <w:bookmarkStart w:id="66" w:name="_Toc184120570"/>
    </w:p>
    <w:p w14:paraId="73065F5A" w14:textId="77777777" w:rsidR="00CD4B15" w:rsidRDefault="00CD4B15" w:rsidP="000037B9">
      <w:pPr>
        <w:rPr>
          <w:rtl/>
        </w:rPr>
      </w:pPr>
      <w:r w:rsidRPr="000037B9">
        <w:rPr>
          <w:rtl/>
        </w:rPr>
        <w:br w:type="page"/>
      </w:r>
    </w:p>
    <w:p w14:paraId="1D09E3DE" w14:textId="0A8F765D" w:rsidR="00611620" w:rsidRPr="00E60A1E" w:rsidRDefault="00611620" w:rsidP="00611620">
      <w:pPr>
        <w:pStyle w:val="Heading2"/>
        <w:rPr>
          <w:rFonts w:cs="Lina sans"/>
          <w:rtl/>
        </w:rPr>
      </w:pPr>
      <w:r w:rsidRPr="00E60A1E">
        <w:rPr>
          <w:rFonts w:cs="Lina sans" w:hint="cs"/>
          <w:rtl/>
        </w:rPr>
        <w:lastRenderedPageBreak/>
        <w:t>شاشة صندوق الوارد</w:t>
      </w:r>
    </w:p>
    <w:p w14:paraId="41E25EF0" w14:textId="3CBC8096" w:rsidR="00CF24E2" w:rsidRDefault="00CF24E2" w:rsidP="000037B9">
      <w:pPr>
        <w:rPr>
          <w:rtl/>
        </w:rPr>
      </w:pPr>
      <w:r>
        <w:rPr>
          <w:noProof/>
        </w:rPr>
        <w:drawing>
          <wp:anchor distT="0" distB="0" distL="114300" distR="114300" simplePos="0" relativeHeight="252100608" behindDoc="1" locked="0" layoutInCell="1" allowOverlap="1" wp14:anchorId="4F611A8B" wp14:editId="3A3D6098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5296535" cy="1364615"/>
            <wp:effectExtent l="19050" t="19050" r="18415" b="26035"/>
            <wp:wrapTight wrapText="bothSides">
              <wp:wrapPolygon edited="0">
                <wp:start x="-78" y="-302"/>
                <wp:lineTo x="-78" y="21711"/>
                <wp:lineTo x="21597" y="21711"/>
                <wp:lineTo x="21597" y="-302"/>
                <wp:lineTo x="-78" y="-302"/>
              </wp:wrapPolygon>
            </wp:wrapTight>
            <wp:docPr id="33477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4403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36461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8E90D" w14:textId="77777777" w:rsidR="00CF24E2" w:rsidRDefault="00CF24E2" w:rsidP="000037B9">
      <w:pPr>
        <w:rPr>
          <w:rtl/>
        </w:rPr>
      </w:pPr>
    </w:p>
    <w:p w14:paraId="5817B015" w14:textId="77777777" w:rsidR="00CF24E2" w:rsidRDefault="00CF24E2" w:rsidP="000037B9">
      <w:pPr>
        <w:rPr>
          <w:rtl/>
        </w:rPr>
      </w:pPr>
    </w:p>
    <w:p w14:paraId="483A75CA" w14:textId="77777777" w:rsidR="00CF24E2" w:rsidRDefault="00CF24E2" w:rsidP="000037B9">
      <w:pPr>
        <w:rPr>
          <w:rtl/>
        </w:rPr>
      </w:pPr>
    </w:p>
    <w:p w14:paraId="0B47095F" w14:textId="77777777" w:rsidR="00CF24E2" w:rsidRDefault="00CF24E2" w:rsidP="000037B9">
      <w:pPr>
        <w:rPr>
          <w:rtl/>
        </w:rPr>
      </w:pPr>
    </w:p>
    <w:p w14:paraId="7802F284" w14:textId="77777777" w:rsidR="00CF24E2" w:rsidRDefault="00CF24E2" w:rsidP="000037B9">
      <w:pPr>
        <w:rPr>
          <w:rtl/>
        </w:rPr>
      </w:pPr>
    </w:p>
    <w:p w14:paraId="4971912C" w14:textId="77777777" w:rsidR="00CF24E2" w:rsidRDefault="00CF24E2" w:rsidP="000037B9">
      <w:pPr>
        <w:rPr>
          <w:rtl/>
        </w:rPr>
      </w:pPr>
    </w:p>
    <w:p w14:paraId="03A50890" w14:textId="77777777" w:rsidR="00CF24E2" w:rsidRDefault="00CF24E2" w:rsidP="000037B9">
      <w:pPr>
        <w:rPr>
          <w:rtl/>
        </w:rPr>
      </w:pPr>
    </w:p>
    <w:p w14:paraId="3C114D94" w14:textId="77777777" w:rsidR="00CF24E2" w:rsidRDefault="00CF24E2" w:rsidP="000037B9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48"/>
        <w:gridCol w:w="1260"/>
        <w:gridCol w:w="4151"/>
        <w:gridCol w:w="1239"/>
      </w:tblGrid>
      <w:tr w:rsidR="00A82067" w:rsidRPr="000037B9" w14:paraId="348906C5" w14:textId="77777777" w:rsidTr="00311438">
        <w:trPr>
          <w:trHeight w:val="20"/>
          <w:tblHeader/>
          <w:jc w:val="center"/>
        </w:trPr>
        <w:tc>
          <w:tcPr>
            <w:tcW w:w="9445" w:type="dxa"/>
            <w:gridSpan w:val="5"/>
            <w:shd w:val="clear" w:color="auto" w:fill="307B67"/>
            <w:vAlign w:val="center"/>
          </w:tcPr>
          <w:p w14:paraId="028146E2" w14:textId="77777777" w:rsidR="00A82067" w:rsidRPr="000037B9" w:rsidRDefault="00A82067" w:rsidP="004218AA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حقول البيانات</w:t>
            </w:r>
          </w:p>
        </w:tc>
      </w:tr>
      <w:tr w:rsidR="00A82067" w:rsidRPr="000037B9" w14:paraId="6F6A92E1" w14:textId="77777777" w:rsidTr="00311438">
        <w:trPr>
          <w:trHeight w:val="20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07D59607" w14:textId="77777777" w:rsidR="00A82067" w:rsidRPr="000037B9" w:rsidRDefault="00A82067" w:rsidP="00311438"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348" w:type="dxa"/>
            <w:shd w:val="clear" w:color="auto" w:fill="D9D9D9" w:themeFill="background1" w:themeFillShade="D9"/>
            <w:vAlign w:val="center"/>
            <w:hideMark/>
          </w:tcPr>
          <w:p w14:paraId="27E94896" w14:textId="77777777" w:rsidR="00A82067" w:rsidRPr="000037B9" w:rsidRDefault="00A82067" w:rsidP="00311438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  <w:hideMark/>
          </w:tcPr>
          <w:p w14:paraId="3B926541" w14:textId="77777777" w:rsidR="00A82067" w:rsidRPr="000037B9" w:rsidRDefault="00A82067" w:rsidP="00311438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151" w:type="dxa"/>
            <w:shd w:val="clear" w:color="auto" w:fill="D9D9D9" w:themeFill="background1" w:themeFillShade="D9"/>
            <w:vAlign w:val="center"/>
            <w:hideMark/>
          </w:tcPr>
          <w:p w14:paraId="7A434261" w14:textId="77777777" w:rsidR="00A82067" w:rsidRPr="000037B9" w:rsidRDefault="00A82067" w:rsidP="00311438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239" w:type="dxa"/>
            <w:shd w:val="clear" w:color="auto" w:fill="D9D9D9" w:themeFill="background1" w:themeFillShade="D9"/>
            <w:vAlign w:val="center"/>
            <w:hideMark/>
          </w:tcPr>
          <w:p w14:paraId="0156864B" w14:textId="77777777" w:rsidR="00A82067" w:rsidRPr="000037B9" w:rsidRDefault="00A82067" w:rsidP="00311438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A82067" w:rsidRPr="000037B9" w14:paraId="014B71F2" w14:textId="77777777" w:rsidTr="00311438">
        <w:trPr>
          <w:trHeight w:val="20"/>
          <w:tblHeader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691C550" w14:textId="77777777" w:rsidR="00A82067" w:rsidRPr="00E60A1E" w:rsidRDefault="00A82067" w:rsidP="00E60A1E">
            <w:pPr>
              <w:jc w:val="center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معايير البحث</w:t>
            </w:r>
          </w:p>
        </w:tc>
      </w:tr>
      <w:tr w:rsidR="00A82067" w:rsidRPr="009A7D54" w14:paraId="051D2145" w14:textId="77777777" w:rsidTr="00311438">
        <w:trPr>
          <w:trHeight w:val="20"/>
          <w:jc w:val="center"/>
        </w:trPr>
        <w:tc>
          <w:tcPr>
            <w:tcW w:w="447" w:type="dxa"/>
            <w:vAlign w:val="center"/>
            <w:hideMark/>
          </w:tcPr>
          <w:p w14:paraId="465F0943" w14:textId="77777777" w:rsidR="00A82067" w:rsidRPr="00E60A1E" w:rsidRDefault="00A82067">
            <w:pPr>
              <w:pStyle w:val="ListParagraph"/>
              <w:numPr>
                <w:ilvl w:val="0"/>
                <w:numId w:val="14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46F31998" w14:textId="77777777" w:rsidR="00A82067" w:rsidRPr="00E60A1E" w:rsidRDefault="00A82067" w:rsidP="00311438">
            <w:pPr>
              <w:pStyle w:val="a2"/>
              <w:rPr>
                <w:rFonts w:cs="Lina sans"/>
                <w:sz w:val="18"/>
                <w:szCs w:val="18"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رقم الطلب </w:t>
            </w:r>
          </w:p>
        </w:tc>
        <w:tc>
          <w:tcPr>
            <w:tcW w:w="1260" w:type="dxa"/>
            <w:vAlign w:val="center"/>
          </w:tcPr>
          <w:p w14:paraId="7729C1BE" w14:textId="77777777" w:rsidR="00A82067" w:rsidRPr="00E60A1E" w:rsidRDefault="00A82067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رقم </w:t>
            </w:r>
          </w:p>
        </w:tc>
        <w:tc>
          <w:tcPr>
            <w:tcW w:w="4151" w:type="dxa"/>
            <w:vAlign w:val="center"/>
          </w:tcPr>
          <w:p w14:paraId="17FA9AF3" w14:textId="77777777" w:rsidR="00A82067" w:rsidRPr="00E60A1E" w:rsidRDefault="00A82067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يمكن من خلاله البحث في الجدول أسفله</w:t>
            </w:r>
          </w:p>
        </w:tc>
        <w:tc>
          <w:tcPr>
            <w:tcW w:w="1239" w:type="dxa"/>
            <w:vAlign w:val="center"/>
          </w:tcPr>
          <w:p w14:paraId="041718C0" w14:textId="77777777" w:rsidR="00A82067" w:rsidRPr="00E60A1E" w:rsidRDefault="00A82067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اختياري</w:t>
            </w:r>
          </w:p>
        </w:tc>
      </w:tr>
      <w:tr w:rsidR="00B86BDC" w:rsidRPr="009A7D54" w14:paraId="42A6D01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95ECA4A" w14:textId="77777777" w:rsidR="00B86BDC" w:rsidRPr="00E60A1E" w:rsidRDefault="00B86BDC">
            <w:pPr>
              <w:pStyle w:val="ListParagraph"/>
              <w:numPr>
                <w:ilvl w:val="0"/>
                <w:numId w:val="14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6483435C" w14:textId="578CA21D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النظام</w:t>
            </w:r>
          </w:p>
        </w:tc>
        <w:tc>
          <w:tcPr>
            <w:tcW w:w="1260" w:type="dxa"/>
          </w:tcPr>
          <w:p w14:paraId="1ABC0F65" w14:textId="07544F94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1" w:type="dxa"/>
            <w:vAlign w:val="center"/>
          </w:tcPr>
          <w:p w14:paraId="3BA7498B" w14:textId="066697A1" w:rsidR="00B86BDC" w:rsidRPr="00E60A1E" w:rsidRDefault="00B86BDC" w:rsidP="00B86BDC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تحديد النظام </w:t>
            </w:r>
          </w:p>
        </w:tc>
        <w:tc>
          <w:tcPr>
            <w:tcW w:w="1239" w:type="dxa"/>
          </w:tcPr>
          <w:p w14:paraId="1BBD27A6" w14:textId="7870C174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اختياري</w:t>
            </w:r>
          </w:p>
        </w:tc>
      </w:tr>
      <w:tr w:rsidR="00B86BDC" w:rsidRPr="009A7D54" w14:paraId="2546DF49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93CF101" w14:textId="77777777" w:rsidR="00B86BDC" w:rsidRPr="00E60A1E" w:rsidRDefault="00B86BDC">
            <w:pPr>
              <w:pStyle w:val="ListParagraph"/>
              <w:numPr>
                <w:ilvl w:val="0"/>
                <w:numId w:val="14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41F68410" w14:textId="3407CA02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الخدمة</w:t>
            </w:r>
          </w:p>
        </w:tc>
        <w:tc>
          <w:tcPr>
            <w:tcW w:w="1260" w:type="dxa"/>
          </w:tcPr>
          <w:p w14:paraId="29352558" w14:textId="0CE003E5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1" w:type="dxa"/>
            <w:vAlign w:val="center"/>
          </w:tcPr>
          <w:p w14:paraId="76E6580A" w14:textId="13105875" w:rsidR="00B86BDC" w:rsidRPr="00E60A1E" w:rsidRDefault="00B86BDC" w:rsidP="00B86BDC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انظر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hyperlink w:anchor="_أنواع_الطلبات_والرخص" w:history="1">
              <w:r w:rsidRPr="00E60A1E">
                <w:rPr>
                  <w:rStyle w:val="Hyperlink"/>
                  <w:rFonts w:cs="Lina sans" w:hint="eastAsia"/>
                  <w:sz w:val="18"/>
                  <w:szCs w:val="18"/>
                  <w:rtl/>
                </w:rPr>
                <w:t>أنواع</w:t>
              </w:r>
              <w:r w:rsidRPr="00E60A1E">
                <w:rPr>
                  <w:rStyle w:val="Hyperlink"/>
                  <w:rFonts w:cs="Lina sans"/>
                  <w:sz w:val="18"/>
                  <w:szCs w:val="18"/>
                  <w:rtl/>
                </w:rPr>
                <w:t xml:space="preserve"> الطلبات والرخص</w:t>
              </w:r>
            </w:hyperlink>
          </w:p>
        </w:tc>
        <w:tc>
          <w:tcPr>
            <w:tcW w:w="1239" w:type="dxa"/>
          </w:tcPr>
          <w:p w14:paraId="7DCC64E0" w14:textId="18BA8604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اختياري</w:t>
            </w:r>
          </w:p>
        </w:tc>
      </w:tr>
      <w:tr w:rsidR="00B86BDC" w:rsidRPr="009A7D54" w14:paraId="740C336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AF0BB61" w14:textId="77777777" w:rsidR="00B86BDC" w:rsidRPr="00E60A1E" w:rsidRDefault="00B86BDC">
            <w:pPr>
              <w:pStyle w:val="ListParagraph"/>
              <w:numPr>
                <w:ilvl w:val="0"/>
                <w:numId w:val="14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70513321" w14:textId="452FA1C2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المرحلة</w:t>
            </w:r>
          </w:p>
        </w:tc>
        <w:tc>
          <w:tcPr>
            <w:tcW w:w="1260" w:type="dxa"/>
          </w:tcPr>
          <w:p w14:paraId="76237059" w14:textId="252D4458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1" w:type="dxa"/>
            <w:vAlign w:val="center"/>
          </w:tcPr>
          <w:p w14:paraId="4899EDCF" w14:textId="77777777" w:rsidR="00B86BDC" w:rsidRPr="00E60A1E" w:rsidRDefault="00B86BDC" w:rsidP="00B86BD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</w:tcPr>
          <w:p w14:paraId="5444F231" w14:textId="46B3F921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اختياري</w:t>
            </w:r>
          </w:p>
        </w:tc>
      </w:tr>
      <w:tr w:rsidR="00B86BDC" w:rsidRPr="009A7D54" w14:paraId="52FDC39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31C6B42" w14:textId="77777777" w:rsidR="00B86BDC" w:rsidRPr="00E60A1E" w:rsidRDefault="00B86BDC">
            <w:pPr>
              <w:pStyle w:val="ListParagraph"/>
              <w:numPr>
                <w:ilvl w:val="0"/>
                <w:numId w:val="14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444B740E" w14:textId="16414BA9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الحالة</w:t>
            </w:r>
          </w:p>
        </w:tc>
        <w:tc>
          <w:tcPr>
            <w:tcW w:w="1260" w:type="dxa"/>
          </w:tcPr>
          <w:p w14:paraId="1DB015F4" w14:textId="4EF2A1A9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4151" w:type="dxa"/>
            <w:vAlign w:val="center"/>
          </w:tcPr>
          <w:p w14:paraId="0746F574" w14:textId="244F63C0" w:rsidR="00B86BDC" w:rsidRPr="00E60A1E" w:rsidRDefault="00B86BDC" w:rsidP="00B86BDC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انظر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hyperlink w:anchor="_حالات_الطلب" w:history="1">
              <w:r w:rsidRPr="00E60A1E">
                <w:rPr>
                  <w:rStyle w:val="Hyperlink"/>
                  <w:rFonts w:cs="Lina sans" w:hint="eastAsia"/>
                  <w:sz w:val="18"/>
                  <w:szCs w:val="18"/>
                  <w:rtl/>
                </w:rPr>
                <w:t>حالات</w:t>
              </w:r>
              <w:r w:rsidRPr="00E60A1E">
                <w:rPr>
                  <w:rStyle w:val="Hyperlink"/>
                  <w:rFonts w:cs="Lina sans"/>
                  <w:sz w:val="18"/>
                  <w:szCs w:val="18"/>
                  <w:rtl/>
                </w:rPr>
                <w:t xml:space="preserve"> الطلب</w:t>
              </w:r>
            </w:hyperlink>
          </w:p>
        </w:tc>
        <w:tc>
          <w:tcPr>
            <w:tcW w:w="1239" w:type="dxa"/>
          </w:tcPr>
          <w:p w14:paraId="48432561" w14:textId="405E5A5E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اختياري</w:t>
            </w:r>
          </w:p>
        </w:tc>
      </w:tr>
      <w:tr w:rsidR="00B86BDC" w:rsidRPr="009A7D54" w14:paraId="36BF98F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489D275" w14:textId="77777777" w:rsidR="00B86BDC" w:rsidRPr="00E60A1E" w:rsidRDefault="00B86BDC">
            <w:pPr>
              <w:pStyle w:val="ListParagraph"/>
              <w:numPr>
                <w:ilvl w:val="0"/>
                <w:numId w:val="14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065B8CA7" w14:textId="4116DC62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هوية</w:t>
            </w:r>
            <w:r w:rsidRPr="00E60A1E">
              <w:rPr>
                <w:rFonts w:cs="Lina sans" w:hint="cs"/>
                <w:sz w:val="18"/>
                <w:szCs w:val="18"/>
                <w:rtl/>
                <w:lang w:bidi="ar-EG"/>
              </w:rPr>
              <w:t>/</w:t>
            </w: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سجل</w:t>
            </w:r>
            <w:r w:rsidRPr="00E60A1E">
              <w:rPr>
                <w:rFonts w:cs="Lina sans" w:hint="cs"/>
                <w:sz w:val="18"/>
                <w:szCs w:val="18"/>
                <w:rtl/>
                <w:lang w:bidi="ar-EG"/>
              </w:rPr>
              <w:t>/</w:t>
            </w: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700</w:t>
            </w:r>
          </w:p>
        </w:tc>
        <w:tc>
          <w:tcPr>
            <w:tcW w:w="1260" w:type="dxa"/>
          </w:tcPr>
          <w:p w14:paraId="012F9459" w14:textId="33CA8BE4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151" w:type="dxa"/>
            <w:vAlign w:val="center"/>
          </w:tcPr>
          <w:p w14:paraId="195ADE38" w14:textId="5E6F0B76" w:rsidR="00B86BDC" w:rsidRPr="00E60A1E" w:rsidRDefault="00B86BDC" w:rsidP="00B86BDC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برقم هوية المستفيد أو سجل أو رقم 700</w:t>
            </w:r>
          </w:p>
        </w:tc>
        <w:tc>
          <w:tcPr>
            <w:tcW w:w="1239" w:type="dxa"/>
          </w:tcPr>
          <w:p w14:paraId="4E0BD38D" w14:textId="7EBD8D61" w:rsidR="00B86BDC" w:rsidRPr="00E60A1E" w:rsidRDefault="00B86BDC" w:rsidP="00B86BD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اختياري</w:t>
            </w:r>
          </w:p>
        </w:tc>
      </w:tr>
      <w:tr w:rsidR="00F0199F" w:rsidRPr="000037B9" w14:paraId="22F29B9F" w14:textId="77777777" w:rsidTr="00311438">
        <w:trPr>
          <w:trHeight w:val="20"/>
          <w:tblHeader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34C58AD" w14:textId="77777777" w:rsidR="00F0199F" w:rsidRPr="00E60A1E" w:rsidRDefault="00F0199F" w:rsidP="00E60A1E">
            <w:pPr>
              <w:jc w:val="center"/>
              <w:rPr>
                <w:rFonts w:cs="Lina sans"/>
                <w:rtl/>
              </w:rPr>
            </w:pPr>
            <w:r w:rsidRPr="00E60A1E">
              <w:rPr>
                <w:rFonts w:cs="Lina sans" w:hint="cs"/>
                <w:rtl/>
              </w:rPr>
              <w:t>بيانات الطلبات</w:t>
            </w:r>
          </w:p>
        </w:tc>
      </w:tr>
      <w:tr w:rsidR="00F0199F" w:rsidRPr="009A7D54" w14:paraId="12D9A56F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048F423" w14:textId="77777777" w:rsidR="00F0199F" w:rsidRPr="00E60A1E" w:rsidRDefault="00F0199F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19CAB73D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رقم الطلب </w:t>
            </w:r>
          </w:p>
        </w:tc>
        <w:tc>
          <w:tcPr>
            <w:tcW w:w="1260" w:type="dxa"/>
            <w:vAlign w:val="center"/>
          </w:tcPr>
          <w:p w14:paraId="10E44E71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رقم </w:t>
            </w:r>
          </w:p>
        </w:tc>
        <w:tc>
          <w:tcPr>
            <w:tcW w:w="4151" w:type="dxa"/>
            <w:vAlign w:val="center"/>
          </w:tcPr>
          <w:p w14:paraId="21A21022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61519BFA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F0199F" w:rsidRPr="009A7D54" w14:paraId="78D7BBA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2AC3E1C" w14:textId="77777777" w:rsidR="00F0199F" w:rsidRPr="00E60A1E" w:rsidRDefault="00F0199F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64D78725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تاريخ الطلب </w:t>
            </w:r>
          </w:p>
        </w:tc>
        <w:tc>
          <w:tcPr>
            <w:tcW w:w="1260" w:type="dxa"/>
            <w:vAlign w:val="center"/>
          </w:tcPr>
          <w:p w14:paraId="3B688184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1" w:type="dxa"/>
            <w:vAlign w:val="center"/>
          </w:tcPr>
          <w:p w14:paraId="333D6E16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</w:tcPr>
          <w:p w14:paraId="56B50042" w14:textId="77777777" w:rsidR="00F0199F" w:rsidRPr="00E60A1E" w:rsidRDefault="00F0199F" w:rsidP="005A419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2515440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C9C7BB9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1A43639E" w14:textId="5185C44F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النظام</w:t>
            </w:r>
          </w:p>
        </w:tc>
        <w:tc>
          <w:tcPr>
            <w:tcW w:w="1260" w:type="dxa"/>
          </w:tcPr>
          <w:p w14:paraId="26515E2C" w14:textId="10F4C5D3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151" w:type="dxa"/>
            <w:vAlign w:val="center"/>
          </w:tcPr>
          <w:p w14:paraId="1A967330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18CDAA91" w14:textId="1FF162FA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5B3C422C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1771427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604D00B8" w14:textId="131C63D5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الخدمة</w:t>
            </w:r>
          </w:p>
        </w:tc>
        <w:tc>
          <w:tcPr>
            <w:tcW w:w="1260" w:type="dxa"/>
          </w:tcPr>
          <w:p w14:paraId="052189E9" w14:textId="1955DC2A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151" w:type="dxa"/>
            <w:vAlign w:val="center"/>
          </w:tcPr>
          <w:p w14:paraId="72B454CE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0B2666A3" w14:textId="0A6EDBD4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49AB8FB0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1C36C59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31206E6C" w14:textId="1B74CEBE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المرحلة</w:t>
            </w:r>
          </w:p>
        </w:tc>
        <w:tc>
          <w:tcPr>
            <w:tcW w:w="1260" w:type="dxa"/>
          </w:tcPr>
          <w:p w14:paraId="4438E1C7" w14:textId="0DEBE6B1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151" w:type="dxa"/>
            <w:vAlign w:val="center"/>
          </w:tcPr>
          <w:p w14:paraId="553A6024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3B871E8B" w14:textId="59F400AC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6C4EAEFF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5B440EE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7F2BDD2C" w14:textId="67D90819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الحالة</w:t>
            </w:r>
          </w:p>
        </w:tc>
        <w:tc>
          <w:tcPr>
            <w:tcW w:w="1260" w:type="dxa"/>
          </w:tcPr>
          <w:p w14:paraId="50D0E4B5" w14:textId="2DFDC6F4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151" w:type="dxa"/>
            <w:vAlign w:val="center"/>
          </w:tcPr>
          <w:p w14:paraId="78E2DA2D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31D8FC2A" w14:textId="00CAAA38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34604E1A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19C6161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075079B8" w14:textId="41F59399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مقدم الطلب</w:t>
            </w:r>
          </w:p>
        </w:tc>
        <w:tc>
          <w:tcPr>
            <w:tcW w:w="1260" w:type="dxa"/>
          </w:tcPr>
          <w:p w14:paraId="355A3327" w14:textId="7BC65062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151" w:type="dxa"/>
            <w:vAlign w:val="center"/>
          </w:tcPr>
          <w:p w14:paraId="6069388E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3FAB942D" w14:textId="79F0D0C0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59223C19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DA1076C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55A69B1E" w14:textId="2110ADBB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الملاحظات</w:t>
            </w:r>
          </w:p>
        </w:tc>
        <w:tc>
          <w:tcPr>
            <w:tcW w:w="1260" w:type="dxa"/>
          </w:tcPr>
          <w:p w14:paraId="7399A27D" w14:textId="0206C654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151" w:type="dxa"/>
            <w:vAlign w:val="center"/>
          </w:tcPr>
          <w:p w14:paraId="67FB9862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3A11D4EC" w14:textId="26854E9D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805A03" w:rsidRPr="009A7D54" w14:paraId="01836249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108BEE0" w14:textId="77777777" w:rsidR="00805A03" w:rsidRPr="00E60A1E" w:rsidRDefault="00805A03">
            <w:pPr>
              <w:pStyle w:val="a2"/>
              <w:numPr>
                <w:ilvl w:val="0"/>
                <w:numId w:val="78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778F7A6D" w14:textId="68E7A3BF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/>
                <w:sz w:val="18"/>
                <w:szCs w:val="18"/>
                <w:rtl/>
                <w:lang w:bidi="ar-EG"/>
              </w:rPr>
              <w:t>تاريخ آخر إجراء</w:t>
            </w:r>
          </w:p>
        </w:tc>
        <w:tc>
          <w:tcPr>
            <w:tcW w:w="1260" w:type="dxa"/>
            <w:vAlign w:val="center"/>
          </w:tcPr>
          <w:p w14:paraId="5658ACE5" w14:textId="344820EB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151" w:type="dxa"/>
            <w:vAlign w:val="center"/>
          </w:tcPr>
          <w:p w14:paraId="22EDAC6D" w14:textId="77777777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39" w:type="dxa"/>
            <w:vAlign w:val="center"/>
          </w:tcPr>
          <w:p w14:paraId="12FCA645" w14:textId="63259B99" w:rsidR="00805A03" w:rsidRPr="00E60A1E" w:rsidRDefault="00805A03" w:rsidP="00805A03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للقراءة فقط </w:t>
            </w:r>
          </w:p>
        </w:tc>
      </w:tr>
      <w:tr w:rsidR="00AD06BF" w:rsidRPr="000037B9" w14:paraId="5782C0F4" w14:textId="77777777" w:rsidTr="00311438">
        <w:trPr>
          <w:trHeight w:val="20"/>
          <w:jc w:val="center"/>
        </w:trPr>
        <w:tc>
          <w:tcPr>
            <w:tcW w:w="9445" w:type="dxa"/>
            <w:gridSpan w:val="5"/>
            <w:shd w:val="clear" w:color="auto" w:fill="307B67"/>
            <w:vAlign w:val="center"/>
          </w:tcPr>
          <w:p w14:paraId="107444DE" w14:textId="77777777" w:rsidR="00AD06BF" w:rsidRPr="000037B9" w:rsidRDefault="00AD06BF" w:rsidP="004218AA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AD06BF" w:rsidRPr="000037B9" w14:paraId="6BED9567" w14:textId="77777777" w:rsidTr="00311438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4E313558" w14:textId="77777777" w:rsidR="00AD06BF" w:rsidRPr="00803476" w:rsidRDefault="00AD06BF" w:rsidP="004218AA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2348" w:type="dxa"/>
            <w:shd w:val="clear" w:color="auto" w:fill="D9D9D9" w:themeFill="background1" w:themeFillShade="D9"/>
            <w:vAlign w:val="center"/>
          </w:tcPr>
          <w:p w14:paraId="50D84F9A" w14:textId="77777777" w:rsidR="00AD06BF" w:rsidRPr="00803476" w:rsidRDefault="00AD06BF" w:rsidP="004218AA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0" w:type="dxa"/>
            <w:gridSpan w:val="3"/>
            <w:shd w:val="clear" w:color="auto" w:fill="D9D9D9" w:themeFill="background1" w:themeFillShade="D9"/>
            <w:vAlign w:val="center"/>
          </w:tcPr>
          <w:p w14:paraId="1572B099" w14:textId="77777777" w:rsidR="00AD06BF" w:rsidRPr="00803476" w:rsidRDefault="00AD06BF" w:rsidP="004218AA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AD06BF" w:rsidRPr="000037B9" w14:paraId="6475907E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48976A0" w14:textId="77777777" w:rsidR="00AD06BF" w:rsidRPr="00E60A1E" w:rsidRDefault="00AD06BF">
            <w:pPr>
              <w:pStyle w:val="ListParagraph"/>
              <w:numPr>
                <w:ilvl w:val="0"/>
                <w:numId w:val="15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7898824E" w14:textId="77777777" w:rsidR="00AD06BF" w:rsidRPr="00E60A1E" w:rsidRDefault="00AD06BF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بحث</w:t>
            </w:r>
          </w:p>
        </w:tc>
        <w:tc>
          <w:tcPr>
            <w:tcW w:w="6650" w:type="dxa"/>
            <w:gridSpan w:val="3"/>
            <w:vAlign w:val="center"/>
          </w:tcPr>
          <w:p w14:paraId="0DCBF4A8" w14:textId="77777777" w:rsidR="00AD06BF" w:rsidRPr="00E60A1E" w:rsidRDefault="00AD06BF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فرز البيانات في جدول بيانات الطلبات بحسب مدخلات حقول البحث </w:t>
            </w:r>
          </w:p>
        </w:tc>
      </w:tr>
      <w:tr w:rsidR="00AD06BF" w:rsidRPr="000037B9" w14:paraId="125C65E0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D352C36" w14:textId="77777777" w:rsidR="00AD06BF" w:rsidRPr="00E60A1E" w:rsidRDefault="00AD06BF">
            <w:pPr>
              <w:pStyle w:val="ListParagraph"/>
              <w:numPr>
                <w:ilvl w:val="0"/>
                <w:numId w:val="15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4BEDBF73" w14:textId="77777777" w:rsidR="00AD06BF" w:rsidRPr="00E60A1E" w:rsidRDefault="00AD06BF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مسح</w:t>
            </w:r>
          </w:p>
        </w:tc>
        <w:tc>
          <w:tcPr>
            <w:tcW w:w="6650" w:type="dxa"/>
            <w:gridSpan w:val="3"/>
            <w:vAlign w:val="center"/>
          </w:tcPr>
          <w:p w14:paraId="7AD68294" w14:textId="77777777" w:rsidR="00AD06BF" w:rsidRPr="00E60A1E" w:rsidRDefault="00AD06BF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مسح كافة المدخلات في حقول معايير البحث </w:t>
            </w:r>
          </w:p>
        </w:tc>
      </w:tr>
      <w:tr w:rsidR="00AD06BF" w:rsidRPr="00063CD6" w14:paraId="505479C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DBCEA75" w14:textId="77777777" w:rsidR="00AD06BF" w:rsidRPr="00E60A1E" w:rsidRDefault="00AD06BF">
            <w:pPr>
              <w:pStyle w:val="ListParagraph"/>
              <w:numPr>
                <w:ilvl w:val="0"/>
                <w:numId w:val="15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48" w:type="dxa"/>
            <w:vAlign w:val="center"/>
          </w:tcPr>
          <w:p w14:paraId="537B9186" w14:textId="0204ECDC" w:rsidR="00AD06BF" w:rsidRPr="00E60A1E" w:rsidRDefault="00BD5BD8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>عرض التفاصيل</w:t>
            </w:r>
            <w:r w:rsidR="00AD06BF" w:rsidRPr="00E60A1E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6650" w:type="dxa"/>
            <w:gridSpan w:val="3"/>
            <w:vAlign w:val="center"/>
          </w:tcPr>
          <w:p w14:paraId="468AA7CF" w14:textId="63E70EE9" w:rsidR="00AD06BF" w:rsidRPr="00E60A1E" w:rsidRDefault="00AD06BF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E60A1E">
              <w:rPr>
                <w:rFonts w:cs="Lina sans" w:hint="cs"/>
                <w:sz w:val="18"/>
                <w:szCs w:val="18"/>
                <w:rtl/>
              </w:rPr>
              <w:t xml:space="preserve">فتح </w:t>
            </w:r>
            <w:r w:rsidR="00BE1A5C" w:rsidRPr="00E60A1E">
              <w:rPr>
                <w:rFonts w:cs="Lina sans" w:hint="cs"/>
                <w:sz w:val="18"/>
                <w:szCs w:val="18"/>
                <w:rtl/>
              </w:rPr>
              <w:t>مراجعة الطلب (</w:t>
            </w:r>
            <w:r w:rsidRPr="00E60A1E">
              <w:rPr>
                <w:rFonts w:cs="Lina sans" w:hint="cs"/>
                <w:sz w:val="18"/>
                <w:szCs w:val="18"/>
                <w:rtl/>
              </w:rPr>
              <w:t>تفاصيل الطلب</w:t>
            </w:r>
            <w:r w:rsidR="00BE1A5C" w:rsidRPr="00E60A1E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="00BE1A5C" w:rsidRPr="00E60A1E">
              <w:rPr>
                <w:rFonts w:cs="Lina sans"/>
                <w:sz w:val="18"/>
                <w:szCs w:val="18"/>
                <w:rtl/>
              </w:rPr>
              <w:t>–</w:t>
            </w:r>
            <w:r w:rsidR="00BE1A5C" w:rsidRPr="00E60A1E">
              <w:rPr>
                <w:rFonts w:cs="Lina sans" w:hint="cs"/>
                <w:sz w:val="18"/>
                <w:szCs w:val="18"/>
                <w:rtl/>
              </w:rPr>
              <w:t xml:space="preserve"> إجراءات الطلب)</w:t>
            </w:r>
          </w:p>
        </w:tc>
      </w:tr>
    </w:tbl>
    <w:p w14:paraId="6A029734" w14:textId="77777777" w:rsidR="00611620" w:rsidRDefault="00611620" w:rsidP="000037B9">
      <w:pPr>
        <w:rPr>
          <w:rtl/>
        </w:rPr>
      </w:pPr>
    </w:p>
    <w:p w14:paraId="54BCC9FA" w14:textId="77777777" w:rsidR="00611620" w:rsidRDefault="00611620" w:rsidP="000037B9">
      <w:pPr>
        <w:rPr>
          <w:rtl/>
        </w:rPr>
      </w:pPr>
    </w:p>
    <w:p w14:paraId="575BA9F5" w14:textId="77777777" w:rsidR="00611620" w:rsidRDefault="00611620" w:rsidP="000037B9">
      <w:pPr>
        <w:rPr>
          <w:rtl/>
        </w:rPr>
      </w:pPr>
    </w:p>
    <w:p w14:paraId="4B0FE449" w14:textId="77777777" w:rsidR="00C7293D" w:rsidRDefault="00C7293D" w:rsidP="000037B9">
      <w:pPr>
        <w:rPr>
          <w:rtl/>
        </w:rPr>
      </w:pPr>
    </w:p>
    <w:p w14:paraId="3FBD15C9" w14:textId="77777777" w:rsidR="00C7293D" w:rsidRDefault="00C7293D" w:rsidP="000037B9">
      <w:pPr>
        <w:rPr>
          <w:rtl/>
        </w:rPr>
      </w:pPr>
    </w:p>
    <w:p w14:paraId="2A9312F5" w14:textId="77777777" w:rsidR="00C7293D" w:rsidRDefault="00C7293D" w:rsidP="000037B9">
      <w:pPr>
        <w:rPr>
          <w:rtl/>
        </w:rPr>
      </w:pPr>
    </w:p>
    <w:p w14:paraId="30C41738" w14:textId="77777777" w:rsidR="00611620" w:rsidRDefault="00611620" w:rsidP="000037B9">
      <w:pPr>
        <w:rPr>
          <w:rtl/>
        </w:rPr>
      </w:pPr>
    </w:p>
    <w:p w14:paraId="5129EF29" w14:textId="77777777" w:rsidR="00611620" w:rsidRDefault="00611620" w:rsidP="000037B9">
      <w:pPr>
        <w:rPr>
          <w:rtl/>
        </w:rPr>
      </w:pPr>
    </w:p>
    <w:p w14:paraId="423CF551" w14:textId="77777777" w:rsidR="00611620" w:rsidRDefault="00611620" w:rsidP="000037B9">
      <w:pPr>
        <w:rPr>
          <w:rtl/>
        </w:rPr>
      </w:pPr>
    </w:p>
    <w:p w14:paraId="6C9FA9B2" w14:textId="77777777" w:rsidR="00297265" w:rsidRPr="0053293C" w:rsidRDefault="00286A4B">
      <w:pPr>
        <w:pStyle w:val="Heading3"/>
        <w:numPr>
          <w:ilvl w:val="0"/>
          <w:numId w:val="83"/>
        </w:numPr>
        <w:rPr>
          <w:rFonts w:cs="Lina sans"/>
        </w:rPr>
      </w:pPr>
      <w:r w:rsidRPr="0053293C">
        <w:rPr>
          <w:rFonts w:cs="Lina sans" w:hint="cs"/>
          <w:rtl/>
        </w:rPr>
        <w:lastRenderedPageBreak/>
        <w:t xml:space="preserve">شاشات إجراء اعتماد الطلب / </w:t>
      </w:r>
      <w:r w:rsidR="008D7150" w:rsidRPr="0053293C">
        <w:rPr>
          <w:rFonts w:cs="Lina sans" w:hint="cs"/>
          <w:rtl/>
        </w:rPr>
        <w:t xml:space="preserve">مراجعة </w:t>
      </w:r>
      <w:r w:rsidRPr="0053293C">
        <w:rPr>
          <w:rFonts w:cs="Lina sans" w:hint="cs"/>
          <w:rtl/>
        </w:rPr>
        <w:t xml:space="preserve">الموظف </w:t>
      </w:r>
    </w:p>
    <w:p w14:paraId="4714E7BA" w14:textId="718189D6" w:rsidR="00286A4B" w:rsidRPr="0053293C" w:rsidRDefault="000C24E9">
      <w:pPr>
        <w:pStyle w:val="Heading3"/>
        <w:numPr>
          <w:ilvl w:val="1"/>
          <w:numId w:val="83"/>
        </w:numPr>
        <w:rPr>
          <w:rFonts w:cs="Lina sans"/>
          <w:rtl/>
        </w:rPr>
      </w:pPr>
      <w:r>
        <w:rPr>
          <w:noProof/>
        </w:rPr>
        <w:drawing>
          <wp:anchor distT="0" distB="0" distL="114300" distR="114300" simplePos="0" relativeHeight="252102656" behindDoc="1" locked="0" layoutInCell="1" allowOverlap="1" wp14:anchorId="1362372B" wp14:editId="77E19FB4">
            <wp:simplePos x="0" y="0"/>
            <wp:positionH relativeFrom="margin">
              <wp:align>right</wp:align>
            </wp:positionH>
            <wp:positionV relativeFrom="paragraph">
              <wp:posOffset>367665</wp:posOffset>
            </wp:positionV>
            <wp:extent cx="5673725" cy="7181215"/>
            <wp:effectExtent l="19050" t="19050" r="22225" b="19685"/>
            <wp:wrapTight wrapText="bothSides">
              <wp:wrapPolygon edited="0">
                <wp:start x="-73" y="-57"/>
                <wp:lineTo x="-73" y="21602"/>
                <wp:lineTo x="21612" y="21602"/>
                <wp:lineTo x="21612" y="-57"/>
                <wp:lineTo x="-73" y="-57"/>
              </wp:wrapPolygon>
            </wp:wrapTight>
            <wp:docPr id="14464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152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718121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A4B" w:rsidRPr="0053293C">
        <w:rPr>
          <w:rFonts w:cs="Lina sans" w:hint="cs"/>
          <w:rtl/>
        </w:rPr>
        <w:t>شاشة تفاصيل الطلب</w:t>
      </w:r>
    </w:p>
    <w:p w14:paraId="70A5FA8B" w14:textId="77777777" w:rsidR="00C7293D" w:rsidRPr="002920F3" w:rsidRDefault="00C7293D" w:rsidP="00C7293D">
      <w:pPr>
        <w:rPr>
          <w:rFonts w:asciiTheme="minorHAnsi" w:hAnsiTheme="minorHAnsi"/>
          <w:rtl/>
          <w:lang w:bidi="ar-EG"/>
        </w:rPr>
      </w:pPr>
      <w:r w:rsidRPr="00350C9D">
        <w:rPr>
          <w:rFonts w:asciiTheme="minorHAnsi" w:hAnsiTheme="minorHAnsi" w:hint="cs"/>
          <w:highlight w:val="darkCyan"/>
          <w:rtl/>
          <w:lang w:bidi="ar-EG"/>
        </w:rPr>
        <w:t>يستكمل</w:t>
      </w:r>
    </w:p>
    <w:p w14:paraId="7C0D4987" w14:textId="77777777" w:rsidR="00C7293D" w:rsidRDefault="00C7293D" w:rsidP="000037B9">
      <w:pPr>
        <w:rPr>
          <w:rtl/>
        </w:rPr>
      </w:pPr>
    </w:p>
    <w:p w14:paraId="0F583891" w14:textId="77777777" w:rsidR="00C7293D" w:rsidRDefault="00C7293D" w:rsidP="000037B9">
      <w:pPr>
        <w:rPr>
          <w:rtl/>
        </w:rPr>
      </w:pPr>
    </w:p>
    <w:p w14:paraId="0B6D1659" w14:textId="77777777" w:rsidR="00C7293D" w:rsidRDefault="00C7293D" w:rsidP="000037B9">
      <w:pPr>
        <w:rPr>
          <w:rtl/>
        </w:rPr>
      </w:pPr>
    </w:p>
    <w:p w14:paraId="3DCFB6E1" w14:textId="77777777" w:rsidR="00C7293D" w:rsidRDefault="00C7293D" w:rsidP="000037B9">
      <w:pPr>
        <w:rPr>
          <w:rtl/>
        </w:rPr>
      </w:pPr>
    </w:p>
    <w:p w14:paraId="0F389BC1" w14:textId="411F14CC" w:rsidR="00C7293D" w:rsidRDefault="000C24E9" w:rsidP="000037B9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104704" behindDoc="1" locked="0" layoutInCell="1" allowOverlap="1" wp14:anchorId="13470EA6" wp14:editId="484AC7D9">
            <wp:simplePos x="0" y="0"/>
            <wp:positionH relativeFrom="margin">
              <wp:align>right</wp:align>
            </wp:positionH>
            <wp:positionV relativeFrom="paragraph">
              <wp:posOffset>19322</wp:posOffset>
            </wp:positionV>
            <wp:extent cx="5420995" cy="7788275"/>
            <wp:effectExtent l="19050" t="19050" r="27305" b="22225"/>
            <wp:wrapTight wrapText="bothSides">
              <wp:wrapPolygon edited="0">
                <wp:start x="-76" y="-53"/>
                <wp:lineTo x="-76" y="21609"/>
                <wp:lineTo x="21633" y="21609"/>
                <wp:lineTo x="21633" y="-53"/>
                <wp:lineTo x="-76" y="-53"/>
              </wp:wrapPolygon>
            </wp:wrapTight>
            <wp:docPr id="173949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4852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7788275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4BAE5" w14:textId="1379D90E" w:rsidR="00C7293D" w:rsidRDefault="00C7293D" w:rsidP="000037B9">
      <w:pPr>
        <w:rPr>
          <w:rtl/>
        </w:rPr>
      </w:pPr>
    </w:p>
    <w:p w14:paraId="3F5F5FC2" w14:textId="032F1AAD" w:rsidR="00C7293D" w:rsidRDefault="00C7293D" w:rsidP="000037B9">
      <w:pPr>
        <w:rPr>
          <w:rtl/>
        </w:rPr>
      </w:pPr>
    </w:p>
    <w:p w14:paraId="3C779E15" w14:textId="224084C3" w:rsidR="00C7293D" w:rsidRDefault="00C7293D" w:rsidP="000037B9">
      <w:pPr>
        <w:rPr>
          <w:rtl/>
        </w:rPr>
      </w:pPr>
    </w:p>
    <w:p w14:paraId="7CC96DB5" w14:textId="77777777" w:rsidR="00C7293D" w:rsidRDefault="00C7293D" w:rsidP="000037B9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265A90" w:rsidRPr="000037B9" w14:paraId="377C17C3" w14:textId="77777777" w:rsidTr="00311438">
        <w:trPr>
          <w:trHeight w:val="317"/>
          <w:tblHeader/>
          <w:jc w:val="center"/>
        </w:trPr>
        <w:tc>
          <w:tcPr>
            <w:tcW w:w="9445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07B67"/>
            <w:vAlign w:val="center"/>
          </w:tcPr>
          <w:bookmarkEnd w:id="66"/>
          <w:p w14:paraId="3692C429" w14:textId="07FE8653" w:rsidR="00265A90" w:rsidRPr="000037B9" w:rsidRDefault="00265A90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lastRenderedPageBreak/>
              <w:t xml:space="preserve">حقول البيانات: يتم جلب كافة البيانات </w:t>
            </w:r>
            <w:r>
              <w:rPr>
                <w:rFonts w:hint="cs"/>
                <w:rtl/>
              </w:rPr>
              <w:t>من</w:t>
            </w:r>
            <w:r w:rsidRPr="00063CD6">
              <w:rPr>
                <w:rFonts w:hint="cs"/>
                <w:rtl/>
              </w:rPr>
              <w:t xml:space="preserve"> الطلب</w:t>
            </w:r>
          </w:p>
        </w:tc>
      </w:tr>
      <w:tr w:rsidR="00265A90" w:rsidRPr="000037B9" w14:paraId="635CB309" w14:textId="77777777" w:rsidTr="00311438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2EA864EA" w14:textId="77777777" w:rsidR="00265A90" w:rsidRPr="000037B9" w:rsidRDefault="00265A90" w:rsidP="00E23C91">
            <w:pPr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0D342D04" w14:textId="77777777" w:rsidR="00265A90" w:rsidRPr="000037B9" w:rsidRDefault="00265A90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25AFBB49" w14:textId="77777777" w:rsidR="00265A90" w:rsidRPr="000037B9" w:rsidRDefault="00265A90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61B0A846" w14:textId="77777777" w:rsidR="00265A90" w:rsidRPr="000037B9" w:rsidRDefault="00265A90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51346D94" w14:textId="77777777" w:rsidR="00265A90" w:rsidRPr="000037B9" w:rsidRDefault="00265A90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E70D35" w:rsidRPr="00A13DC3" w14:paraId="4B039EE2" w14:textId="77777777" w:rsidTr="00311438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38B8895" w14:textId="5CFEEE40" w:rsidR="00E70D35" w:rsidRPr="00A348FB" w:rsidRDefault="00E70D35" w:rsidP="00E70D3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 الأساسية</w:t>
            </w:r>
          </w:p>
        </w:tc>
      </w:tr>
      <w:tr w:rsidR="00A274BA" w:rsidRPr="006F524B" w14:paraId="0B15AEBE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8E9B574" w14:textId="77777777" w:rsidR="00A274BA" w:rsidRPr="00B7513D" w:rsidRDefault="00A274B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8E2E407" w14:textId="2902C450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1352C5ED" w14:textId="114810CB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97FBF5B" w14:textId="77777777" w:rsidR="00A274BA" w:rsidRPr="00A348FB" w:rsidRDefault="00A274BA" w:rsidP="00A274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4DCF0FB" w14:textId="2E91DF00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74BA" w:rsidRPr="006F524B" w14:paraId="6C1C87BE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9DD7588" w14:textId="77777777" w:rsidR="00A274BA" w:rsidRPr="00B7513D" w:rsidRDefault="00A274B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FF2B953" w14:textId="46E916FD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الطلب</w:t>
            </w:r>
          </w:p>
        </w:tc>
        <w:tc>
          <w:tcPr>
            <w:tcW w:w="1179" w:type="dxa"/>
            <w:vAlign w:val="center"/>
          </w:tcPr>
          <w:p w14:paraId="3DBC739A" w14:textId="0EE40C82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1ABBB9B" w14:textId="77777777" w:rsidR="00A274BA" w:rsidRPr="00A348FB" w:rsidRDefault="00A274BA" w:rsidP="00A274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448E8EC" w14:textId="2D24D5F2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74BA" w:rsidRPr="006F524B" w14:paraId="00C98AC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9235DFF" w14:textId="77777777" w:rsidR="00A274BA" w:rsidRPr="00B7513D" w:rsidRDefault="00A274B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CD9BE33" w14:textId="264E177C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الطلب</w:t>
            </w:r>
          </w:p>
        </w:tc>
        <w:tc>
          <w:tcPr>
            <w:tcW w:w="1179" w:type="dxa"/>
            <w:vAlign w:val="center"/>
          </w:tcPr>
          <w:p w14:paraId="48629E11" w14:textId="3E1772C1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A56CF9D" w14:textId="77777777" w:rsidR="00A274BA" w:rsidRPr="00A348FB" w:rsidRDefault="00A274BA" w:rsidP="00A274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F6780EB" w14:textId="793081AC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74BA" w:rsidRPr="006F524B" w14:paraId="1E35381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EDD6169" w14:textId="77777777" w:rsidR="00A274BA" w:rsidRPr="00B7513D" w:rsidRDefault="00A274B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DEEDBAE" w14:textId="3AA7E967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الحالة</w:t>
            </w:r>
          </w:p>
        </w:tc>
        <w:tc>
          <w:tcPr>
            <w:tcW w:w="1179" w:type="dxa"/>
          </w:tcPr>
          <w:p w14:paraId="6F6E5BAE" w14:textId="7F2F0B39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7C00843" w14:textId="77777777" w:rsidR="00A274BA" w:rsidRPr="00A348FB" w:rsidRDefault="00A274BA" w:rsidP="00A274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D09DB77" w14:textId="54EB9EBE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74BA" w:rsidRPr="006F524B" w14:paraId="059EFBDA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AB5148E" w14:textId="77777777" w:rsidR="00A274BA" w:rsidRPr="00B7513D" w:rsidRDefault="00A274B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FE27BC2" w14:textId="482A31E4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المرحلة</w:t>
            </w:r>
          </w:p>
        </w:tc>
        <w:tc>
          <w:tcPr>
            <w:tcW w:w="1179" w:type="dxa"/>
          </w:tcPr>
          <w:p w14:paraId="7EB271CD" w14:textId="4ACE9167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EC4CBBF" w14:textId="77777777" w:rsidR="00A274BA" w:rsidRPr="00A348FB" w:rsidRDefault="00A274BA" w:rsidP="00A274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EC9250A" w14:textId="6E35B138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74BA" w:rsidRPr="006F524B" w14:paraId="155BA97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D9064FC" w14:textId="77777777" w:rsidR="00A274BA" w:rsidRPr="00B7513D" w:rsidRDefault="00A274B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77ECCD2" w14:textId="42C407BE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مقدم الطلب</w:t>
            </w:r>
          </w:p>
        </w:tc>
        <w:tc>
          <w:tcPr>
            <w:tcW w:w="1179" w:type="dxa"/>
          </w:tcPr>
          <w:p w14:paraId="668473BF" w14:textId="71ACF475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2594FF7" w14:textId="77777777" w:rsidR="00A274BA" w:rsidRPr="00A348FB" w:rsidRDefault="00A274BA" w:rsidP="00A274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75D6796" w14:textId="1CDC9527" w:rsidR="00A274BA" w:rsidRPr="00A348FB" w:rsidRDefault="00A274BA" w:rsidP="00A274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74BA" w:rsidRPr="006F524B" w14:paraId="4DA440C3" w14:textId="77777777" w:rsidTr="0051604C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2D5582C" w14:textId="77B23C5A" w:rsidR="00A274BA" w:rsidRPr="00A348FB" w:rsidRDefault="00A274BA" w:rsidP="0051604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البيانات المسترجعة</w:t>
            </w:r>
          </w:p>
        </w:tc>
      </w:tr>
      <w:tr w:rsidR="004A4335" w:rsidRPr="006F524B" w14:paraId="43FC52E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CBCBBD4" w14:textId="77777777" w:rsidR="004A4335" w:rsidRPr="00B7513D" w:rsidRDefault="004A433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F7E9C77" w14:textId="7F48D456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مقدم الطلب</w:t>
            </w:r>
          </w:p>
        </w:tc>
        <w:tc>
          <w:tcPr>
            <w:tcW w:w="1179" w:type="dxa"/>
            <w:vAlign w:val="center"/>
          </w:tcPr>
          <w:p w14:paraId="67456329" w14:textId="2806ECD7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BFA0551" w14:textId="77777777" w:rsidR="004A4335" w:rsidRPr="00A348FB" w:rsidRDefault="004A4335" w:rsidP="004A433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1AAE411" w14:textId="2CB8C8DA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A4335" w:rsidRPr="006F524B" w14:paraId="58923B2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7550D92" w14:textId="77777777" w:rsidR="004A4335" w:rsidRPr="00B7513D" w:rsidRDefault="004A433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4F66365" w14:textId="47FE1761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مقدم الطلب</w:t>
            </w:r>
          </w:p>
        </w:tc>
        <w:tc>
          <w:tcPr>
            <w:tcW w:w="1179" w:type="dxa"/>
            <w:vAlign w:val="center"/>
          </w:tcPr>
          <w:p w14:paraId="6B4FECDC" w14:textId="79D3C950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43EA596" w14:textId="77777777" w:rsidR="004A4335" w:rsidRPr="00A348FB" w:rsidRDefault="004A4335" w:rsidP="004A433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2635A77" w14:textId="4CDF038A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A4335" w:rsidRPr="006F524B" w14:paraId="38B5BC3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39FA50D" w14:textId="77777777" w:rsidR="004A4335" w:rsidRPr="00B7513D" w:rsidRDefault="004A433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E8BBE29" w14:textId="22979A2E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مقدم الطلب</w:t>
            </w:r>
          </w:p>
        </w:tc>
        <w:tc>
          <w:tcPr>
            <w:tcW w:w="1179" w:type="dxa"/>
            <w:vAlign w:val="center"/>
          </w:tcPr>
          <w:p w14:paraId="320B0DF3" w14:textId="2D029068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D23020F" w14:textId="77777777" w:rsidR="004A4335" w:rsidRPr="00A348FB" w:rsidRDefault="004A4335" w:rsidP="004A433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312F108" w14:textId="566ABA60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A4335" w:rsidRPr="006F524B" w14:paraId="58AC9FC6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864C5DB" w14:textId="77777777" w:rsidR="004A4335" w:rsidRPr="00B7513D" w:rsidRDefault="004A433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D0733DB" w14:textId="577CD17C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العنوان</w:t>
            </w:r>
          </w:p>
        </w:tc>
        <w:tc>
          <w:tcPr>
            <w:tcW w:w="1179" w:type="dxa"/>
            <w:vAlign w:val="center"/>
          </w:tcPr>
          <w:p w14:paraId="785D3577" w14:textId="6A7D6F5D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AD91F6D" w14:textId="77777777" w:rsidR="004A4335" w:rsidRPr="00A348FB" w:rsidRDefault="004A4335" w:rsidP="004A433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697628D" w14:textId="69264383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A4335" w:rsidRPr="006F524B" w14:paraId="7465D1D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DF856C9" w14:textId="77777777" w:rsidR="004A4335" w:rsidRPr="00B7513D" w:rsidRDefault="004A433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B263FEC" w14:textId="7BF8D4AC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ت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واصل</w:t>
            </w:r>
          </w:p>
        </w:tc>
        <w:tc>
          <w:tcPr>
            <w:tcW w:w="1179" w:type="dxa"/>
            <w:vAlign w:val="center"/>
          </w:tcPr>
          <w:p w14:paraId="356F37F2" w14:textId="1403D3C2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06C21875" w14:textId="77777777" w:rsidR="004A4335" w:rsidRPr="00A348FB" w:rsidRDefault="004A4335" w:rsidP="004A433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F30F64D" w14:textId="71DF63F5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A4335" w:rsidRPr="006F524B" w14:paraId="4D5E277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ADE84C4" w14:textId="77777777" w:rsidR="004A4335" w:rsidRPr="00B7513D" w:rsidRDefault="004A433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5981D29" w14:textId="220AADD5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البريد الإلكتروني</w:t>
            </w:r>
          </w:p>
        </w:tc>
        <w:tc>
          <w:tcPr>
            <w:tcW w:w="1179" w:type="dxa"/>
            <w:vAlign w:val="center"/>
          </w:tcPr>
          <w:p w14:paraId="27A36C16" w14:textId="0EBB99BA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37658B1" w14:textId="77777777" w:rsidR="004A4335" w:rsidRPr="00A348FB" w:rsidRDefault="004A4335" w:rsidP="004A433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E3549D4" w14:textId="4E0523C6" w:rsidR="004A4335" w:rsidRPr="00A348FB" w:rsidRDefault="004A4335" w:rsidP="004A433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60491" w:rsidRPr="006F524B" w14:paraId="6252D23B" w14:textId="77777777" w:rsidTr="00360491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4F190F5" w14:textId="3849934E" w:rsidR="00360491" w:rsidRPr="00A348FB" w:rsidRDefault="00360491" w:rsidP="00360491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الطلبات السابقة</w:t>
            </w:r>
          </w:p>
        </w:tc>
      </w:tr>
      <w:tr w:rsidR="006208C9" w:rsidRPr="006F524B" w14:paraId="1FE86CB0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C041F4B" w14:textId="77777777" w:rsidR="006208C9" w:rsidRPr="00093626" w:rsidRDefault="006208C9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5316EFD" w14:textId="05E444C3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647BCB95" w14:textId="332CA4D6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C3DEDA4" w14:textId="77777777" w:rsidR="006208C9" w:rsidRPr="00A348FB" w:rsidRDefault="006208C9" w:rsidP="006208C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ED29699" w14:textId="3BB5B904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208C9" w:rsidRPr="006F524B" w14:paraId="29BD982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82B8D86" w14:textId="77777777" w:rsidR="006208C9" w:rsidRPr="00093626" w:rsidRDefault="006208C9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9E13754" w14:textId="5F825636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تاريخ الطلب </w:t>
            </w:r>
          </w:p>
        </w:tc>
        <w:tc>
          <w:tcPr>
            <w:tcW w:w="1179" w:type="dxa"/>
            <w:vAlign w:val="center"/>
          </w:tcPr>
          <w:p w14:paraId="60146FB3" w14:textId="06D060B1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B0E0C3C" w14:textId="77777777" w:rsidR="006208C9" w:rsidRPr="00A348FB" w:rsidRDefault="006208C9" w:rsidP="006208C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4F803FC" w14:textId="45879D21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208C9" w:rsidRPr="006F524B" w14:paraId="5D8E0E0C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BCA1BAF" w14:textId="77777777" w:rsidR="006208C9" w:rsidRPr="00093626" w:rsidRDefault="006208C9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394DE84" w14:textId="2FE75B23" w:rsidR="006208C9" w:rsidRPr="00A348FB" w:rsidRDefault="00EC388D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مبلغ الدعم</w:t>
            </w:r>
          </w:p>
        </w:tc>
        <w:tc>
          <w:tcPr>
            <w:tcW w:w="1179" w:type="dxa"/>
            <w:vAlign w:val="center"/>
          </w:tcPr>
          <w:p w14:paraId="112954E8" w14:textId="6782EBC4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9AB11C8" w14:textId="77777777" w:rsidR="006208C9" w:rsidRPr="00A348FB" w:rsidRDefault="006208C9" w:rsidP="006208C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2D62D21" w14:textId="7EA3CA2F" w:rsidR="006208C9" w:rsidRPr="00A348FB" w:rsidRDefault="006208C9" w:rsidP="006208C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56969" w:rsidRPr="006F524B" w14:paraId="7BC0118A" w14:textId="77777777" w:rsidTr="00856969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5CBEFED" w14:textId="7AC79AF3" w:rsidR="00856969" w:rsidRPr="00A348FB" w:rsidRDefault="00856969" w:rsidP="00856969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</w:t>
            </w:r>
          </w:p>
        </w:tc>
      </w:tr>
      <w:tr w:rsidR="00D57A45" w:rsidRPr="006F524B" w14:paraId="6EC52D45" w14:textId="77777777" w:rsidTr="00856969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70CBD40" w14:textId="19B806D9" w:rsidR="00D57A45" w:rsidRPr="00A348FB" w:rsidRDefault="008C2BB0" w:rsidP="00856969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ترخيص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السجل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الزراعي</w:t>
            </w:r>
          </w:p>
        </w:tc>
      </w:tr>
      <w:tr w:rsidR="00D57A45" w:rsidRPr="006F524B" w14:paraId="6EEBAA9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9B52656" w14:textId="77777777" w:rsidR="00D57A45" w:rsidRPr="00FE5805" w:rsidRDefault="00D57A45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58C7D39" w14:textId="5995F792" w:rsidR="00D57A45" w:rsidRPr="00A348FB" w:rsidRDefault="00D57A45" w:rsidP="00D57A4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ترخيص السجل الزراعي</w:t>
            </w:r>
          </w:p>
        </w:tc>
        <w:tc>
          <w:tcPr>
            <w:tcW w:w="1179" w:type="dxa"/>
            <w:vAlign w:val="center"/>
          </w:tcPr>
          <w:p w14:paraId="19ACAE3B" w14:textId="69478875" w:rsidR="00D57A45" w:rsidRPr="00A348FB" w:rsidRDefault="00D57A45" w:rsidP="00D57A4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10A4BB98" w14:textId="77777777" w:rsidR="00D57A45" w:rsidRPr="00A348FB" w:rsidRDefault="00D57A45" w:rsidP="00D57A4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ABD6580" w14:textId="784AEA56" w:rsidR="00D57A45" w:rsidRPr="00A348FB" w:rsidRDefault="00D57A45" w:rsidP="00D57A4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677A8470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F22F841" w14:textId="77777777" w:rsidR="002A49CA" w:rsidRPr="00FE5805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B9A9920" w14:textId="3BFAE9A9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بداية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الترخيص </w:t>
            </w:r>
          </w:p>
        </w:tc>
        <w:tc>
          <w:tcPr>
            <w:tcW w:w="1179" w:type="dxa"/>
            <w:vAlign w:val="center"/>
          </w:tcPr>
          <w:p w14:paraId="04F12D5B" w14:textId="23E2C93F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3365AF89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F0BEC71" w14:textId="4E4F3FFE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2ABAC196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237B146" w14:textId="77777777" w:rsidR="002A49CA" w:rsidRPr="00FE5805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D98BC8D" w14:textId="5156BF66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نهاية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الترخيص</w:t>
            </w:r>
          </w:p>
        </w:tc>
        <w:tc>
          <w:tcPr>
            <w:tcW w:w="1179" w:type="dxa"/>
            <w:vAlign w:val="center"/>
          </w:tcPr>
          <w:p w14:paraId="378612D6" w14:textId="07F99AE1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2D8D7CA0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7F2DAA5" w14:textId="0DB74FA8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7EF2AB41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54DAA8D" w14:textId="77777777" w:rsidR="002A49CA" w:rsidRPr="00FE5805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F94D57D" w14:textId="6D0CCC6B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موقع المزرعة</w:t>
            </w:r>
          </w:p>
        </w:tc>
        <w:tc>
          <w:tcPr>
            <w:tcW w:w="1179" w:type="dxa"/>
            <w:vAlign w:val="center"/>
          </w:tcPr>
          <w:p w14:paraId="4BCEF666" w14:textId="1F0B035C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DCF86A9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D6DF8E7" w14:textId="048C95DA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0363C2AD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84A67ED" w14:textId="77777777" w:rsidR="002A49CA" w:rsidRPr="00FE5805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981EA34" w14:textId="205D6CDE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خط الطول</w:t>
            </w:r>
          </w:p>
        </w:tc>
        <w:tc>
          <w:tcPr>
            <w:tcW w:w="1179" w:type="dxa"/>
          </w:tcPr>
          <w:p w14:paraId="6802B783" w14:textId="3B263B9E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201" w:type="dxa"/>
            <w:vAlign w:val="center"/>
          </w:tcPr>
          <w:p w14:paraId="4B4708A3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F232C34" w14:textId="44C9F45D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37D20AA6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404B07A" w14:textId="77777777" w:rsidR="002A49CA" w:rsidRPr="00FE5805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2F30FEB" w14:textId="12B07711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خط العرض</w:t>
            </w:r>
          </w:p>
        </w:tc>
        <w:tc>
          <w:tcPr>
            <w:tcW w:w="1179" w:type="dxa"/>
          </w:tcPr>
          <w:p w14:paraId="41B65B73" w14:textId="16D49481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201" w:type="dxa"/>
            <w:vAlign w:val="center"/>
          </w:tcPr>
          <w:p w14:paraId="0BDF23A6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A674BC2" w14:textId="7451DDB8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74473EC3" w14:textId="77777777" w:rsidTr="007901AE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56D7C53" w14:textId="3884D240" w:rsidR="002A49CA" w:rsidRPr="00A348FB" w:rsidRDefault="002A49CA" w:rsidP="002A49CA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</w:t>
            </w:r>
          </w:p>
        </w:tc>
      </w:tr>
      <w:tr w:rsidR="002A49CA" w:rsidRPr="006F524B" w14:paraId="5267739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B9365CB" w14:textId="77777777" w:rsidR="002A49CA" w:rsidRPr="00D02464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0B4F922" w14:textId="3E67D2FE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المزرعة الكلية</w:t>
            </w:r>
          </w:p>
        </w:tc>
        <w:tc>
          <w:tcPr>
            <w:tcW w:w="1179" w:type="dxa"/>
          </w:tcPr>
          <w:p w14:paraId="79C665C4" w14:textId="30163E01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B3AF6EE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01FE380" w14:textId="60557D22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440537F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3FDCE7D" w14:textId="77777777" w:rsidR="002A49CA" w:rsidRPr="00D02464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AE75EE2" w14:textId="5B0D5F39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الزراعة العضوية</w:t>
            </w:r>
            <w:r w:rsidR="00B71A2A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تحت التحول</w:t>
            </w:r>
          </w:p>
        </w:tc>
        <w:tc>
          <w:tcPr>
            <w:tcW w:w="1179" w:type="dxa"/>
          </w:tcPr>
          <w:p w14:paraId="192FFD43" w14:textId="229342EF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113C23D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E0F8244" w14:textId="067B9216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A49CA" w:rsidRPr="006F524B" w14:paraId="7D49FF2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2A08FDF" w14:textId="77777777" w:rsidR="002A49CA" w:rsidRPr="00D02464" w:rsidRDefault="002A49CA" w:rsidP="002A49CA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4BC36BA" w14:textId="4D9FFF81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الزراعة غير العضوية</w:t>
            </w:r>
          </w:p>
        </w:tc>
        <w:tc>
          <w:tcPr>
            <w:tcW w:w="1179" w:type="dxa"/>
          </w:tcPr>
          <w:p w14:paraId="538C59CE" w14:textId="0E19C378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A5E24AD" w14:textId="77777777" w:rsidR="002A49CA" w:rsidRPr="00A348FB" w:rsidRDefault="002A49CA" w:rsidP="002A49C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8B1EFD2" w14:textId="0D6C90A3" w:rsidR="002A49CA" w:rsidRPr="00A348FB" w:rsidRDefault="002A49CA" w:rsidP="002A49C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648AE4B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6B8BDF5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85C174C" w14:textId="59EAD501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حاصل على وثيقة التحول</w:t>
            </w:r>
          </w:p>
        </w:tc>
        <w:tc>
          <w:tcPr>
            <w:tcW w:w="1179" w:type="dxa"/>
          </w:tcPr>
          <w:p w14:paraId="7FF6C0C2" w14:textId="4CE41868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DE7BF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84DBFF3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9C98F4B" w14:textId="562B55E7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3FDAC136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F746033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E9B4EB4" w14:textId="09D0919F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جهة التوثيق</w:t>
            </w:r>
          </w:p>
        </w:tc>
        <w:tc>
          <w:tcPr>
            <w:tcW w:w="1179" w:type="dxa"/>
          </w:tcPr>
          <w:p w14:paraId="572748D9" w14:textId="6589363B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DE7BF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922979C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F1EE8ED" w14:textId="578B595B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063174E9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6330AC9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F319684" w14:textId="4ADCBF13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الآيبان</w:t>
            </w:r>
          </w:p>
        </w:tc>
        <w:tc>
          <w:tcPr>
            <w:tcW w:w="1179" w:type="dxa"/>
          </w:tcPr>
          <w:p w14:paraId="1C680319" w14:textId="119B0C74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5D4B91F3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72AF623" w14:textId="67B5C651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7F854CA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25EBA1B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7165EC5" w14:textId="2C4C9A9D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إعادة إدخال رقم الآيبان</w:t>
            </w:r>
          </w:p>
        </w:tc>
        <w:tc>
          <w:tcPr>
            <w:tcW w:w="1179" w:type="dxa"/>
          </w:tcPr>
          <w:p w14:paraId="303E97EA" w14:textId="11D43F2C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C56B8A8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5F6FE44" w14:textId="08148E09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1A8A7C87" w14:textId="77777777" w:rsidTr="000C027B">
        <w:trPr>
          <w:trHeight w:val="20"/>
          <w:jc w:val="center"/>
        </w:trPr>
        <w:tc>
          <w:tcPr>
            <w:tcW w:w="447" w:type="dxa"/>
            <w:vAlign w:val="center"/>
          </w:tcPr>
          <w:p w14:paraId="37DA3CE5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A5EE6D8" w14:textId="60EDF8C9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حالة الوكيل</w:t>
            </w:r>
          </w:p>
        </w:tc>
        <w:tc>
          <w:tcPr>
            <w:tcW w:w="1179" w:type="dxa"/>
            <w:vAlign w:val="center"/>
          </w:tcPr>
          <w:p w14:paraId="35CADB83" w14:textId="246E1296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25411C6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E3AA2F6" w14:textId="7DFC546C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5B703F33" w14:textId="77777777" w:rsidTr="000C027B">
        <w:trPr>
          <w:trHeight w:val="20"/>
          <w:jc w:val="center"/>
        </w:trPr>
        <w:tc>
          <w:tcPr>
            <w:tcW w:w="447" w:type="dxa"/>
            <w:vAlign w:val="center"/>
          </w:tcPr>
          <w:p w14:paraId="4695C308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A67D20F" w14:textId="7E9C3163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وكيل</w:t>
            </w:r>
          </w:p>
        </w:tc>
        <w:tc>
          <w:tcPr>
            <w:tcW w:w="1179" w:type="dxa"/>
            <w:vAlign w:val="center"/>
          </w:tcPr>
          <w:p w14:paraId="7BF28693" w14:textId="491FA0FE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221C2CB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43AB64C" w14:textId="2BEA74D1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49496C3F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C356D34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8AB5063" w14:textId="0E5D401A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اسم الوكيل </w:t>
            </w:r>
          </w:p>
        </w:tc>
        <w:tc>
          <w:tcPr>
            <w:tcW w:w="1179" w:type="dxa"/>
          </w:tcPr>
          <w:p w14:paraId="4F37C067" w14:textId="5BF25737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8DD127A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41A8ABE" w14:textId="5C903F34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506BE" w:rsidRPr="006F524B" w14:paraId="0B71B01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0CA82D5" w14:textId="77777777" w:rsidR="000506BE" w:rsidRPr="00D02464" w:rsidRDefault="000506BE" w:rsidP="000506BE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409E5F8" w14:textId="7E164449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مبلغ الدعم</w:t>
            </w:r>
          </w:p>
        </w:tc>
        <w:tc>
          <w:tcPr>
            <w:tcW w:w="1179" w:type="dxa"/>
          </w:tcPr>
          <w:p w14:paraId="5AC82499" w14:textId="3BF0B64B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B30E2B0" w14:textId="77777777" w:rsidR="000506BE" w:rsidRPr="00A348FB" w:rsidRDefault="000506BE" w:rsidP="000506BE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D75635D" w14:textId="24D5A075" w:rsidR="000506BE" w:rsidRPr="00A348FB" w:rsidRDefault="000506BE" w:rsidP="000506BE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5501E4" w:rsidRPr="006F524B" w14:paraId="3C5CA679" w14:textId="77777777" w:rsidTr="009503F1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FFBDD11" w14:textId="4853BCB2" w:rsidR="005501E4" w:rsidRPr="00A348FB" w:rsidRDefault="005501E4" w:rsidP="005501E4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الوكالة</w:t>
            </w:r>
          </w:p>
        </w:tc>
      </w:tr>
      <w:tr w:rsidR="005501E4" w:rsidRPr="006F524B" w14:paraId="367B97E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CE9CE08" w14:textId="77777777" w:rsidR="005501E4" w:rsidRPr="00563957" w:rsidRDefault="005501E4" w:rsidP="005501E4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091CF01" w14:textId="73935C90" w:rsidR="005501E4" w:rsidRPr="00A348FB" w:rsidRDefault="005501E4" w:rsidP="005501E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الوكالة</w:t>
            </w:r>
          </w:p>
        </w:tc>
        <w:tc>
          <w:tcPr>
            <w:tcW w:w="1179" w:type="dxa"/>
            <w:vAlign w:val="center"/>
          </w:tcPr>
          <w:p w14:paraId="14BF1D24" w14:textId="7752EE28" w:rsidR="005501E4" w:rsidRPr="00A348FB" w:rsidRDefault="005501E4" w:rsidP="005501E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02CD99A7" w14:textId="77777777" w:rsidR="005501E4" w:rsidRPr="00A348FB" w:rsidRDefault="005501E4" w:rsidP="005501E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48C53E7" w14:textId="43875976" w:rsidR="005501E4" w:rsidRPr="00A348FB" w:rsidRDefault="005501E4" w:rsidP="005501E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34449" w:rsidRPr="006F524B" w14:paraId="543A18CB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E1CD418" w14:textId="77777777" w:rsidR="00C34449" w:rsidRPr="00563957" w:rsidRDefault="00C34449" w:rsidP="00C34449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3017BBA" w14:textId="32B4E5B9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إصدار الوكالة</w:t>
            </w:r>
          </w:p>
        </w:tc>
        <w:tc>
          <w:tcPr>
            <w:tcW w:w="1179" w:type="dxa"/>
            <w:vAlign w:val="center"/>
          </w:tcPr>
          <w:p w14:paraId="1AF474B3" w14:textId="60DDC8B1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2F2DC0AF" w14:textId="77777777" w:rsidR="00C34449" w:rsidRPr="00A348FB" w:rsidRDefault="00C34449" w:rsidP="00C3444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945C242" w14:textId="37690A04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34449" w:rsidRPr="006F524B" w14:paraId="32E56B9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3D61423" w14:textId="77777777" w:rsidR="00C34449" w:rsidRPr="00563957" w:rsidRDefault="00C34449" w:rsidP="00C34449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6CF6E3C" w14:textId="53B1FB84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انتهاء الوكالة</w:t>
            </w:r>
          </w:p>
        </w:tc>
        <w:tc>
          <w:tcPr>
            <w:tcW w:w="1179" w:type="dxa"/>
            <w:vAlign w:val="center"/>
          </w:tcPr>
          <w:p w14:paraId="6EC4E6BC" w14:textId="6E0ADC67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12D4AC91" w14:textId="77777777" w:rsidR="00C34449" w:rsidRPr="00A348FB" w:rsidRDefault="00C34449" w:rsidP="00C3444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3ECEA4E" w14:textId="31B65960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34449" w:rsidRPr="006F524B" w14:paraId="408D718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3144BA6" w14:textId="77777777" w:rsidR="00C34449" w:rsidRPr="00563957" w:rsidRDefault="00C34449" w:rsidP="00C34449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CA710D2" w14:textId="3A7FD11E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الوكالة</w:t>
            </w:r>
          </w:p>
        </w:tc>
        <w:tc>
          <w:tcPr>
            <w:tcW w:w="1179" w:type="dxa"/>
            <w:vAlign w:val="center"/>
          </w:tcPr>
          <w:p w14:paraId="403D293F" w14:textId="54865027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5643161" w14:textId="77777777" w:rsidR="00C34449" w:rsidRPr="00A348FB" w:rsidRDefault="00C34449" w:rsidP="00C3444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FC70165" w14:textId="3FBDC35B" w:rsidR="00C34449" w:rsidRPr="00A348FB" w:rsidRDefault="00C34449" w:rsidP="00C3444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28AE5A8A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85DBADC" w14:textId="77777777" w:rsidR="00424E87" w:rsidRPr="00563957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ED6651D" w14:textId="6DFC561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الأول</w:t>
            </w:r>
          </w:p>
        </w:tc>
        <w:tc>
          <w:tcPr>
            <w:tcW w:w="1179" w:type="dxa"/>
            <w:vAlign w:val="center"/>
          </w:tcPr>
          <w:p w14:paraId="21F1BF30" w14:textId="01A71E88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2404A03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7642A10" w14:textId="047ECC7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182DC9D0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5AB70CC" w14:textId="77777777" w:rsidR="00424E87" w:rsidRPr="00563957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D132922" w14:textId="0F77395E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اسم الطرف الأول</w:t>
            </w:r>
          </w:p>
        </w:tc>
        <w:tc>
          <w:tcPr>
            <w:tcW w:w="1179" w:type="dxa"/>
            <w:vAlign w:val="center"/>
          </w:tcPr>
          <w:p w14:paraId="631DF430" w14:textId="6BE084D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F2DB294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72882C6" w14:textId="1F55271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502101E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9F6870D" w14:textId="77777777" w:rsidR="00424E87" w:rsidRPr="00563957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1A7C9B2" w14:textId="20C86D80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الثاني</w:t>
            </w:r>
          </w:p>
        </w:tc>
        <w:tc>
          <w:tcPr>
            <w:tcW w:w="1179" w:type="dxa"/>
            <w:vAlign w:val="center"/>
          </w:tcPr>
          <w:p w14:paraId="4CF1B8E9" w14:textId="441D956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04F973C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869DBC6" w14:textId="3DFA4CD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7C6016F1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DD9F88F" w14:textId="77777777" w:rsidR="00424E87" w:rsidRPr="00563957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E2173F2" w14:textId="4662B09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الطرف الثاني</w:t>
            </w:r>
          </w:p>
        </w:tc>
        <w:tc>
          <w:tcPr>
            <w:tcW w:w="1179" w:type="dxa"/>
            <w:vAlign w:val="center"/>
          </w:tcPr>
          <w:p w14:paraId="5469D744" w14:textId="531C8A0F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B74290F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2583117" w14:textId="08E9440F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66358BA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2A90BE5" w14:textId="77777777" w:rsidR="00424E87" w:rsidRPr="00563957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A39F1FC" w14:textId="68C9973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اسم مصدر الوكالة</w:t>
            </w:r>
          </w:p>
        </w:tc>
        <w:tc>
          <w:tcPr>
            <w:tcW w:w="1179" w:type="dxa"/>
            <w:vAlign w:val="center"/>
          </w:tcPr>
          <w:p w14:paraId="0C052752" w14:textId="18BB0A20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CC225F1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F366E61" w14:textId="5A802BB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77C3AA4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F502945" w14:textId="77777777" w:rsidR="00424E87" w:rsidRPr="00563957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14C1B73" w14:textId="021AE1C2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ملف الوكالة</w:t>
            </w:r>
          </w:p>
        </w:tc>
        <w:tc>
          <w:tcPr>
            <w:tcW w:w="1179" w:type="dxa"/>
            <w:vAlign w:val="center"/>
          </w:tcPr>
          <w:p w14:paraId="6FC5ED61" w14:textId="5C5378C3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201" w:type="dxa"/>
            <w:vAlign w:val="center"/>
          </w:tcPr>
          <w:p w14:paraId="1730A3F1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00E1836" w14:textId="094CADE8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3666E2CD" w14:textId="77777777" w:rsidTr="00B94883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F5A4DC9" w14:textId="6D4C56FC" w:rsidR="00424E87" w:rsidRPr="00A348FB" w:rsidRDefault="00424E87" w:rsidP="00424E87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بيانات المنتجات العضوية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يظهر في حال وجود مدخلات</w:t>
            </w:r>
          </w:p>
        </w:tc>
      </w:tr>
      <w:tr w:rsidR="00424E87" w:rsidRPr="006F524B" w14:paraId="55D6D42E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A2E3A48" w14:textId="77777777" w:rsidR="00424E87" w:rsidRPr="00B94883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A7EDA30" w14:textId="6F36381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179" w:type="dxa"/>
            <w:vAlign w:val="center"/>
          </w:tcPr>
          <w:p w14:paraId="3F852AD8" w14:textId="0E13B15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2C97E47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6FE5385" w14:textId="24871360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0E9A41A9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ABAAB8C" w14:textId="77777777" w:rsidR="00424E87" w:rsidRPr="00B94883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653F75F" w14:textId="6CFF0943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7E45C55C" w14:textId="0F1342CF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55B1500F" w14:textId="44A19848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0E59302F" w14:textId="42AD2E78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6F91B59D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ABE89E8" w14:textId="77777777" w:rsidR="00424E87" w:rsidRPr="00B94883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ABD91B9" w14:textId="792C657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558C5D91" w14:textId="373D8409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5069B065" w14:textId="35848F72" w:rsidR="00424E87" w:rsidRPr="00A348FB" w:rsidRDefault="00424E87" w:rsidP="00424E8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04EE6B28" w14:textId="1A74A7FF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49918B16" w14:textId="17371CB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424E87" w:rsidRPr="006F524B" w14:paraId="5826E52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50C0263" w14:textId="77777777" w:rsidR="00424E87" w:rsidRPr="00B94883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8C44278" w14:textId="38556822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5C36B967" w14:textId="3F88A28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1FD0A67D" w14:textId="77777777" w:rsidR="00424E87" w:rsidRPr="00A348FB" w:rsidRDefault="00424E87" w:rsidP="00424E8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  <w:p w14:paraId="3A738D05" w14:textId="373AC49A" w:rsidR="00424E87" w:rsidRPr="00A348FB" w:rsidRDefault="00424E87" w:rsidP="00424E8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highlight w:val="green"/>
                <w:rtl/>
              </w:rPr>
              <w:t>يجب أن يكون الإجمالي أكبر من صفر ليتمكن الموظف من ارسال الطلب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7DF5C22B" w14:textId="200219B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41F38E9F" w14:textId="77777777" w:rsidTr="00A80C91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798F4C8" w14:textId="345E456C" w:rsidR="00424E87" w:rsidRPr="00A348FB" w:rsidRDefault="00424E87" w:rsidP="00424E87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يظهر في حال وجود مدخلات</w:t>
            </w:r>
          </w:p>
        </w:tc>
      </w:tr>
      <w:tr w:rsidR="00424E87" w:rsidRPr="006F524B" w14:paraId="21503ECC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7A2292E" w14:textId="77777777" w:rsidR="00424E87" w:rsidRPr="00DA213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312A86B" w14:textId="4D177F63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</w:p>
        </w:tc>
        <w:tc>
          <w:tcPr>
            <w:tcW w:w="1179" w:type="dxa"/>
            <w:vAlign w:val="center"/>
          </w:tcPr>
          <w:p w14:paraId="5DD4017D" w14:textId="197ED70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2949F27A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14E7F289" w14:textId="320AF344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737083A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B48D012" w14:textId="77777777" w:rsidR="00424E87" w:rsidRPr="00DA213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363035B" w14:textId="6923507E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179" w:type="dxa"/>
            <w:vAlign w:val="center"/>
          </w:tcPr>
          <w:p w14:paraId="0884721C" w14:textId="543D44DE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201" w:type="dxa"/>
            <w:vAlign w:val="center"/>
          </w:tcPr>
          <w:p w14:paraId="5C1A4A8D" w14:textId="7B9E678A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77AAEDC5" w14:textId="06F7087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20D2C08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EDDDBCB" w14:textId="77777777" w:rsidR="00424E87" w:rsidRPr="00DA213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045C53A" w14:textId="4E0D0729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5FAC0AAD" w14:textId="64D89DB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6622690F" w14:textId="2CC180B6" w:rsidR="00424E87" w:rsidRPr="00A348FB" w:rsidRDefault="00424E87" w:rsidP="00424E87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يمكن أن يكون يساوي صفر - الرقم بتنسيق فاصلة الآلاف القيمة الأولية تساوي صفر </w:t>
            </w:r>
          </w:p>
        </w:tc>
        <w:tc>
          <w:tcPr>
            <w:tcW w:w="1279" w:type="dxa"/>
            <w:vAlign w:val="center"/>
          </w:tcPr>
          <w:p w14:paraId="512558F6" w14:textId="33C804B5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424E87" w:rsidRPr="006F524B" w14:paraId="68ED65C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10957D7" w14:textId="77777777" w:rsidR="00424E87" w:rsidRPr="00DA213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E7BC4C6" w14:textId="1B695013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2D38A876" w14:textId="3231A4D9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71A38A1C" w14:textId="37072006" w:rsidR="00424E87" w:rsidRPr="00A348FB" w:rsidRDefault="00424E87" w:rsidP="00424E87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29F64CCF" w14:textId="77F37867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0DC2697E" w14:textId="77777777" w:rsidTr="00B04A11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53DE2F1E" w14:textId="42E21487" w:rsidR="00424E87" w:rsidRPr="00A348FB" w:rsidRDefault="00424E87" w:rsidP="00424E87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الزراعة المائية يظهر في حال وجود مدخلات</w:t>
            </w:r>
          </w:p>
        </w:tc>
      </w:tr>
      <w:tr w:rsidR="00424E87" w:rsidRPr="006F524B" w14:paraId="31A77AF3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767E946" w14:textId="77777777" w:rsidR="00424E87" w:rsidRPr="006F524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586CEA96" w14:textId="3A3BBAE4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179" w:type="dxa"/>
            <w:vAlign w:val="center"/>
          </w:tcPr>
          <w:p w14:paraId="65705342" w14:textId="207D8CD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2136F1DB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3E92118" w14:textId="0B9160B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000AA5B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3C9E7D9" w14:textId="77777777" w:rsidR="00424E87" w:rsidRPr="006F524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53D060C0" w14:textId="31D1AE96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وحدة </w:t>
            </w:r>
            <w:r w:rsidRPr="00A348FB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7C1C7552" w14:textId="4861735E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ACDC73E" w14:textId="7D0CE7F6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 متبوعاً بوحدتها</w:t>
            </w:r>
          </w:p>
        </w:tc>
        <w:tc>
          <w:tcPr>
            <w:tcW w:w="1279" w:type="dxa"/>
          </w:tcPr>
          <w:p w14:paraId="73618A7C" w14:textId="732BC89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6D74A07E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3F8FB0E" w14:textId="77777777" w:rsidR="00424E87" w:rsidRPr="006F524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21C4132B" w14:textId="71BA5AC8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7A200C3E" w14:textId="1539B175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419B65DC" w14:textId="01E8625D" w:rsidR="00424E87" w:rsidRPr="00A348FB" w:rsidRDefault="00424E87" w:rsidP="00424E8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3A82AC7F" w14:textId="54238E74" w:rsidR="00424E87" w:rsidRPr="00A348FB" w:rsidRDefault="00424E87" w:rsidP="00424E87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42205549" w14:textId="5C3DA8F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424E87" w:rsidRPr="006F524B" w14:paraId="07AE291F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E1E8534" w14:textId="77777777" w:rsidR="00424E87" w:rsidRPr="006F524B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03E8F103" w14:textId="448889D0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1A72C0C1" w14:textId="451BD3B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3F597C96" w14:textId="56B4F0C1" w:rsidR="00424E87" w:rsidRPr="00A348FB" w:rsidRDefault="00424E87" w:rsidP="00424E87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670D637A" w14:textId="25B480C2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3ECBD9DB" w14:textId="77777777" w:rsidTr="001B2F4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1FE95F7" w14:textId="1E1CCCC3" w:rsidR="00424E87" w:rsidRPr="00A348FB" w:rsidRDefault="00424E87" w:rsidP="00424E87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الأحياء المائية في المزرعة العضوية يظهر في حال وجود مدخلات</w:t>
            </w:r>
          </w:p>
        </w:tc>
      </w:tr>
      <w:tr w:rsidR="00424E87" w:rsidRPr="006F524B" w14:paraId="68C3F2BA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D448C99" w14:textId="77777777" w:rsidR="00424E87" w:rsidRPr="00F25E4F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9D2C177" w14:textId="3F41752A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179" w:type="dxa"/>
            <w:vAlign w:val="center"/>
          </w:tcPr>
          <w:p w14:paraId="2554E40C" w14:textId="4D389E9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44BD76E7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3874DE4" w14:textId="10296BB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3E130E7E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A625F20" w14:textId="77777777" w:rsidR="00424E87" w:rsidRPr="00F25E4F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AE8077F" w14:textId="6DC082B0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وحدة المساحة </w:t>
            </w:r>
          </w:p>
        </w:tc>
        <w:tc>
          <w:tcPr>
            <w:tcW w:w="1179" w:type="dxa"/>
            <w:vAlign w:val="center"/>
          </w:tcPr>
          <w:p w14:paraId="427467CE" w14:textId="131760F6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201" w:type="dxa"/>
            <w:vAlign w:val="center"/>
          </w:tcPr>
          <w:p w14:paraId="06BF2D6B" w14:textId="37404D0C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F3E24B4" w14:textId="0C3A6E3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39150B0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8F12B25" w14:textId="77777777" w:rsidR="00424E87" w:rsidRPr="00F25E4F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7110D20" w14:textId="38A3D13C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34314092" w14:textId="7F9EB1A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9AFA198" w14:textId="2F70D3F4" w:rsidR="00424E87" w:rsidRPr="00A348FB" w:rsidRDefault="00424E87" w:rsidP="00424E8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6086E080" w14:textId="167FF191" w:rsidR="00424E87" w:rsidRPr="00A348FB" w:rsidRDefault="00424E87" w:rsidP="00424E87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315F88EF" w14:textId="4141FE4F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424E87" w:rsidRPr="006F524B" w14:paraId="626AF1F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16B7B0A" w14:textId="77777777" w:rsidR="00424E87" w:rsidRPr="00F25E4F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35BF059" w14:textId="1BC5E4C8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49204546" w14:textId="11E69C75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760E6395" w14:textId="1A65EDCA" w:rsidR="00424E87" w:rsidRPr="00A348FB" w:rsidRDefault="00424E87" w:rsidP="00424E87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210F48DC" w14:textId="567CB8E9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1685ECB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917AC18" w14:textId="77777777" w:rsidR="00424E87" w:rsidRPr="00F25E4F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C320149" w14:textId="09CE99F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اجمالي مبلغ الدعم المطلوب </w:t>
            </w:r>
          </w:p>
        </w:tc>
        <w:tc>
          <w:tcPr>
            <w:tcW w:w="1179" w:type="dxa"/>
            <w:vAlign w:val="center"/>
          </w:tcPr>
          <w:p w14:paraId="2568554B" w14:textId="55F4571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9BEE5F4" w14:textId="77777777" w:rsidR="00424E87" w:rsidRPr="00A348FB" w:rsidRDefault="00424E87" w:rsidP="00424E87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يساوي حاصل جمع مبالغ الدعم المذكورة في الطلب.</w:t>
            </w:r>
          </w:p>
          <w:p w14:paraId="2E9CD6D1" w14:textId="4B888321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الرقم بتنسيق فاصلة الآلاف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51E9EF15" w14:textId="4F1B5963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0F1C1C7B" w14:textId="77777777" w:rsidTr="005235B3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CEA99D4" w14:textId="31FC7755" w:rsidR="00424E87" w:rsidRPr="00A348FB" w:rsidRDefault="00424E87" w:rsidP="00424E87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مرفقات الطلب</w:t>
            </w:r>
          </w:p>
        </w:tc>
      </w:tr>
      <w:tr w:rsidR="00424E87" w:rsidRPr="006F524B" w14:paraId="63D7C47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0332D872" w14:textId="77777777" w:rsidR="00424E87" w:rsidRPr="00E25395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0A6435D" w14:textId="1F6CF365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ملصق المنتج</w:t>
            </w:r>
          </w:p>
        </w:tc>
        <w:tc>
          <w:tcPr>
            <w:tcW w:w="1179" w:type="dxa"/>
            <w:vAlign w:val="center"/>
          </w:tcPr>
          <w:p w14:paraId="1573183D" w14:textId="31C2349F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201" w:type="dxa"/>
            <w:vAlign w:val="center"/>
          </w:tcPr>
          <w:p w14:paraId="7B759148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8536F0A" w14:textId="026983D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1E4399AE" w14:textId="77777777" w:rsidTr="00FC7039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FEDBB9F" w14:textId="7F6FFA70" w:rsidR="00424E87" w:rsidRPr="00A348FB" w:rsidRDefault="00424E87" w:rsidP="00424E87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مراحل الطلب - جدول</w:t>
            </w:r>
          </w:p>
        </w:tc>
      </w:tr>
      <w:tr w:rsidR="00424E87" w:rsidRPr="006F524B" w14:paraId="4369203C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3832D42" w14:textId="77777777" w:rsidR="00424E87" w:rsidRPr="00E25395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A6C340A" w14:textId="4FB68E9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 الاجراء</w:t>
            </w:r>
          </w:p>
        </w:tc>
        <w:tc>
          <w:tcPr>
            <w:tcW w:w="1179" w:type="dxa"/>
            <w:vAlign w:val="center"/>
          </w:tcPr>
          <w:p w14:paraId="64152F29" w14:textId="1F3BAC9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1BBF1555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CA224C4" w14:textId="43A00F9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64E37E0B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1C36A595" w14:textId="77777777" w:rsidR="00424E87" w:rsidRPr="00E25395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77AFB39" w14:textId="06B00A1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محول من</w:t>
            </w:r>
          </w:p>
        </w:tc>
        <w:tc>
          <w:tcPr>
            <w:tcW w:w="1179" w:type="dxa"/>
            <w:vAlign w:val="center"/>
          </w:tcPr>
          <w:p w14:paraId="4404BF74" w14:textId="345314A8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531A7D3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D000598" w14:textId="6E83759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119F0F0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578746C" w14:textId="77777777" w:rsidR="00424E87" w:rsidRPr="00E25395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9173D56" w14:textId="7561E7C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محول إلى</w:t>
            </w:r>
          </w:p>
        </w:tc>
        <w:tc>
          <w:tcPr>
            <w:tcW w:w="1179" w:type="dxa"/>
          </w:tcPr>
          <w:p w14:paraId="7B98C782" w14:textId="57AB9363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F2ABA11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530F120" w14:textId="4443ECBD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24E87" w:rsidRPr="006F524B" w14:paraId="1F80B16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E2206B3" w14:textId="77777777" w:rsidR="00424E87" w:rsidRPr="00E25395" w:rsidRDefault="00424E87" w:rsidP="00424E87">
            <w:pPr>
              <w:pStyle w:val="ListParagraph"/>
              <w:numPr>
                <w:ilvl w:val="0"/>
                <w:numId w:val="20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A67D9BF" w14:textId="18C092D2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المنفذ</w:t>
            </w:r>
          </w:p>
        </w:tc>
        <w:tc>
          <w:tcPr>
            <w:tcW w:w="1179" w:type="dxa"/>
          </w:tcPr>
          <w:p w14:paraId="4D192A42" w14:textId="6C422FC1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97716D1" w14:textId="77777777" w:rsidR="00424E87" w:rsidRPr="00A348FB" w:rsidRDefault="00424E87" w:rsidP="00424E8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8B33EE5" w14:textId="7CDDED4B" w:rsidR="00424E87" w:rsidRPr="00A348FB" w:rsidRDefault="00424E87" w:rsidP="00424E8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</w:tbl>
    <w:p w14:paraId="14A85129" w14:textId="77777777" w:rsidR="002920F3" w:rsidRDefault="002920F3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7559F6" w:rsidRPr="000037B9" w14:paraId="01436762" w14:textId="77777777" w:rsidTr="00311438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4EC88A9" w14:textId="1B3110D4" w:rsidR="007559F6" w:rsidRPr="000037B9" w:rsidRDefault="007559F6" w:rsidP="00DF33CE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7559F6" w:rsidRPr="000037B9" w14:paraId="6842A701" w14:textId="77777777" w:rsidTr="00311438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11E1BF9F" w14:textId="77777777" w:rsidR="007559F6" w:rsidRPr="00A348FB" w:rsidRDefault="007559F6" w:rsidP="00A348FB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1C80DFE7" w14:textId="77777777" w:rsidR="007559F6" w:rsidRPr="00A348FB" w:rsidRDefault="007559F6" w:rsidP="00A348FB">
            <w:pPr>
              <w:jc w:val="center"/>
              <w:rPr>
                <w:rFonts w:cs="Lina sans"/>
              </w:rPr>
            </w:pPr>
            <w:r w:rsidRPr="00A348F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171A552F" w14:textId="77777777" w:rsidR="007559F6" w:rsidRPr="00A348FB" w:rsidRDefault="007559F6" w:rsidP="00A348FB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الحدث</w:t>
            </w:r>
          </w:p>
        </w:tc>
      </w:tr>
      <w:tr w:rsidR="007559F6" w:rsidRPr="00063CD6" w14:paraId="596ACC14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00DB906" w14:textId="77777777" w:rsidR="007559F6" w:rsidRPr="00C51D16" w:rsidRDefault="007559F6">
            <w:pPr>
              <w:pStyle w:val="ListParagraph"/>
              <w:numPr>
                <w:ilvl w:val="0"/>
                <w:numId w:val="7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98013AB" w14:textId="1B3AE531" w:rsidR="007559F6" w:rsidRPr="00A348FB" w:rsidRDefault="003C0DE9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إضافة مبلغ الدعم</w:t>
            </w:r>
          </w:p>
        </w:tc>
        <w:tc>
          <w:tcPr>
            <w:tcW w:w="6659" w:type="dxa"/>
            <w:vAlign w:val="center"/>
          </w:tcPr>
          <w:p w14:paraId="117F3D99" w14:textId="0B482C61" w:rsidR="007559F6" w:rsidRPr="00A348FB" w:rsidRDefault="003C0DE9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فتح التبويب لتعديل مبلغ الدعم</w:t>
            </w:r>
          </w:p>
        </w:tc>
      </w:tr>
      <w:tr w:rsidR="007559F6" w:rsidRPr="00063CD6" w14:paraId="7C2604E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1240FA0" w14:textId="77777777" w:rsidR="007559F6" w:rsidRPr="00C51D16" w:rsidRDefault="007559F6">
            <w:pPr>
              <w:pStyle w:val="ListParagraph"/>
              <w:numPr>
                <w:ilvl w:val="0"/>
                <w:numId w:val="7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F7870B4" w14:textId="54F96C0B" w:rsidR="007559F6" w:rsidRPr="00A348FB" w:rsidRDefault="003C0DE9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سجل تعديلات</w:t>
            </w:r>
          </w:p>
        </w:tc>
        <w:tc>
          <w:tcPr>
            <w:tcW w:w="6659" w:type="dxa"/>
            <w:vAlign w:val="center"/>
          </w:tcPr>
          <w:p w14:paraId="1A885B5F" w14:textId="1A16EAA4" w:rsidR="007559F6" w:rsidRPr="00A348FB" w:rsidRDefault="003C0DE9" w:rsidP="00311438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فتح التبويب لإظهار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>كل سجلات التعديلات على المبالغ</w:t>
            </w:r>
          </w:p>
        </w:tc>
      </w:tr>
      <w:tr w:rsidR="002F76EF" w:rsidRPr="00063CD6" w14:paraId="3703AFCD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2E4B434A" w14:textId="77777777" w:rsidR="002F76EF" w:rsidRPr="00C51D16" w:rsidRDefault="002F76EF">
            <w:pPr>
              <w:pStyle w:val="ListParagraph"/>
              <w:numPr>
                <w:ilvl w:val="0"/>
                <w:numId w:val="7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86147F3" w14:textId="6F8948DD" w:rsidR="002F76EF" w:rsidRPr="00A348FB" w:rsidRDefault="002F76EF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تنزيل الملف</w:t>
            </w:r>
          </w:p>
        </w:tc>
        <w:tc>
          <w:tcPr>
            <w:tcW w:w="6659" w:type="dxa"/>
            <w:vAlign w:val="center"/>
          </w:tcPr>
          <w:p w14:paraId="6711F57D" w14:textId="03D0B9C9" w:rsidR="002F76EF" w:rsidRPr="00A348FB" w:rsidRDefault="002F76EF" w:rsidP="00311438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تنزيل الملف على جهاز المستخدم</w:t>
            </w:r>
          </w:p>
        </w:tc>
      </w:tr>
      <w:tr w:rsidR="007559F6" w:rsidRPr="00063CD6" w14:paraId="54FA264A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997175D" w14:textId="77777777" w:rsidR="007559F6" w:rsidRPr="00C51D16" w:rsidRDefault="007559F6">
            <w:pPr>
              <w:pStyle w:val="ListParagraph"/>
              <w:numPr>
                <w:ilvl w:val="0"/>
                <w:numId w:val="7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46837F5" w14:textId="32EDBEE2" w:rsidR="007559F6" w:rsidRPr="00A348FB" w:rsidRDefault="003C0DE9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التالي</w:t>
            </w:r>
          </w:p>
        </w:tc>
        <w:tc>
          <w:tcPr>
            <w:tcW w:w="6659" w:type="dxa"/>
            <w:vAlign w:val="center"/>
          </w:tcPr>
          <w:p w14:paraId="7D377E6D" w14:textId="3255E986" w:rsidR="007559F6" w:rsidRPr="00A348FB" w:rsidRDefault="003C0DE9" w:rsidP="00311438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يتم الانتقال الى تبويب الاجراء </w:t>
            </w:r>
            <w:r w:rsidR="00A560A1" w:rsidRPr="00A348FB">
              <w:rPr>
                <w:rFonts w:cs="Lina sans" w:hint="cs"/>
                <w:sz w:val="18"/>
                <w:szCs w:val="18"/>
                <w:rtl/>
              </w:rPr>
              <w:t>لاتخاذ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قرار بخصوص</w:t>
            </w:r>
            <w:r w:rsidR="00A560A1"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>مراجعة الموظف</w:t>
            </w:r>
          </w:p>
        </w:tc>
      </w:tr>
    </w:tbl>
    <w:p w14:paraId="5BA5E7D0" w14:textId="77777777" w:rsidR="002920F3" w:rsidRDefault="002920F3" w:rsidP="00611620">
      <w:pPr>
        <w:rPr>
          <w:rtl/>
        </w:rPr>
      </w:pPr>
    </w:p>
    <w:p w14:paraId="5CBCF640" w14:textId="77777777" w:rsidR="002920F3" w:rsidRDefault="002920F3" w:rsidP="00611620">
      <w:pPr>
        <w:rPr>
          <w:rtl/>
        </w:rPr>
      </w:pPr>
    </w:p>
    <w:p w14:paraId="126A5486" w14:textId="77777777" w:rsidR="002920F3" w:rsidRDefault="002920F3" w:rsidP="00611620">
      <w:pPr>
        <w:rPr>
          <w:rtl/>
        </w:rPr>
      </w:pPr>
    </w:p>
    <w:p w14:paraId="6FB03C0F" w14:textId="77777777" w:rsidR="002920F3" w:rsidRDefault="002920F3" w:rsidP="00611620">
      <w:pPr>
        <w:rPr>
          <w:rtl/>
        </w:rPr>
      </w:pPr>
    </w:p>
    <w:p w14:paraId="5F947BEC" w14:textId="77777777" w:rsidR="002920F3" w:rsidRDefault="002920F3" w:rsidP="00611620"/>
    <w:p w14:paraId="10A04E6B" w14:textId="77777777" w:rsidR="00343D3D" w:rsidRDefault="00343D3D" w:rsidP="00611620">
      <w:pPr>
        <w:rPr>
          <w:rtl/>
        </w:rPr>
      </w:pPr>
    </w:p>
    <w:p w14:paraId="172A66DD" w14:textId="77777777" w:rsidR="008E3A02" w:rsidRDefault="008E3A02" w:rsidP="00611620"/>
    <w:p w14:paraId="0C8F109E" w14:textId="77777777" w:rsidR="00343D3D" w:rsidRDefault="00343D3D" w:rsidP="00611620">
      <w:pPr>
        <w:rPr>
          <w:rtl/>
        </w:rPr>
      </w:pPr>
    </w:p>
    <w:p w14:paraId="6E5C6203" w14:textId="77777777" w:rsidR="002920F3" w:rsidRDefault="002920F3" w:rsidP="00611620">
      <w:pPr>
        <w:rPr>
          <w:rtl/>
        </w:rPr>
      </w:pPr>
    </w:p>
    <w:p w14:paraId="6F1BB9B3" w14:textId="77777777" w:rsidR="002920F3" w:rsidRDefault="002920F3" w:rsidP="00611620">
      <w:pPr>
        <w:rPr>
          <w:rtl/>
        </w:rPr>
      </w:pPr>
    </w:p>
    <w:p w14:paraId="40C2779C" w14:textId="0139378A" w:rsidR="002920F3" w:rsidRPr="00A348FB" w:rsidRDefault="00E115E9" w:rsidP="00E115E9">
      <w:pPr>
        <w:rPr>
          <w:rFonts w:cs="Lina sans"/>
          <w:sz w:val="18"/>
          <w:szCs w:val="18"/>
          <w:rtl/>
        </w:rPr>
      </w:pPr>
      <w:r w:rsidRPr="00A348FB">
        <w:rPr>
          <w:rFonts w:cs="Lina sans" w:hint="cs"/>
          <w:sz w:val="18"/>
          <w:szCs w:val="18"/>
          <w:rtl/>
        </w:rPr>
        <w:lastRenderedPageBreak/>
        <w:t>إضافة وتعديل مبالغ الدعم</w:t>
      </w:r>
      <w:r w:rsidR="003F772F" w:rsidRPr="00A348FB">
        <w:rPr>
          <w:rFonts w:cs="Lina sans" w:hint="cs"/>
          <w:sz w:val="18"/>
          <w:szCs w:val="18"/>
          <w:rtl/>
        </w:rPr>
        <w:t xml:space="preserve"> </w:t>
      </w:r>
      <w:r w:rsidR="003F772F" w:rsidRPr="00A348FB">
        <w:rPr>
          <w:rFonts w:cs="Lina sans"/>
          <w:sz w:val="18"/>
          <w:szCs w:val="18"/>
          <w:rtl/>
        </w:rPr>
        <w:t>–</w:t>
      </w:r>
      <w:r w:rsidR="003F772F" w:rsidRPr="00A348FB">
        <w:rPr>
          <w:rFonts w:cs="Lina sans" w:hint="cs"/>
          <w:sz w:val="18"/>
          <w:szCs w:val="18"/>
          <w:rtl/>
        </w:rPr>
        <w:t xml:space="preserve"> المنتجات العضوية</w:t>
      </w:r>
    </w:p>
    <w:p w14:paraId="055F5BDD" w14:textId="0B146800" w:rsidR="002920F3" w:rsidRDefault="00C93FD1" w:rsidP="00611620">
      <w:pPr>
        <w:rPr>
          <w:rtl/>
        </w:rPr>
      </w:pPr>
      <w:r w:rsidRPr="00C93FD1">
        <w:rPr>
          <w:noProof/>
          <w:rtl/>
        </w:rPr>
        <w:drawing>
          <wp:anchor distT="0" distB="0" distL="114300" distR="114300" simplePos="0" relativeHeight="252106752" behindDoc="1" locked="0" layoutInCell="1" allowOverlap="1" wp14:anchorId="063C7130" wp14:editId="7954DA39">
            <wp:simplePos x="0" y="0"/>
            <wp:positionH relativeFrom="margin">
              <wp:align>center</wp:align>
            </wp:positionH>
            <wp:positionV relativeFrom="paragraph">
              <wp:posOffset>2133917</wp:posOffset>
            </wp:positionV>
            <wp:extent cx="4785995" cy="1558290"/>
            <wp:effectExtent l="19050" t="19050" r="14605" b="22860"/>
            <wp:wrapTight wrapText="bothSides">
              <wp:wrapPolygon edited="0">
                <wp:start x="-86" y="-264"/>
                <wp:lineTo x="-86" y="21653"/>
                <wp:lineTo x="21580" y="21653"/>
                <wp:lineTo x="21580" y="-264"/>
                <wp:lineTo x="-86" y="-264"/>
              </wp:wrapPolygon>
            </wp:wrapTight>
            <wp:docPr id="11555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187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155829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92619" w14:textId="38E7E3C5" w:rsidR="002920F3" w:rsidRDefault="008E3A02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2105728" behindDoc="1" locked="0" layoutInCell="1" allowOverlap="1" wp14:anchorId="2E8165D4" wp14:editId="1A9EE6FA">
            <wp:simplePos x="0" y="0"/>
            <wp:positionH relativeFrom="column">
              <wp:posOffset>359410</wp:posOffset>
            </wp:positionH>
            <wp:positionV relativeFrom="paragraph">
              <wp:posOffset>3175</wp:posOffset>
            </wp:positionV>
            <wp:extent cx="5037455" cy="1765300"/>
            <wp:effectExtent l="19050" t="19050" r="10795" b="25400"/>
            <wp:wrapTight wrapText="bothSides">
              <wp:wrapPolygon edited="0">
                <wp:start x="-82" y="-233"/>
                <wp:lineTo x="-82" y="21678"/>
                <wp:lineTo x="21565" y="21678"/>
                <wp:lineTo x="21565" y="-233"/>
                <wp:lineTo x="-82" y="-233"/>
              </wp:wrapPolygon>
            </wp:wrapTight>
            <wp:docPr id="118884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4943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1765300"/>
                    </a:xfrm>
                    <a:prstGeom prst="rect">
                      <a:avLst/>
                    </a:prstGeom>
                    <a:ln w="12700" cap="sq">
                      <a:solidFill>
                        <a:schemeClr val="accent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76CAB" w14:textId="12AF999D" w:rsidR="002920F3" w:rsidRDefault="002920F3" w:rsidP="00611620">
      <w:pPr>
        <w:rPr>
          <w:rtl/>
        </w:rPr>
      </w:pPr>
    </w:p>
    <w:p w14:paraId="139B1FAD" w14:textId="1136CB7D" w:rsidR="002920F3" w:rsidRDefault="002920F3" w:rsidP="00611620">
      <w:pPr>
        <w:rPr>
          <w:rtl/>
        </w:rPr>
      </w:pPr>
    </w:p>
    <w:p w14:paraId="7CBC4186" w14:textId="6DD21832" w:rsidR="002920F3" w:rsidRDefault="002920F3" w:rsidP="00611620">
      <w:pPr>
        <w:rPr>
          <w:rtl/>
        </w:rPr>
      </w:pPr>
    </w:p>
    <w:p w14:paraId="612B5CF1" w14:textId="5511826E" w:rsidR="002920F3" w:rsidRDefault="002920F3" w:rsidP="00611620">
      <w:pPr>
        <w:rPr>
          <w:rtl/>
        </w:rPr>
      </w:pPr>
    </w:p>
    <w:p w14:paraId="5F6A2DA4" w14:textId="77777777" w:rsidR="008E3A02" w:rsidRDefault="008E3A02" w:rsidP="00611620">
      <w:pPr>
        <w:rPr>
          <w:rtl/>
        </w:rPr>
      </w:pPr>
    </w:p>
    <w:p w14:paraId="6706A234" w14:textId="3510D3F8" w:rsidR="008E3A02" w:rsidRDefault="008E3A02" w:rsidP="00611620">
      <w:pPr>
        <w:rPr>
          <w:rtl/>
        </w:rPr>
      </w:pPr>
    </w:p>
    <w:p w14:paraId="48EAEE17" w14:textId="509B9CDE" w:rsidR="002920F3" w:rsidRDefault="002920F3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0F30BF" w:rsidRPr="000037B9" w14:paraId="3C256C08" w14:textId="77777777" w:rsidTr="00311438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708FACF0" w14:textId="77777777" w:rsidR="000F30BF" w:rsidRPr="00A348FB" w:rsidRDefault="000F30BF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52EA60CF" w14:textId="77777777" w:rsidR="000F30BF" w:rsidRPr="00A348FB" w:rsidRDefault="000F30B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0490B527" w14:textId="77777777" w:rsidR="000F30BF" w:rsidRPr="00A348FB" w:rsidRDefault="000F30B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3E824560" w14:textId="77777777" w:rsidR="000F30BF" w:rsidRPr="00A348FB" w:rsidRDefault="000F30B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26AC5429" w14:textId="4267017C" w:rsidR="000F30BF" w:rsidRPr="00A348FB" w:rsidRDefault="000F30B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0F30BF" w:rsidRPr="00783BF6" w14:paraId="71B9A99C" w14:textId="77777777" w:rsidTr="00311438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2AE3F29" w14:textId="0777C877" w:rsidR="000F30BF" w:rsidRPr="00A348FB" w:rsidRDefault="000F30BF" w:rsidP="00311438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بيانات </w:t>
            </w:r>
            <w:r w:rsidR="00125B6D"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المنتجات العضوية في حالة الإضافة والتعديل</w:t>
            </w:r>
          </w:p>
        </w:tc>
      </w:tr>
      <w:tr w:rsidR="002D0C97" w:rsidRPr="00B7513D" w14:paraId="3F874D6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AACBBD5" w14:textId="77777777" w:rsidR="002D0C97" w:rsidRPr="00C51D16" w:rsidRDefault="002D0C97">
            <w:pPr>
              <w:pStyle w:val="ListParagraph"/>
              <w:numPr>
                <w:ilvl w:val="0"/>
                <w:numId w:val="7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FAEDC61" w14:textId="21E17863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179" w:type="dxa"/>
            <w:vAlign w:val="center"/>
          </w:tcPr>
          <w:p w14:paraId="024954C7" w14:textId="61D43E49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245FA1C" w14:textId="77777777" w:rsidR="002D0C97" w:rsidRPr="00A348FB" w:rsidRDefault="002D0C97" w:rsidP="002D0C97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198D745" w14:textId="26666BEF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D0C97" w:rsidRPr="00B7513D" w14:paraId="3ADFD4DD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4B1525E" w14:textId="77777777" w:rsidR="002D0C97" w:rsidRPr="00C51D16" w:rsidRDefault="002D0C97">
            <w:pPr>
              <w:pStyle w:val="ListParagraph"/>
              <w:numPr>
                <w:ilvl w:val="0"/>
                <w:numId w:val="7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1B1B3D7" w14:textId="42477B81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794D3B2F" w14:textId="4B59C8DF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2E4727C" w14:textId="4E7BF804" w:rsidR="002D0C97" w:rsidRPr="00A348FB" w:rsidRDefault="002D0C97" w:rsidP="002D0C9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3108D4FE" w14:textId="04E6859A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D0C97" w:rsidRPr="00B7513D" w14:paraId="272F5FB5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187E2BD" w14:textId="77777777" w:rsidR="002D0C97" w:rsidRPr="00C51D16" w:rsidRDefault="002D0C97">
            <w:pPr>
              <w:pStyle w:val="ListParagraph"/>
              <w:numPr>
                <w:ilvl w:val="0"/>
                <w:numId w:val="7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51228C1" w14:textId="1ACA92DA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179" w:type="dxa"/>
            <w:vAlign w:val="center"/>
          </w:tcPr>
          <w:p w14:paraId="64B24183" w14:textId="6B57CDC2" w:rsidR="002D0C97" w:rsidRPr="00A348FB" w:rsidRDefault="009A7A16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58830C8" w14:textId="77777777" w:rsidR="002D0C97" w:rsidRPr="00A348FB" w:rsidRDefault="002D0C97" w:rsidP="002D0C9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74C43B99" w14:textId="189E8453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D0C97" w:rsidRPr="00B7513D" w14:paraId="5ABA2872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8FF2E27" w14:textId="77777777" w:rsidR="002D0C97" w:rsidRPr="00C51D16" w:rsidRDefault="002D0C97">
            <w:pPr>
              <w:pStyle w:val="ListParagraph"/>
              <w:numPr>
                <w:ilvl w:val="0"/>
                <w:numId w:val="7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09A7AF6" w14:textId="39E27DA4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كمية الانتاج</w:t>
            </w:r>
          </w:p>
        </w:tc>
        <w:tc>
          <w:tcPr>
            <w:tcW w:w="1179" w:type="dxa"/>
            <w:vAlign w:val="center"/>
          </w:tcPr>
          <w:p w14:paraId="716C25AD" w14:textId="0F897C74" w:rsidR="002D0C97" w:rsidRPr="00A348FB" w:rsidRDefault="009A7A16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5CEE56DB" w14:textId="77777777" w:rsidR="002D0C97" w:rsidRPr="00A348FB" w:rsidRDefault="002D0C97" w:rsidP="002D0C9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E86F6E3" w14:textId="144715C2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D0C97" w:rsidRPr="00B7513D" w14:paraId="1DD78548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491F143A" w14:textId="77777777" w:rsidR="002D0C97" w:rsidRPr="00C51D16" w:rsidRDefault="002D0C97">
            <w:pPr>
              <w:pStyle w:val="ListParagraph"/>
              <w:numPr>
                <w:ilvl w:val="0"/>
                <w:numId w:val="7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857DEA5" w14:textId="34A18C62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وحدة الانتاج</w:t>
            </w:r>
          </w:p>
        </w:tc>
        <w:tc>
          <w:tcPr>
            <w:tcW w:w="1179" w:type="dxa"/>
            <w:vAlign w:val="center"/>
          </w:tcPr>
          <w:p w14:paraId="6E053728" w14:textId="25F8E1B1" w:rsidR="002D0C97" w:rsidRPr="00A348FB" w:rsidRDefault="009A7A16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921E3DA" w14:textId="77777777" w:rsidR="002D0C97" w:rsidRPr="00A348FB" w:rsidRDefault="002D0C97" w:rsidP="002D0C9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042F18D0" w14:textId="061A7066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D0C97" w:rsidRPr="00B7513D" w14:paraId="162F4EEB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37F5EBCA" w14:textId="77777777" w:rsidR="002D0C97" w:rsidRPr="00C51D16" w:rsidRDefault="002D0C97">
            <w:pPr>
              <w:pStyle w:val="ListParagraph"/>
              <w:numPr>
                <w:ilvl w:val="0"/>
                <w:numId w:val="7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063857D" w14:textId="1AA017C0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3504F5D6" w14:textId="0ABBDA13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63A9BCA7" w14:textId="77777777" w:rsidR="002D0C97" w:rsidRPr="00A348FB" w:rsidRDefault="002D0C97" w:rsidP="002D0C97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1A57DC1A" w14:textId="01B743E4" w:rsidR="002D0C97" w:rsidRPr="00A348FB" w:rsidRDefault="002D0C97" w:rsidP="002D0C97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37A37E41" w14:textId="6EB4208C" w:rsidR="002D0C97" w:rsidRPr="00A348FB" w:rsidRDefault="002D0C97" w:rsidP="002D0C97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50BA9DA7" w14:textId="77777777" w:rsidR="002920F3" w:rsidRDefault="002920F3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6A53A6" w:rsidRPr="000037B9" w14:paraId="7873D4FC" w14:textId="77777777" w:rsidTr="00311438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3B0636DF" w14:textId="44772F7E" w:rsidR="006A53A6" w:rsidRPr="000037B9" w:rsidRDefault="006A53A6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6A53A6" w:rsidRPr="000037B9" w14:paraId="7380FF4C" w14:textId="77777777" w:rsidTr="00311438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0EBECECC" w14:textId="77777777" w:rsidR="006A53A6" w:rsidRPr="00803476" w:rsidRDefault="006A53A6" w:rsidP="00A348FB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49101657" w14:textId="77777777" w:rsidR="006A53A6" w:rsidRPr="00803476" w:rsidRDefault="006A53A6" w:rsidP="00A348FB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0935E438" w14:textId="77777777" w:rsidR="006A53A6" w:rsidRPr="00803476" w:rsidRDefault="006A53A6" w:rsidP="00A348FB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6A53A6" w:rsidRPr="00063CD6" w14:paraId="3F23A4BD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62F72FBE" w14:textId="77777777" w:rsidR="006A53A6" w:rsidRPr="00C51D16" w:rsidRDefault="006A53A6">
            <w:pPr>
              <w:pStyle w:val="ListParagraph"/>
              <w:numPr>
                <w:ilvl w:val="0"/>
                <w:numId w:val="7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FEF6B1C" w14:textId="4467CF8E" w:rsidR="006A53A6" w:rsidRPr="00A348FB" w:rsidRDefault="006A53A6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5EECD7E7" w14:textId="77777777" w:rsidR="006A53A6" w:rsidRPr="00A348FB" w:rsidRDefault="006A53A6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6A53A6" w:rsidRPr="00063CD6" w14:paraId="52CC0427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5573CF1C" w14:textId="77777777" w:rsidR="006A53A6" w:rsidRPr="00C51D16" w:rsidRDefault="006A53A6">
            <w:pPr>
              <w:pStyle w:val="ListParagraph"/>
              <w:numPr>
                <w:ilvl w:val="0"/>
                <w:numId w:val="7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6DD46F4" w14:textId="4BF8DACC" w:rsidR="006A53A6" w:rsidRPr="00A348FB" w:rsidRDefault="006A53A6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1C7515A4" w14:textId="3168E715" w:rsidR="006A53A6" w:rsidRPr="00A348FB" w:rsidRDefault="006A53A6" w:rsidP="006A53A6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6A53A6" w:rsidRPr="00063CD6" w14:paraId="460CED9F" w14:textId="77777777" w:rsidTr="00311438">
        <w:trPr>
          <w:trHeight w:val="20"/>
          <w:jc w:val="center"/>
        </w:trPr>
        <w:tc>
          <w:tcPr>
            <w:tcW w:w="447" w:type="dxa"/>
            <w:vAlign w:val="center"/>
          </w:tcPr>
          <w:p w14:paraId="77C83943" w14:textId="77777777" w:rsidR="006A53A6" w:rsidRPr="00C51D16" w:rsidRDefault="006A53A6">
            <w:pPr>
              <w:pStyle w:val="ListParagraph"/>
              <w:numPr>
                <w:ilvl w:val="0"/>
                <w:numId w:val="7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749AB29" w14:textId="4C2EFAD7" w:rsidR="006A53A6" w:rsidRPr="00A348FB" w:rsidRDefault="006A53A6" w:rsidP="00311438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40382C6B" w14:textId="23391BE2" w:rsidR="006A53A6" w:rsidRPr="00A348FB" w:rsidRDefault="006A53A6" w:rsidP="006A53A6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04EF2313" w14:textId="77777777" w:rsidR="002920F3" w:rsidRDefault="002920F3" w:rsidP="00611620">
      <w:pPr>
        <w:rPr>
          <w:rtl/>
        </w:rPr>
      </w:pPr>
    </w:p>
    <w:p w14:paraId="621030E8" w14:textId="77777777" w:rsidR="002920F3" w:rsidRDefault="002920F3" w:rsidP="00611620">
      <w:pPr>
        <w:rPr>
          <w:rtl/>
        </w:rPr>
      </w:pPr>
    </w:p>
    <w:p w14:paraId="619365B8" w14:textId="77777777" w:rsidR="002920F3" w:rsidRDefault="002920F3" w:rsidP="00611620">
      <w:pPr>
        <w:rPr>
          <w:rtl/>
        </w:rPr>
      </w:pPr>
    </w:p>
    <w:p w14:paraId="3B3D5626" w14:textId="77777777" w:rsidR="001F1852" w:rsidRDefault="001F1852" w:rsidP="00611620">
      <w:pPr>
        <w:rPr>
          <w:rtl/>
        </w:rPr>
      </w:pPr>
    </w:p>
    <w:p w14:paraId="274FEEEF" w14:textId="77777777" w:rsidR="001F1852" w:rsidRDefault="001F1852" w:rsidP="00611620">
      <w:pPr>
        <w:rPr>
          <w:rtl/>
        </w:rPr>
      </w:pPr>
    </w:p>
    <w:p w14:paraId="252F2676" w14:textId="77777777" w:rsidR="001F1852" w:rsidRDefault="001F1852" w:rsidP="00611620">
      <w:pPr>
        <w:rPr>
          <w:rtl/>
        </w:rPr>
      </w:pPr>
    </w:p>
    <w:p w14:paraId="5549348B" w14:textId="77777777" w:rsidR="001F1852" w:rsidRDefault="001F1852" w:rsidP="00611620">
      <w:pPr>
        <w:rPr>
          <w:rtl/>
        </w:rPr>
      </w:pPr>
    </w:p>
    <w:p w14:paraId="344AFA13" w14:textId="77777777" w:rsidR="002920F3" w:rsidRDefault="002920F3" w:rsidP="00611620">
      <w:pPr>
        <w:rPr>
          <w:rtl/>
        </w:rPr>
      </w:pPr>
    </w:p>
    <w:p w14:paraId="08360089" w14:textId="77777777" w:rsidR="002920F3" w:rsidRDefault="002920F3" w:rsidP="00611620">
      <w:pPr>
        <w:rPr>
          <w:rtl/>
        </w:rPr>
      </w:pPr>
    </w:p>
    <w:p w14:paraId="6D11460F" w14:textId="77777777" w:rsidR="002920F3" w:rsidRDefault="002920F3" w:rsidP="00611620">
      <w:pPr>
        <w:rPr>
          <w:rtl/>
        </w:rPr>
      </w:pPr>
    </w:p>
    <w:p w14:paraId="374C52CD" w14:textId="77777777" w:rsidR="002920F3" w:rsidRDefault="002920F3" w:rsidP="00611620">
      <w:pPr>
        <w:rPr>
          <w:rtl/>
        </w:rPr>
      </w:pPr>
    </w:p>
    <w:p w14:paraId="299307D4" w14:textId="74F0E22A" w:rsidR="002B07B9" w:rsidRPr="00A348FB" w:rsidRDefault="002B07B9" w:rsidP="002B07B9">
      <w:pPr>
        <w:rPr>
          <w:rFonts w:cs="Lina sans"/>
          <w:sz w:val="18"/>
          <w:szCs w:val="18"/>
          <w:rtl/>
        </w:rPr>
      </w:pPr>
      <w:r w:rsidRPr="00A348FB">
        <w:rPr>
          <w:rFonts w:cs="Lina sans" w:hint="cs"/>
          <w:sz w:val="18"/>
          <w:szCs w:val="18"/>
          <w:rtl/>
        </w:rPr>
        <w:t xml:space="preserve">إضافة وتعديل مبالغ الدعم </w:t>
      </w:r>
      <w:r w:rsidR="00D0743F" w:rsidRPr="00A348FB">
        <w:rPr>
          <w:rFonts w:cs="Lina sans" w:hint="cs"/>
          <w:sz w:val="18"/>
          <w:szCs w:val="18"/>
          <w:rtl/>
        </w:rPr>
        <w:t>-</w:t>
      </w:r>
      <w:r w:rsidRPr="00A348FB">
        <w:rPr>
          <w:rFonts w:cs="Lina sans" w:hint="cs"/>
          <w:sz w:val="18"/>
          <w:szCs w:val="18"/>
          <w:rtl/>
        </w:rPr>
        <w:t xml:space="preserve"> </w:t>
      </w:r>
      <w:r w:rsidRPr="00A348FB">
        <w:rPr>
          <w:rFonts w:cs="Lina sans"/>
          <w:sz w:val="18"/>
          <w:szCs w:val="18"/>
          <w:rtl/>
        </w:rPr>
        <w:t>بيانات الحيوانات في المزرعة العضوية</w:t>
      </w:r>
    </w:p>
    <w:p w14:paraId="0612BF23" w14:textId="5ACDE031" w:rsidR="002B07B9" w:rsidRDefault="002B07B9" w:rsidP="00611620">
      <w:pPr>
        <w:rPr>
          <w:rtl/>
        </w:rPr>
      </w:pPr>
    </w:p>
    <w:p w14:paraId="48E4044B" w14:textId="480B06A3" w:rsidR="001F1852" w:rsidRDefault="001F1852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2107776" behindDoc="0" locked="0" layoutInCell="1" allowOverlap="1" wp14:anchorId="552D8EC9" wp14:editId="2585CEBF">
            <wp:simplePos x="0" y="0"/>
            <wp:positionH relativeFrom="column">
              <wp:posOffset>270510</wp:posOffset>
            </wp:positionH>
            <wp:positionV relativeFrom="paragraph">
              <wp:posOffset>86995</wp:posOffset>
            </wp:positionV>
            <wp:extent cx="4785360" cy="1456055"/>
            <wp:effectExtent l="19050" t="19050" r="15240" b="10795"/>
            <wp:wrapSquare wrapText="bothSides"/>
            <wp:docPr id="71682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982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456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19887" w14:textId="06327AA4" w:rsidR="001F1852" w:rsidRDefault="001F1852" w:rsidP="00611620">
      <w:pPr>
        <w:rPr>
          <w:rtl/>
        </w:rPr>
      </w:pPr>
    </w:p>
    <w:p w14:paraId="6823E942" w14:textId="77777777" w:rsidR="001F1852" w:rsidRDefault="001F1852" w:rsidP="00611620">
      <w:pPr>
        <w:rPr>
          <w:rtl/>
        </w:rPr>
      </w:pPr>
    </w:p>
    <w:p w14:paraId="7376DDC8" w14:textId="3BE111FD" w:rsidR="001F1852" w:rsidRDefault="001F1852" w:rsidP="00611620">
      <w:pPr>
        <w:rPr>
          <w:rtl/>
        </w:rPr>
      </w:pPr>
    </w:p>
    <w:p w14:paraId="249283A4" w14:textId="4531398F" w:rsidR="001F1852" w:rsidRDefault="001F1852" w:rsidP="00611620">
      <w:pPr>
        <w:rPr>
          <w:rtl/>
        </w:rPr>
      </w:pPr>
    </w:p>
    <w:p w14:paraId="2039A15F" w14:textId="6CDF27E9" w:rsidR="001F1852" w:rsidRDefault="001F1852" w:rsidP="00611620">
      <w:pPr>
        <w:rPr>
          <w:rtl/>
        </w:rPr>
      </w:pPr>
    </w:p>
    <w:p w14:paraId="6CBFCA00" w14:textId="77777777" w:rsidR="001F1852" w:rsidRDefault="001F1852" w:rsidP="00611620">
      <w:pPr>
        <w:rPr>
          <w:rtl/>
        </w:rPr>
      </w:pPr>
    </w:p>
    <w:p w14:paraId="0BD8E9FC" w14:textId="6C6B75E3" w:rsidR="001F1852" w:rsidRDefault="001F1852" w:rsidP="00611620">
      <w:pPr>
        <w:rPr>
          <w:rtl/>
        </w:rPr>
      </w:pPr>
    </w:p>
    <w:p w14:paraId="524BE81C" w14:textId="71968357" w:rsidR="001F1852" w:rsidRDefault="002860B0" w:rsidP="00611620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77728" behindDoc="0" locked="0" layoutInCell="1" allowOverlap="1" wp14:anchorId="01BE8A5B" wp14:editId="4C8FEB82">
            <wp:simplePos x="0" y="0"/>
            <wp:positionH relativeFrom="margin">
              <wp:posOffset>671830</wp:posOffset>
            </wp:positionH>
            <wp:positionV relativeFrom="paragraph">
              <wp:posOffset>13970</wp:posOffset>
            </wp:positionV>
            <wp:extent cx="4138930" cy="1358900"/>
            <wp:effectExtent l="19050" t="19050" r="13970" b="12700"/>
            <wp:wrapSquare wrapText="bothSides"/>
            <wp:docPr id="2600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B6CDF" w14:textId="6CE98A34" w:rsidR="002B07B9" w:rsidRDefault="002B07B9" w:rsidP="00611620">
      <w:pPr>
        <w:rPr>
          <w:rtl/>
        </w:rPr>
      </w:pPr>
    </w:p>
    <w:p w14:paraId="1805BEBD" w14:textId="34781FA5" w:rsidR="002B07B9" w:rsidRDefault="002B07B9" w:rsidP="00611620">
      <w:pPr>
        <w:rPr>
          <w:rtl/>
        </w:rPr>
      </w:pPr>
    </w:p>
    <w:p w14:paraId="6B6BEEF9" w14:textId="588524F6" w:rsidR="002B07B9" w:rsidRDefault="002B07B9" w:rsidP="00611620">
      <w:pPr>
        <w:rPr>
          <w:rtl/>
        </w:rPr>
      </w:pPr>
    </w:p>
    <w:p w14:paraId="07CA8C4F" w14:textId="12024541" w:rsidR="002B07B9" w:rsidRDefault="002B07B9" w:rsidP="00611620">
      <w:pPr>
        <w:rPr>
          <w:rtl/>
        </w:rPr>
      </w:pPr>
    </w:p>
    <w:p w14:paraId="30DB152C" w14:textId="77777777" w:rsidR="002B07B9" w:rsidRDefault="002B07B9" w:rsidP="00611620">
      <w:pPr>
        <w:rPr>
          <w:rtl/>
        </w:rPr>
      </w:pPr>
    </w:p>
    <w:p w14:paraId="150659B0" w14:textId="639D7108" w:rsidR="002B07B9" w:rsidRDefault="002B07B9" w:rsidP="00611620">
      <w:pPr>
        <w:rPr>
          <w:rtl/>
        </w:rPr>
      </w:pPr>
    </w:p>
    <w:p w14:paraId="266E45EF" w14:textId="77777777" w:rsidR="002B07B9" w:rsidRDefault="002B07B9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A94F1A" w:rsidRPr="000037B9" w14:paraId="77FD20BF" w14:textId="77777777" w:rsidTr="00DC1DBA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6E612CF6" w14:textId="77777777" w:rsidR="00A94F1A" w:rsidRPr="00A348FB" w:rsidRDefault="00A94F1A" w:rsidP="00A348FB">
            <w:pPr>
              <w:jc w:val="center"/>
              <w:rPr>
                <w:rFonts w:cs="Lina sans"/>
                <w:sz w:val="22"/>
                <w:szCs w:val="22"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2106C80A" w14:textId="77777777" w:rsidR="00A94F1A" w:rsidRPr="00A348FB" w:rsidRDefault="00A94F1A" w:rsidP="00A348FB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1C34E60D" w14:textId="77777777" w:rsidR="00A94F1A" w:rsidRPr="00A348FB" w:rsidRDefault="00A94F1A" w:rsidP="00A348FB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346A3FF7" w14:textId="77777777" w:rsidR="00A94F1A" w:rsidRPr="00A348FB" w:rsidRDefault="00A94F1A" w:rsidP="00A348FB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6B24A5E5" w14:textId="77777777" w:rsidR="00A94F1A" w:rsidRPr="00A348FB" w:rsidRDefault="00A94F1A" w:rsidP="00A348FB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حالة الحقل</w:t>
            </w:r>
          </w:p>
        </w:tc>
      </w:tr>
      <w:tr w:rsidR="00A94F1A" w:rsidRPr="00783BF6" w14:paraId="1E934616" w14:textId="77777777" w:rsidTr="00DC1DBA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44DE4895" w14:textId="77777777" w:rsidR="00A94F1A" w:rsidRPr="00A348FB" w:rsidRDefault="00A94F1A" w:rsidP="00DC1DBA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في حالة الإضافة والتعديل</w:t>
            </w:r>
          </w:p>
        </w:tc>
      </w:tr>
      <w:tr w:rsidR="00A94F1A" w:rsidRPr="00B7513D" w14:paraId="3AB8CCB8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12F47830" w14:textId="77777777" w:rsidR="00A94F1A" w:rsidRPr="00C51D16" w:rsidRDefault="00A94F1A">
            <w:pPr>
              <w:pStyle w:val="ListParagraph"/>
              <w:numPr>
                <w:ilvl w:val="0"/>
                <w:numId w:val="73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7B373C6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</w:p>
        </w:tc>
        <w:tc>
          <w:tcPr>
            <w:tcW w:w="1179" w:type="dxa"/>
            <w:vAlign w:val="center"/>
          </w:tcPr>
          <w:p w14:paraId="4A6D3E75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5C01EBF0" w14:textId="77777777" w:rsidR="00A94F1A" w:rsidRPr="00A348FB" w:rsidRDefault="00A94F1A" w:rsidP="00DC1D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0C5436F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94F1A" w:rsidRPr="00B7513D" w14:paraId="674B3A10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5E928F0D" w14:textId="77777777" w:rsidR="00A94F1A" w:rsidRPr="00C51D16" w:rsidRDefault="00A94F1A">
            <w:pPr>
              <w:pStyle w:val="ListParagraph"/>
              <w:numPr>
                <w:ilvl w:val="0"/>
                <w:numId w:val="73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786C841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179" w:type="dxa"/>
            <w:vAlign w:val="center"/>
          </w:tcPr>
          <w:p w14:paraId="48BD39FB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201" w:type="dxa"/>
            <w:vAlign w:val="center"/>
          </w:tcPr>
          <w:p w14:paraId="1E664041" w14:textId="77777777" w:rsidR="00A94F1A" w:rsidRPr="00A348FB" w:rsidRDefault="00A94F1A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53BBD0EF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94F1A" w:rsidRPr="00B7513D" w14:paraId="7B81E19C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4BFF5E77" w14:textId="77777777" w:rsidR="00A94F1A" w:rsidRPr="00C51D16" w:rsidRDefault="00A94F1A">
            <w:pPr>
              <w:pStyle w:val="ListParagraph"/>
              <w:numPr>
                <w:ilvl w:val="0"/>
                <w:numId w:val="73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ED7CF3A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5835AF4C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E92DE8A" w14:textId="77777777" w:rsidR="00A94F1A" w:rsidRPr="00A348FB" w:rsidRDefault="00A94F1A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يمكن أن يكون يساوي صفر - الرقم بتنسيق فاصلة الآلاف القيمة الأولية تساوي صفر </w:t>
            </w:r>
          </w:p>
        </w:tc>
        <w:tc>
          <w:tcPr>
            <w:tcW w:w="1279" w:type="dxa"/>
            <w:vAlign w:val="center"/>
          </w:tcPr>
          <w:p w14:paraId="03700524" w14:textId="77777777" w:rsidR="00A94F1A" w:rsidRPr="00A348FB" w:rsidRDefault="00A94F1A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40B90BF7" w14:textId="77777777" w:rsidR="00A94F1A" w:rsidRDefault="00A94F1A" w:rsidP="00A94F1A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A94F1A" w:rsidRPr="000037B9" w14:paraId="089E85E2" w14:textId="77777777" w:rsidTr="00DC1DBA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160CEAF5" w14:textId="2B65C433" w:rsidR="00A94F1A" w:rsidRPr="000037B9" w:rsidRDefault="00A94F1A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A94F1A" w:rsidRPr="000037B9" w14:paraId="032D8E49" w14:textId="77777777" w:rsidTr="00DC1DBA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4482F084" w14:textId="77777777" w:rsidR="00A94F1A" w:rsidRPr="00803476" w:rsidRDefault="00A94F1A" w:rsidP="00A348FB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6E51C161" w14:textId="77777777" w:rsidR="00A94F1A" w:rsidRPr="00803476" w:rsidRDefault="00A94F1A" w:rsidP="00A348FB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5174A6BD" w14:textId="77777777" w:rsidR="00A94F1A" w:rsidRPr="00803476" w:rsidRDefault="00A94F1A" w:rsidP="00A348FB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A94F1A" w:rsidRPr="00063CD6" w14:paraId="6E0F06EC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05B83009" w14:textId="77777777" w:rsidR="00A94F1A" w:rsidRPr="00C51D16" w:rsidRDefault="00A94F1A">
            <w:pPr>
              <w:pStyle w:val="ListParagraph"/>
              <w:numPr>
                <w:ilvl w:val="0"/>
                <w:numId w:val="74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6176E84" w14:textId="77777777" w:rsidR="00A94F1A" w:rsidRPr="00A348FB" w:rsidRDefault="00A94F1A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4BF76CA0" w14:textId="77777777" w:rsidR="00A94F1A" w:rsidRPr="00A348FB" w:rsidRDefault="00A94F1A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A94F1A" w:rsidRPr="00063CD6" w14:paraId="7D4CC77D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51898C03" w14:textId="77777777" w:rsidR="00A94F1A" w:rsidRPr="00C51D16" w:rsidRDefault="00A94F1A">
            <w:pPr>
              <w:pStyle w:val="ListParagraph"/>
              <w:numPr>
                <w:ilvl w:val="0"/>
                <w:numId w:val="74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4CD27BB" w14:textId="77777777" w:rsidR="00A94F1A" w:rsidRPr="00A348FB" w:rsidRDefault="00A94F1A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6D7A0633" w14:textId="77777777" w:rsidR="00A94F1A" w:rsidRPr="00A348FB" w:rsidRDefault="00A94F1A" w:rsidP="00DC1DB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A94F1A" w:rsidRPr="00063CD6" w14:paraId="210A1F1D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058DF515" w14:textId="77777777" w:rsidR="00A94F1A" w:rsidRPr="00C51D16" w:rsidRDefault="00A94F1A">
            <w:pPr>
              <w:pStyle w:val="ListParagraph"/>
              <w:numPr>
                <w:ilvl w:val="0"/>
                <w:numId w:val="74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1FFE50C" w14:textId="77777777" w:rsidR="00A94F1A" w:rsidRPr="00A348FB" w:rsidRDefault="00A94F1A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4102BC99" w14:textId="77777777" w:rsidR="00A94F1A" w:rsidRPr="00A348FB" w:rsidRDefault="00A94F1A" w:rsidP="00DC1DBA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1C5853BC" w14:textId="77777777" w:rsidR="00A94F1A" w:rsidRDefault="00A94F1A" w:rsidP="00A94F1A">
      <w:pPr>
        <w:rPr>
          <w:rtl/>
        </w:rPr>
      </w:pPr>
    </w:p>
    <w:p w14:paraId="03910F9E" w14:textId="77777777" w:rsidR="00A94F1A" w:rsidRDefault="00A94F1A" w:rsidP="00A94F1A">
      <w:pPr>
        <w:rPr>
          <w:rtl/>
        </w:rPr>
      </w:pPr>
    </w:p>
    <w:p w14:paraId="4E07A73D" w14:textId="77777777" w:rsidR="002B07B9" w:rsidRDefault="002B07B9" w:rsidP="00611620">
      <w:pPr>
        <w:rPr>
          <w:rtl/>
        </w:rPr>
      </w:pPr>
    </w:p>
    <w:p w14:paraId="43B25028" w14:textId="77777777" w:rsidR="002B07B9" w:rsidRDefault="002B07B9" w:rsidP="00611620">
      <w:pPr>
        <w:rPr>
          <w:rtl/>
        </w:rPr>
      </w:pPr>
    </w:p>
    <w:p w14:paraId="394DD399" w14:textId="77777777" w:rsidR="002B07B9" w:rsidRDefault="002B07B9" w:rsidP="00611620"/>
    <w:p w14:paraId="5E75C7C3" w14:textId="77777777" w:rsidR="00012FC3" w:rsidRDefault="00012FC3" w:rsidP="00611620"/>
    <w:p w14:paraId="522EAEF9" w14:textId="77777777" w:rsidR="00012FC3" w:rsidRDefault="00012FC3" w:rsidP="00611620">
      <w:pPr>
        <w:rPr>
          <w:rtl/>
        </w:rPr>
      </w:pPr>
    </w:p>
    <w:p w14:paraId="259C4183" w14:textId="77777777" w:rsidR="002B07B9" w:rsidRDefault="002B07B9" w:rsidP="00611620">
      <w:pPr>
        <w:rPr>
          <w:rtl/>
        </w:rPr>
      </w:pPr>
    </w:p>
    <w:p w14:paraId="0C049A31" w14:textId="77777777" w:rsidR="00F94FF0" w:rsidRDefault="00F94FF0" w:rsidP="00611620">
      <w:pPr>
        <w:rPr>
          <w:rtl/>
        </w:rPr>
      </w:pPr>
    </w:p>
    <w:p w14:paraId="268F9B9F" w14:textId="77777777" w:rsidR="00F94FF0" w:rsidRDefault="00F94FF0" w:rsidP="00611620">
      <w:pPr>
        <w:rPr>
          <w:rtl/>
        </w:rPr>
      </w:pPr>
    </w:p>
    <w:p w14:paraId="29AD1316" w14:textId="77777777" w:rsidR="002B07B9" w:rsidRDefault="002B07B9" w:rsidP="00611620">
      <w:pPr>
        <w:rPr>
          <w:rtl/>
        </w:rPr>
      </w:pPr>
    </w:p>
    <w:p w14:paraId="7DA4D066" w14:textId="77777777" w:rsidR="002B07B9" w:rsidRDefault="002B07B9" w:rsidP="00611620">
      <w:pPr>
        <w:rPr>
          <w:rtl/>
        </w:rPr>
      </w:pPr>
    </w:p>
    <w:p w14:paraId="2AFC8CCB" w14:textId="77777777" w:rsidR="002B07B9" w:rsidRDefault="002B07B9" w:rsidP="00611620">
      <w:pPr>
        <w:rPr>
          <w:rtl/>
        </w:rPr>
      </w:pPr>
    </w:p>
    <w:p w14:paraId="0D1B708A" w14:textId="77777777" w:rsidR="002B07B9" w:rsidRDefault="002B07B9" w:rsidP="00611620">
      <w:pPr>
        <w:rPr>
          <w:rtl/>
        </w:rPr>
      </w:pPr>
    </w:p>
    <w:p w14:paraId="711EE1EE" w14:textId="6D7B1F2D" w:rsidR="00AB01DC" w:rsidRPr="00486ED9" w:rsidRDefault="00AB01DC" w:rsidP="00AB01DC">
      <w:pPr>
        <w:rPr>
          <w:rFonts w:cs="Lina sans"/>
          <w:sz w:val="18"/>
          <w:szCs w:val="18"/>
          <w:rtl/>
        </w:rPr>
      </w:pPr>
      <w:r w:rsidRPr="00486ED9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</w:t>
      </w:r>
      <w:r w:rsidRPr="00486ED9">
        <w:rPr>
          <w:rFonts w:cs="Lina sans"/>
          <w:sz w:val="18"/>
          <w:szCs w:val="18"/>
          <w:rtl/>
        </w:rPr>
        <w:t>–</w:t>
      </w:r>
      <w:r w:rsidRPr="00486ED9">
        <w:rPr>
          <w:rFonts w:cs="Lina sans" w:hint="cs"/>
          <w:sz w:val="18"/>
          <w:szCs w:val="18"/>
          <w:rtl/>
        </w:rPr>
        <w:t xml:space="preserve"> </w:t>
      </w:r>
      <w:r w:rsidRPr="00486ED9">
        <w:rPr>
          <w:rFonts w:cs="Lina sans"/>
          <w:sz w:val="18"/>
          <w:szCs w:val="18"/>
          <w:rtl/>
        </w:rPr>
        <w:t xml:space="preserve">بيانات </w:t>
      </w:r>
      <w:r w:rsidRPr="00486ED9">
        <w:rPr>
          <w:rFonts w:cs="Lina sans" w:hint="cs"/>
          <w:sz w:val="18"/>
          <w:szCs w:val="18"/>
          <w:rtl/>
        </w:rPr>
        <w:t>الزراعة المائية في المزرعة العضوية</w:t>
      </w:r>
    </w:p>
    <w:p w14:paraId="21F764C1" w14:textId="0CECD576" w:rsidR="002B07B9" w:rsidRDefault="00EA7F57" w:rsidP="00611620">
      <w:pPr>
        <w:rPr>
          <w:rtl/>
        </w:rPr>
      </w:pPr>
      <w:r w:rsidRPr="00EA7F57">
        <w:rPr>
          <w:noProof/>
          <w:rtl/>
        </w:rPr>
        <w:drawing>
          <wp:anchor distT="0" distB="0" distL="114300" distR="114300" simplePos="0" relativeHeight="252108800" behindDoc="0" locked="0" layoutInCell="1" allowOverlap="1" wp14:anchorId="13B938CC" wp14:editId="1DEAF875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4616450" cy="1604010"/>
            <wp:effectExtent l="19050" t="19050" r="12700" b="15240"/>
            <wp:wrapSquare wrapText="bothSides"/>
            <wp:docPr id="13016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435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604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2D595" w14:textId="6E87E3E6" w:rsidR="00AB01DC" w:rsidRDefault="00AB01DC" w:rsidP="00611620">
      <w:pPr>
        <w:rPr>
          <w:rtl/>
        </w:rPr>
      </w:pPr>
    </w:p>
    <w:p w14:paraId="1806BED1" w14:textId="3E4F8D4F" w:rsidR="002B07B9" w:rsidRDefault="002B07B9" w:rsidP="00611620">
      <w:pPr>
        <w:rPr>
          <w:rtl/>
        </w:rPr>
      </w:pPr>
    </w:p>
    <w:p w14:paraId="1DAB319C" w14:textId="5C9C6C81" w:rsidR="002B07B9" w:rsidRDefault="002B07B9" w:rsidP="00611620">
      <w:pPr>
        <w:rPr>
          <w:rtl/>
        </w:rPr>
      </w:pPr>
    </w:p>
    <w:p w14:paraId="0F7D0353" w14:textId="77777777" w:rsidR="002B07B9" w:rsidRDefault="002B07B9" w:rsidP="00611620">
      <w:pPr>
        <w:rPr>
          <w:rtl/>
        </w:rPr>
      </w:pPr>
    </w:p>
    <w:p w14:paraId="61DC6CE1" w14:textId="77777777" w:rsidR="002B07B9" w:rsidRDefault="002B07B9" w:rsidP="00611620">
      <w:pPr>
        <w:rPr>
          <w:rtl/>
        </w:rPr>
      </w:pPr>
    </w:p>
    <w:p w14:paraId="0E208D3F" w14:textId="77777777" w:rsidR="002B07B9" w:rsidRDefault="002B07B9" w:rsidP="00611620">
      <w:pPr>
        <w:rPr>
          <w:rtl/>
        </w:rPr>
      </w:pPr>
    </w:p>
    <w:p w14:paraId="0EC68338" w14:textId="77777777" w:rsidR="002B07B9" w:rsidRDefault="002B07B9" w:rsidP="00611620">
      <w:pPr>
        <w:rPr>
          <w:rtl/>
        </w:rPr>
      </w:pPr>
    </w:p>
    <w:p w14:paraId="78AB41C5" w14:textId="77777777" w:rsidR="002B07B9" w:rsidRDefault="002B07B9" w:rsidP="00611620">
      <w:pPr>
        <w:rPr>
          <w:rtl/>
        </w:rPr>
      </w:pPr>
    </w:p>
    <w:p w14:paraId="50345FA6" w14:textId="1DE60F70" w:rsidR="00EA7F57" w:rsidRDefault="002860B0" w:rsidP="00611620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82848" behindDoc="0" locked="0" layoutInCell="1" allowOverlap="1" wp14:anchorId="1DA325C3" wp14:editId="76C3B1FB">
            <wp:simplePos x="0" y="0"/>
            <wp:positionH relativeFrom="margin">
              <wp:posOffset>878840</wp:posOffset>
            </wp:positionH>
            <wp:positionV relativeFrom="paragraph">
              <wp:posOffset>95885</wp:posOffset>
            </wp:positionV>
            <wp:extent cx="4138930" cy="1358900"/>
            <wp:effectExtent l="19050" t="19050" r="13970" b="12700"/>
            <wp:wrapSquare wrapText="bothSides"/>
            <wp:docPr id="15945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A124D" w14:textId="7DBEDB0A" w:rsidR="00AB01DC" w:rsidRDefault="00AB01DC" w:rsidP="00611620">
      <w:pPr>
        <w:rPr>
          <w:rtl/>
        </w:rPr>
      </w:pPr>
    </w:p>
    <w:p w14:paraId="3AC428EA" w14:textId="24270F00" w:rsidR="00AB01DC" w:rsidRDefault="00AB01DC" w:rsidP="00611620">
      <w:pPr>
        <w:rPr>
          <w:rtl/>
        </w:rPr>
      </w:pPr>
    </w:p>
    <w:p w14:paraId="656CA58C" w14:textId="4D174BC7" w:rsidR="00AB01DC" w:rsidRDefault="00AB01DC" w:rsidP="00611620">
      <w:pPr>
        <w:rPr>
          <w:rtl/>
        </w:rPr>
      </w:pPr>
    </w:p>
    <w:p w14:paraId="700DC9EE" w14:textId="3513F456" w:rsidR="00AB01DC" w:rsidRDefault="00AB01DC" w:rsidP="00611620">
      <w:pPr>
        <w:rPr>
          <w:rtl/>
        </w:rPr>
      </w:pPr>
    </w:p>
    <w:p w14:paraId="4FC1728C" w14:textId="77777777" w:rsidR="00AB01DC" w:rsidRDefault="00AB01DC" w:rsidP="00611620">
      <w:pPr>
        <w:rPr>
          <w:rtl/>
        </w:rPr>
      </w:pPr>
    </w:p>
    <w:p w14:paraId="7B913834" w14:textId="77777777" w:rsidR="00AB01DC" w:rsidRDefault="00AB01DC" w:rsidP="00611620">
      <w:pPr>
        <w:rPr>
          <w:rtl/>
        </w:rPr>
      </w:pPr>
    </w:p>
    <w:p w14:paraId="08F81A18" w14:textId="77777777" w:rsidR="00AB01DC" w:rsidRDefault="00AB01DC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AB01DC" w:rsidRPr="000037B9" w14:paraId="5B4B7A3B" w14:textId="77777777" w:rsidTr="00DC1DBA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3D2B730B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46E9445D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7DF075AE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0CDF8282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759E7716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AB01DC" w:rsidRPr="00783BF6" w14:paraId="19AFCDCA" w14:textId="77777777" w:rsidTr="00DC1DBA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99D115B" w14:textId="77777777" w:rsidR="00AB01DC" w:rsidRPr="00486ED9" w:rsidRDefault="00AB01DC" w:rsidP="00DC1DBA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486ED9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486ED9">
              <w:rPr>
                <w:rFonts w:cs="Lina sans" w:hint="cs"/>
                <w:sz w:val="18"/>
                <w:szCs w:val="18"/>
                <w:rtl/>
                <w:lang w:bidi="ar-EG"/>
              </w:rPr>
              <w:t>الزراعة المائية في المزرعة العضوية في حالة الإضافة والتعديل</w:t>
            </w:r>
          </w:p>
        </w:tc>
      </w:tr>
      <w:tr w:rsidR="00AB01DC" w:rsidRPr="00B7513D" w14:paraId="51238F94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0876906F" w14:textId="77777777" w:rsidR="00AB01DC" w:rsidRPr="00B166DF" w:rsidRDefault="00AB01DC">
            <w:pPr>
              <w:pStyle w:val="ListParagraph"/>
              <w:numPr>
                <w:ilvl w:val="0"/>
                <w:numId w:val="7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78FA1D4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179" w:type="dxa"/>
            <w:vAlign w:val="center"/>
          </w:tcPr>
          <w:p w14:paraId="6C4021FF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7365279F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0AAE05DC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1DC" w:rsidRPr="00B7513D" w14:paraId="6B1B35BF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5C48059E" w14:textId="77777777" w:rsidR="00AB01DC" w:rsidRPr="00B166DF" w:rsidRDefault="00AB01DC">
            <w:pPr>
              <w:pStyle w:val="ListParagraph"/>
              <w:numPr>
                <w:ilvl w:val="0"/>
                <w:numId w:val="7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20C6AF8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وحدة </w:t>
            </w:r>
            <w:r w:rsidRPr="00486ED9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41708D80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5F14670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/>
                <w:sz w:val="18"/>
                <w:szCs w:val="18"/>
                <w:rtl/>
              </w:rPr>
              <w:t>المساحة متبوعاً بوحدتها</w:t>
            </w:r>
          </w:p>
        </w:tc>
        <w:tc>
          <w:tcPr>
            <w:tcW w:w="1279" w:type="dxa"/>
          </w:tcPr>
          <w:p w14:paraId="6427EF7B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1DC" w:rsidRPr="00B7513D" w14:paraId="02D24E65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0DE9C817" w14:textId="77777777" w:rsidR="00AB01DC" w:rsidRPr="00B166DF" w:rsidRDefault="00AB01DC">
            <w:pPr>
              <w:pStyle w:val="ListParagraph"/>
              <w:numPr>
                <w:ilvl w:val="0"/>
                <w:numId w:val="7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CADDCD1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179" w:type="dxa"/>
            <w:vAlign w:val="center"/>
          </w:tcPr>
          <w:p w14:paraId="14FD1C30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D2F243F" w14:textId="77777777" w:rsidR="00AB01DC" w:rsidRPr="00486ED9" w:rsidRDefault="00AB01DC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248E5151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1DC" w:rsidRPr="00B7513D" w14:paraId="6A18DFDE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5916347C" w14:textId="77777777" w:rsidR="00AB01DC" w:rsidRPr="00B166DF" w:rsidRDefault="00AB01DC">
            <w:pPr>
              <w:pStyle w:val="ListParagraph"/>
              <w:numPr>
                <w:ilvl w:val="0"/>
                <w:numId w:val="7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3E850F1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4275FA81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4317EF3F" w14:textId="77777777" w:rsidR="00AB01DC" w:rsidRPr="00486ED9" w:rsidRDefault="00AB01DC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08420933" w14:textId="77777777" w:rsidR="00AB01DC" w:rsidRPr="00486ED9" w:rsidRDefault="00AB01DC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68679DAD" w14:textId="77777777" w:rsidR="00AB01DC" w:rsidRPr="00486ED9" w:rsidRDefault="00AB01DC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575148AD" w14:textId="77777777" w:rsidR="00AB01DC" w:rsidRDefault="00AB01DC" w:rsidP="00AB01DC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AB01DC" w:rsidRPr="000037B9" w14:paraId="015E75D7" w14:textId="77777777" w:rsidTr="00DC1DBA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645DE671" w14:textId="7A24A0AE" w:rsidR="00AB01DC" w:rsidRPr="000037B9" w:rsidRDefault="00AB01DC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AB01DC" w:rsidRPr="000037B9" w14:paraId="1503AA6C" w14:textId="77777777" w:rsidTr="00DC1DBA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1FDB6517" w14:textId="77777777" w:rsidR="00AB01DC" w:rsidRPr="00803476" w:rsidRDefault="00AB01DC" w:rsidP="00486ED9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3EC1EEBC" w14:textId="77777777" w:rsidR="00AB01DC" w:rsidRPr="00803476" w:rsidRDefault="00AB01DC" w:rsidP="00486ED9">
            <w:pPr>
              <w:jc w:val="center"/>
              <w:rPr>
                <w:rFonts w:cs="Lina sans"/>
              </w:rPr>
            </w:pPr>
            <w:r w:rsidRPr="00803476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30F07D4C" w14:textId="77777777" w:rsidR="00AB01DC" w:rsidRPr="00803476" w:rsidRDefault="00AB01DC" w:rsidP="00486ED9">
            <w:pPr>
              <w:jc w:val="center"/>
              <w:rPr>
                <w:rFonts w:cs="Lina sans"/>
                <w:rtl/>
              </w:rPr>
            </w:pPr>
            <w:r w:rsidRPr="00803476">
              <w:rPr>
                <w:rFonts w:cs="Lina sans" w:hint="cs"/>
                <w:rtl/>
              </w:rPr>
              <w:t>الحدث</w:t>
            </w:r>
          </w:p>
        </w:tc>
      </w:tr>
      <w:tr w:rsidR="00AB01DC" w:rsidRPr="00063CD6" w14:paraId="6F740E24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48ADB498" w14:textId="77777777" w:rsidR="00AB01DC" w:rsidRPr="00B166DF" w:rsidRDefault="00AB01DC">
            <w:pPr>
              <w:pStyle w:val="ListParagraph"/>
              <w:numPr>
                <w:ilvl w:val="0"/>
                <w:numId w:val="72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AF6105F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5CDEEE97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AB01DC" w:rsidRPr="00063CD6" w14:paraId="7E4477EC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524F5B83" w14:textId="77777777" w:rsidR="00AB01DC" w:rsidRPr="00B166DF" w:rsidRDefault="00AB01DC">
            <w:pPr>
              <w:pStyle w:val="ListParagraph"/>
              <w:numPr>
                <w:ilvl w:val="0"/>
                <w:numId w:val="72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97681BD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625BFEA2" w14:textId="77777777" w:rsidR="00AB01DC" w:rsidRPr="00486ED9" w:rsidRDefault="00AB01DC" w:rsidP="00DC1DB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AB01DC" w:rsidRPr="00063CD6" w14:paraId="769EDB11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23B9883B" w14:textId="77777777" w:rsidR="00AB01DC" w:rsidRPr="00B166DF" w:rsidRDefault="00AB01DC">
            <w:pPr>
              <w:pStyle w:val="ListParagraph"/>
              <w:numPr>
                <w:ilvl w:val="0"/>
                <w:numId w:val="72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FABFDB4" w14:textId="77777777" w:rsidR="00AB01DC" w:rsidRPr="00486ED9" w:rsidRDefault="00AB01DC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243093B2" w14:textId="77777777" w:rsidR="00AB01DC" w:rsidRPr="00486ED9" w:rsidRDefault="00AB01DC" w:rsidP="00DC1DBA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47471F59" w14:textId="77777777" w:rsidR="00AB01DC" w:rsidRDefault="00AB01DC" w:rsidP="00AB01DC">
      <w:pPr>
        <w:rPr>
          <w:rtl/>
        </w:rPr>
      </w:pPr>
    </w:p>
    <w:p w14:paraId="0E8A830F" w14:textId="77777777" w:rsidR="00AB01DC" w:rsidRDefault="00AB01DC" w:rsidP="00AB01DC">
      <w:pPr>
        <w:rPr>
          <w:rtl/>
        </w:rPr>
      </w:pPr>
    </w:p>
    <w:p w14:paraId="5ED43C11" w14:textId="77777777" w:rsidR="00AB01DC" w:rsidRDefault="00AB01DC" w:rsidP="00611620">
      <w:pPr>
        <w:rPr>
          <w:rtl/>
        </w:rPr>
      </w:pPr>
    </w:p>
    <w:p w14:paraId="2198F68D" w14:textId="77777777" w:rsidR="00AB01DC" w:rsidRDefault="00AB01DC" w:rsidP="00611620">
      <w:pPr>
        <w:rPr>
          <w:rtl/>
        </w:rPr>
      </w:pPr>
    </w:p>
    <w:p w14:paraId="559AE372" w14:textId="77777777" w:rsidR="00AB01DC" w:rsidRDefault="00AB01DC" w:rsidP="00611620">
      <w:pPr>
        <w:rPr>
          <w:rtl/>
        </w:rPr>
      </w:pPr>
    </w:p>
    <w:p w14:paraId="575552BC" w14:textId="77777777" w:rsidR="00AB01DC" w:rsidRDefault="00AB01DC" w:rsidP="00611620">
      <w:pPr>
        <w:rPr>
          <w:rtl/>
        </w:rPr>
      </w:pPr>
    </w:p>
    <w:p w14:paraId="3DFBA3D2" w14:textId="77777777" w:rsidR="005166D0" w:rsidRDefault="005166D0" w:rsidP="00611620">
      <w:pPr>
        <w:rPr>
          <w:rtl/>
        </w:rPr>
      </w:pPr>
    </w:p>
    <w:p w14:paraId="1B4D5F2A" w14:textId="77777777" w:rsidR="005166D0" w:rsidRDefault="005166D0" w:rsidP="00611620">
      <w:pPr>
        <w:rPr>
          <w:rtl/>
        </w:rPr>
      </w:pPr>
    </w:p>
    <w:p w14:paraId="368E2DF7" w14:textId="77777777" w:rsidR="005166D0" w:rsidRDefault="005166D0" w:rsidP="00611620"/>
    <w:p w14:paraId="30861F60" w14:textId="77777777" w:rsidR="00012FC3" w:rsidRDefault="00012FC3" w:rsidP="00611620"/>
    <w:p w14:paraId="3E431FDC" w14:textId="77777777" w:rsidR="00012FC3" w:rsidRDefault="00012FC3" w:rsidP="00611620"/>
    <w:p w14:paraId="58ECD433" w14:textId="77777777" w:rsidR="00012FC3" w:rsidRDefault="00012FC3" w:rsidP="00611620">
      <w:pPr>
        <w:rPr>
          <w:rtl/>
        </w:rPr>
      </w:pPr>
    </w:p>
    <w:p w14:paraId="511C1594" w14:textId="77777777" w:rsidR="00AB01DC" w:rsidRDefault="00AB01DC" w:rsidP="00611620">
      <w:pPr>
        <w:rPr>
          <w:rtl/>
        </w:rPr>
      </w:pPr>
    </w:p>
    <w:p w14:paraId="41F33745" w14:textId="77777777" w:rsidR="00AB01DC" w:rsidRDefault="00AB01DC" w:rsidP="00611620">
      <w:pPr>
        <w:rPr>
          <w:rtl/>
        </w:rPr>
      </w:pPr>
    </w:p>
    <w:p w14:paraId="04F654FB" w14:textId="77777777" w:rsidR="00BD59FD" w:rsidRPr="00104590" w:rsidRDefault="00BD59FD" w:rsidP="00BD59FD">
      <w:pPr>
        <w:rPr>
          <w:rFonts w:cs="Lina sans"/>
          <w:sz w:val="18"/>
          <w:szCs w:val="18"/>
          <w:rtl/>
        </w:rPr>
      </w:pPr>
      <w:r w:rsidRPr="00104590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</w:t>
      </w:r>
      <w:r w:rsidRPr="00104590">
        <w:rPr>
          <w:rFonts w:cs="Lina sans"/>
          <w:sz w:val="18"/>
          <w:szCs w:val="18"/>
          <w:rtl/>
        </w:rPr>
        <w:t>–</w:t>
      </w:r>
      <w:r w:rsidRPr="00104590">
        <w:rPr>
          <w:rFonts w:cs="Lina sans" w:hint="cs"/>
          <w:sz w:val="18"/>
          <w:szCs w:val="18"/>
          <w:rtl/>
        </w:rPr>
        <w:t xml:space="preserve"> الاحياء المائية في المزرعة العضوية</w:t>
      </w:r>
    </w:p>
    <w:p w14:paraId="0885028A" w14:textId="6E123429" w:rsidR="00AB01DC" w:rsidRDefault="00012FC3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1984896" behindDoc="0" locked="0" layoutInCell="1" allowOverlap="1" wp14:anchorId="27ECA04D" wp14:editId="3186E70E">
            <wp:simplePos x="0" y="0"/>
            <wp:positionH relativeFrom="margin">
              <wp:posOffset>504825</wp:posOffset>
            </wp:positionH>
            <wp:positionV relativeFrom="paragraph">
              <wp:posOffset>137160</wp:posOffset>
            </wp:positionV>
            <wp:extent cx="4741545" cy="2564130"/>
            <wp:effectExtent l="19050" t="19050" r="20955" b="26670"/>
            <wp:wrapSquare wrapText="bothSides"/>
            <wp:docPr id="9231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660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564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9078D" w14:textId="5D8262B9" w:rsidR="00AB01DC" w:rsidRDefault="00AB01DC" w:rsidP="00611620">
      <w:pPr>
        <w:rPr>
          <w:rtl/>
        </w:rPr>
      </w:pPr>
    </w:p>
    <w:p w14:paraId="4FC55BA8" w14:textId="77777777" w:rsidR="00AB01DC" w:rsidRDefault="00AB01DC" w:rsidP="00611620">
      <w:pPr>
        <w:rPr>
          <w:rtl/>
        </w:rPr>
      </w:pPr>
    </w:p>
    <w:p w14:paraId="57032952" w14:textId="77777777" w:rsidR="00AB01DC" w:rsidRDefault="00AB01DC" w:rsidP="00611620">
      <w:pPr>
        <w:rPr>
          <w:rtl/>
        </w:rPr>
      </w:pPr>
    </w:p>
    <w:p w14:paraId="6FFEAEB4" w14:textId="77777777" w:rsidR="00AB01DC" w:rsidRDefault="00AB01DC" w:rsidP="00611620">
      <w:pPr>
        <w:rPr>
          <w:rtl/>
        </w:rPr>
      </w:pPr>
    </w:p>
    <w:p w14:paraId="2E7072F3" w14:textId="77777777" w:rsidR="00AB01DC" w:rsidRDefault="00AB01DC" w:rsidP="00611620">
      <w:pPr>
        <w:rPr>
          <w:rtl/>
        </w:rPr>
      </w:pPr>
    </w:p>
    <w:p w14:paraId="54576882" w14:textId="77777777" w:rsidR="00AB01DC" w:rsidRDefault="00AB01DC" w:rsidP="00611620">
      <w:pPr>
        <w:rPr>
          <w:rtl/>
        </w:rPr>
      </w:pPr>
    </w:p>
    <w:p w14:paraId="1E475F26" w14:textId="77777777" w:rsidR="00AB01DC" w:rsidRDefault="00AB01DC" w:rsidP="00611620">
      <w:pPr>
        <w:rPr>
          <w:rtl/>
        </w:rPr>
      </w:pPr>
    </w:p>
    <w:p w14:paraId="03FF432F" w14:textId="77777777" w:rsidR="00AB01DC" w:rsidRDefault="00AB01DC" w:rsidP="00611620">
      <w:pPr>
        <w:rPr>
          <w:rtl/>
        </w:rPr>
      </w:pPr>
    </w:p>
    <w:p w14:paraId="339EC6C5" w14:textId="77777777" w:rsidR="002B07B9" w:rsidRDefault="002B07B9" w:rsidP="00611620">
      <w:pPr>
        <w:rPr>
          <w:rtl/>
        </w:rPr>
      </w:pPr>
    </w:p>
    <w:p w14:paraId="3CBA68BB" w14:textId="77777777" w:rsidR="002B07B9" w:rsidRDefault="002B07B9" w:rsidP="00611620">
      <w:pPr>
        <w:rPr>
          <w:rtl/>
        </w:rPr>
      </w:pPr>
    </w:p>
    <w:p w14:paraId="6E7DB165" w14:textId="77777777" w:rsidR="002B07B9" w:rsidRDefault="002B07B9" w:rsidP="00611620">
      <w:pPr>
        <w:rPr>
          <w:rtl/>
        </w:rPr>
      </w:pPr>
    </w:p>
    <w:p w14:paraId="1DBA50C6" w14:textId="77777777" w:rsidR="00A9192A" w:rsidRDefault="00A9192A" w:rsidP="00611620">
      <w:pPr>
        <w:rPr>
          <w:rtl/>
        </w:rPr>
      </w:pPr>
    </w:p>
    <w:p w14:paraId="5ABC9A61" w14:textId="1B37DA7E" w:rsidR="00A9192A" w:rsidRDefault="000C345C" w:rsidP="00611620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86944" behindDoc="0" locked="0" layoutInCell="1" allowOverlap="1" wp14:anchorId="1CE1B487" wp14:editId="1E6A802B">
            <wp:simplePos x="0" y="0"/>
            <wp:positionH relativeFrom="margin">
              <wp:posOffset>762635</wp:posOffset>
            </wp:positionH>
            <wp:positionV relativeFrom="paragraph">
              <wp:posOffset>165100</wp:posOffset>
            </wp:positionV>
            <wp:extent cx="4138930" cy="1358900"/>
            <wp:effectExtent l="19050" t="19050" r="13970" b="12700"/>
            <wp:wrapSquare wrapText="bothSides"/>
            <wp:docPr id="12401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D5391" w14:textId="45BDBE3C" w:rsidR="002B07B9" w:rsidRDefault="002B07B9" w:rsidP="00611620">
      <w:pPr>
        <w:rPr>
          <w:rtl/>
        </w:rPr>
      </w:pPr>
    </w:p>
    <w:p w14:paraId="01CAF341" w14:textId="2B294A82" w:rsidR="002B07B9" w:rsidRDefault="002B07B9" w:rsidP="00611620">
      <w:pPr>
        <w:rPr>
          <w:rtl/>
        </w:rPr>
      </w:pPr>
    </w:p>
    <w:p w14:paraId="4F44B87B" w14:textId="21D8913C" w:rsidR="002B07B9" w:rsidRDefault="002B07B9" w:rsidP="00611620">
      <w:pPr>
        <w:rPr>
          <w:rtl/>
        </w:rPr>
      </w:pPr>
    </w:p>
    <w:p w14:paraId="0E9BF611" w14:textId="2400268B" w:rsidR="002920F3" w:rsidRDefault="002920F3" w:rsidP="00611620">
      <w:pPr>
        <w:rPr>
          <w:rtl/>
        </w:rPr>
      </w:pPr>
    </w:p>
    <w:p w14:paraId="062E04F4" w14:textId="5E03AE3E" w:rsidR="00D0743F" w:rsidRDefault="00D0743F" w:rsidP="00611620">
      <w:pPr>
        <w:rPr>
          <w:rtl/>
        </w:rPr>
      </w:pPr>
    </w:p>
    <w:p w14:paraId="04837F5C" w14:textId="6C9E8074" w:rsidR="002920F3" w:rsidRDefault="002920F3" w:rsidP="00611620">
      <w:pPr>
        <w:rPr>
          <w:rtl/>
        </w:rPr>
      </w:pPr>
    </w:p>
    <w:p w14:paraId="689DED30" w14:textId="77777777" w:rsidR="00D0743F" w:rsidRDefault="00D0743F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D0743F" w:rsidRPr="000037B9" w14:paraId="325D7902" w14:textId="77777777" w:rsidTr="00DC1DBA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67565A7F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76DA9673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3ACAA23A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0ABE6D01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46688259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D0743F" w:rsidRPr="00783BF6" w14:paraId="35D94BC6" w14:textId="77777777" w:rsidTr="00DC1DBA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46F8120D" w14:textId="77777777" w:rsidR="00D0743F" w:rsidRPr="00104590" w:rsidRDefault="00D0743F" w:rsidP="00DC1DBA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104590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104590">
              <w:rPr>
                <w:rFonts w:cs="Lina sans" w:hint="cs"/>
                <w:sz w:val="18"/>
                <w:szCs w:val="18"/>
                <w:rtl/>
                <w:lang w:bidi="ar-EG"/>
              </w:rPr>
              <w:t>الأحياء المائية في المزرعة العضوية في حالة الإضافة والتعديل</w:t>
            </w:r>
          </w:p>
        </w:tc>
      </w:tr>
      <w:tr w:rsidR="00D0743F" w:rsidRPr="00B7513D" w14:paraId="731B0007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6C3CB69B" w14:textId="77777777" w:rsidR="00D0743F" w:rsidRPr="00B166DF" w:rsidRDefault="00D0743F">
            <w:pPr>
              <w:pStyle w:val="ListParagraph"/>
              <w:numPr>
                <w:ilvl w:val="0"/>
                <w:numId w:val="6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03643AE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179" w:type="dxa"/>
            <w:vAlign w:val="center"/>
          </w:tcPr>
          <w:p w14:paraId="6CCF4F49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6821A512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DC67FA0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0743F" w:rsidRPr="00B7513D" w14:paraId="2B2CD0A1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6DDD03C0" w14:textId="77777777" w:rsidR="00D0743F" w:rsidRPr="00B166DF" w:rsidRDefault="00D0743F">
            <w:pPr>
              <w:pStyle w:val="ListParagraph"/>
              <w:numPr>
                <w:ilvl w:val="0"/>
                <w:numId w:val="6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2E5DCA7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وحدة المساحة </w:t>
            </w:r>
          </w:p>
        </w:tc>
        <w:tc>
          <w:tcPr>
            <w:tcW w:w="1179" w:type="dxa"/>
            <w:vAlign w:val="center"/>
          </w:tcPr>
          <w:p w14:paraId="574ECEE7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201" w:type="dxa"/>
            <w:vAlign w:val="center"/>
          </w:tcPr>
          <w:p w14:paraId="056464C4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777A5571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0743F" w:rsidRPr="00B7513D" w14:paraId="38334F83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714C7EA3" w14:textId="77777777" w:rsidR="00D0743F" w:rsidRPr="00B166DF" w:rsidRDefault="00D0743F">
            <w:pPr>
              <w:pStyle w:val="ListParagraph"/>
              <w:numPr>
                <w:ilvl w:val="0"/>
                <w:numId w:val="6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EA31E5D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179" w:type="dxa"/>
            <w:vAlign w:val="center"/>
          </w:tcPr>
          <w:p w14:paraId="72D0A608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97E6F5A" w14:textId="77777777" w:rsidR="00D0743F" w:rsidRPr="00104590" w:rsidRDefault="00D0743F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12829FA6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0743F" w:rsidRPr="00B7513D" w14:paraId="48FD7E45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237E34E0" w14:textId="77777777" w:rsidR="00D0743F" w:rsidRPr="00B166DF" w:rsidRDefault="00D0743F">
            <w:pPr>
              <w:pStyle w:val="ListParagraph"/>
              <w:numPr>
                <w:ilvl w:val="0"/>
                <w:numId w:val="6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BBF3883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31E7C9D7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4370530" w14:textId="77777777" w:rsidR="00D0743F" w:rsidRPr="00104590" w:rsidRDefault="00D0743F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6DCED23C" w14:textId="77777777" w:rsidR="00D0743F" w:rsidRPr="00104590" w:rsidRDefault="00D0743F" w:rsidP="00DC1DBA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326432CC" w14:textId="77777777" w:rsidR="00D0743F" w:rsidRPr="00104590" w:rsidRDefault="00D0743F" w:rsidP="00DC1DB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3FE205D1" w14:textId="77777777" w:rsidR="00D0743F" w:rsidRDefault="00D0743F" w:rsidP="00D0743F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D0743F" w:rsidRPr="000037B9" w14:paraId="495D0146" w14:textId="77777777" w:rsidTr="00DC1DBA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5D05FA37" w14:textId="6A353057" w:rsidR="00D0743F" w:rsidRPr="000037B9" w:rsidRDefault="00D0743F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D0743F" w:rsidRPr="000037B9" w14:paraId="552A03A3" w14:textId="77777777" w:rsidTr="00DC1DBA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1006A67C" w14:textId="77777777" w:rsidR="00D0743F" w:rsidRPr="001D7C3B" w:rsidRDefault="00D0743F" w:rsidP="00E23C91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6A2DA488" w14:textId="77777777" w:rsidR="00D0743F" w:rsidRPr="001D7C3B" w:rsidRDefault="00D0743F" w:rsidP="00E23C91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740DEC2A" w14:textId="77777777" w:rsidR="00D0743F" w:rsidRPr="001D7C3B" w:rsidRDefault="00D0743F" w:rsidP="00E23C91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D0743F" w:rsidRPr="00063CD6" w14:paraId="7859F836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47DA7222" w14:textId="77777777" w:rsidR="00D0743F" w:rsidRPr="00B166DF" w:rsidRDefault="00D0743F">
            <w:pPr>
              <w:pStyle w:val="ListParagraph"/>
              <w:numPr>
                <w:ilvl w:val="0"/>
                <w:numId w:val="7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2596E1A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5BE19690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D0743F" w:rsidRPr="00063CD6" w14:paraId="698FA7D6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2E943105" w14:textId="77777777" w:rsidR="00D0743F" w:rsidRPr="00B166DF" w:rsidRDefault="00D0743F">
            <w:pPr>
              <w:pStyle w:val="ListParagraph"/>
              <w:numPr>
                <w:ilvl w:val="0"/>
                <w:numId w:val="7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6295AF8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7B93A0E0" w14:textId="77777777" w:rsidR="00D0743F" w:rsidRPr="00104590" w:rsidRDefault="00D0743F" w:rsidP="00DC1DBA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D0743F" w:rsidRPr="00063CD6" w14:paraId="2135C6C3" w14:textId="77777777" w:rsidTr="00DC1DBA">
        <w:trPr>
          <w:trHeight w:val="20"/>
          <w:jc w:val="center"/>
        </w:trPr>
        <w:tc>
          <w:tcPr>
            <w:tcW w:w="447" w:type="dxa"/>
            <w:vAlign w:val="center"/>
          </w:tcPr>
          <w:p w14:paraId="47269D53" w14:textId="77777777" w:rsidR="00D0743F" w:rsidRPr="00B166DF" w:rsidRDefault="00D0743F">
            <w:pPr>
              <w:pStyle w:val="ListParagraph"/>
              <w:numPr>
                <w:ilvl w:val="0"/>
                <w:numId w:val="7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F6E582A" w14:textId="77777777" w:rsidR="00D0743F" w:rsidRPr="00104590" w:rsidRDefault="00D0743F" w:rsidP="00DC1DBA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37390306" w14:textId="77777777" w:rsidR="00D0743F" w:rsidRPr="00104590" w:rsidRDefault="00D0743F" w:rsidP="00DC1DBA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2716E88E" w14:textId="77777777" w:rsidR="00D0743F" w:rsidRDefault="00D0743F" w:rsidP="00D0743F">
      <w:pPr>
        <w:rPr>
          <w:rtl/>
        </w:rPr>
      </w:pPr>
    </w:p>
    <w:p w14:paraId="014925B7" w14:textId="77777777" w:rsidR="00D0743F" w:rsidRDefault="00D0743F" w:rsidP="00611620">
      <w:pPr>
        <w:rPr>
          <w:rtl/>
        </w:rPr>
      </w:pPr>
    </w:p>
    <w:p w14:paraId="090FD059" w14:textId="77777777" w:rsidR="00D0743F" w:rsidRDefault="00D0743F" w:rsidP="00611620">
      <w:pPr>
        <w:rPr>
          <w:rtl/>
        </w:rPr>
      </w:pPr>
    </w:p>
    <w:p w14:paraId="4AA6AF3C" w14:textId="77777777" w:rsidR="00D0743F" w:rsidRDefault="00D0743F" w:rsidP="00611620">
      <w:pPr>
        <w:rPr>
          <w:rtl/>
        </w:rPr>
      </w:pPr>
    </w:p>
    <w:p w14:paraId="6BCECF5E" w14:textId="77777777" w:rsidR="00D0743F" w:rsidRDefault="00D0743F" w:rsidP="00611620"/>
    <w:p w14:paraId="5F165BB7" w14:textId="77777777" w:rsidR="00012FC3" w:rsidRDefault="00012FC3" w:rsidP="00611620"/>
    <w:p w14:paraId="04B23BBF" w14:textId="77777777" w:rsidR="00012FC3" w:rsidRDefault="00012FC3" w:rsidP="00611620">
      <w:pPr>
        <w:rPr>
          <w:rtl/>
        </w:rPr>
      </w:pPr>
    </w:p>
    <w:p w14:paraId="3E8B51E4" w14:textId="77777777" w:rsidR="00D0743F" w:rsidRDefault="00D0743F" w:rsidP="00611620">
      <w:pPr>
        <w:rPr>
          <w:rtl/>
        </w:rPr>
      </w:pPr>
    </w:p>
    <w:p w14:paraId="5A56068D" w14:textId="77777777" w:rsidR="00D0743F" w:rsidRDefault="00D0743F" w:rsidP="00611620">
      <w:pPr>
        <w:rPr>
          <w:rtl/>
        </w:rPr>
      </w:pPr>
    </w:p>
    <w:p w14:paraId="32A35927" w14:textId="77777777" w:rsidR="00461F18" w:rsidRDefault="00461F18" w:rsidP="00611620">
      <w:pPr>
        <w:rPr>
          <w:rtl/>
        </w:rPr>
      </w:pPr>
    </w:p>
    <w:p w14:paraId="16F7E0FD" w14:textId="63A43B27" w:rsidR="009721F6" w:rsidRPr="00101A41" w:rsidRDefault="009721F6" w:rsidP="00611620">
      <w:pPr>
        <w:rPr>
          <w:rFonts w:cs="Lina sans"/>
          <w:sz w:val="18"/>
          <w:szCs w:val="18"/>
          <w:rtl/>
        </w:rPr>
      </w:pPr>
      <w:r w:rsidRPr="00101A41">
        <w:rPr>
          <w:rFonts w:cs="Lina sans" w:hint="cs"/>
          <w:sz w:val="18"/>
          <w:szCs w:val="18"/>
          <w:rtl/>
        </w:rPr>
        <w:lastRenderedPageBreak/>
        <w:t xml:space="preserve">الشاشات التي تظهر عند التعديل على مبالغ الدعم </w:t>
      </w:r>
    </w:p>
    <w:p w14:paraId="2CD38236" w14:textId="3EC0E33E" w:rsidR="009721F6" w:rsidRDefault="00101A41" w:rsidP="00611620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42912" behindDoc="0" locked="0" layoutInCell="1" allowOverlap="1" wp14:anchorId="2FF91494" wp14:editId="7BDE68E1">
            <wp:simplePos x="0" y="0"/>
            <wp:positionH relativeFrom="margin">
              <wp:posOffset>860637</wp:posOffset>
            </wp:positionH>
            <wp:positionV relativeFrom="paragraph">
              <wp:posOffset>77681</wp:posOffset>
            </wp:positionV>
            <wp:extent cx="4526280" cy="1485900"/>
            <wp:effectExtent l="19050" t="19050" r="26670" b="19050"/>
            <wp:wrapSquare wrapText="bothSides"/>
            <wp:docPr id="7164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85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4444C" w14:textId="5BF77142" w:rsidR="00E115E9" w:rsidRDefault="00E115E9" w:rsidP="00611620">
      <w:pPr>
        <w:rPr>
          <w:rtl/>
        </w:rPr>
      </w:pPr>
    </w:p>
    <w:p w14:paraId="6C2AD37F" w14:textId="74EF6306" w:rsidR="00E115E9" w:rsidRDefault="00E115E9" w:rsidP="00611620">
      <w:pPr>
        <w:rPr>
          <w:rtl/>
        </w:rPr>
      </w:pPr>
    </w:p>
    <w:p w14:paraId="38BEEEDA" w14:textId="6963AD7D" w:rsidR="00E115E9" w:rsidRDefault="00E115E9" w:rsidP="00611620">
      <w:pPr>
        <w:rPr>
          <w:rtl/>
        </w:rPr>
      </w:pPr>
    </w:p>
    <w:p w14:paraId="0049FFE3" w14:textId="0B382C02" w:rsidR="00E115E9" w:rsidRDefault="00E115E9" w:rsidP="00611620">
      <w:pPr>
        <w:rPr>
          <w:rtl/>
        </w:rPr>
      </w:pPr>
    </w:p>
    <w:p w14:paraId="2332C6FC" w14:textId="77777777" w:rsidR="00E115E9" w:rsidRDefault="00E115E9" w:rsidP="00611620">
      <w:pPr>
        <w:rPr>
          <w:rtl/>
        </w:rPr>
      </w:pPr>
    </w:p>
    <w:p w14:paraId="7C43A5A7" w14:textId="77777777" w:rsidR="00E115E9" w:rsidRDefault="00E115E9" w:rsidP="00611620">
      <w:pPr>
        <w:rPr>
          <w:rtl/>
        </w:rPr>
      </w:pPr>
    </w:p>
    <w:p w14:paraId="0A443685" w14:textId="77777777" w:rsidR="00E115E9" w:rsidRDefault="00E115E9" w:rsidP="00611620">
      <w:pPr>
        <w:rPr>
          <w:rtl/>
        </w:rPr>
      </w:pPr>
    </w:p>
    <w:p w14:paraId="14C31DC4" w14:textId="066361F6" w:rsidR="00E115E9" w:rsidRDefault="00012FC3" w:rsidP="00611620">
      <w:pPr>
        <w:rPr>
          <w:rtl/>
        </w:rPr>
      </w:pPr>
      <w:r w:rsidRPr="00075725">
        <w:rPr>
          <w:noProof/>
        </w:rPr>
        <w:drawing>
          <wp:anchor distT="0" distB="0" distL="114300" distR="114300" simplePos="0" relativeHeight="251944960" behindDoc="0" locked="0" layoutInCell="1" allowOverlap="1" wp14:anchorId="50AD810F" wp14:editId="3D0ECD15">
            <wp:simplePos x="0" y="0"/>
            <wp:positionH relativeFrom="margin">
              <wp:posOffset>872490</wp:posOffset>
            </wp:positionH>
            <wp:positionV relativeFrom="paragraph">
              <wp:posOffset>25400</wp:posOffset>
            </wp:positionV>
            <wp:extent cx="4466590" cy="1508125"/>
            <wp:effectExtent l="19050" t="19050" r="10160" b="15875"/>
            <wp:wrapSquare wrapText="bothSides"/>
            <wp:docPr id="15497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75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150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A8DEB" w14:textId="0EA90CF9" w:rsidR="00E115E9" w:rsidRDefault="00E115E9" w:rsidP="00611620">
      <w:pPr>
        <w:rPr>
          <w:rtl/>
        </w:rPr>
      </w:pPr>
    </w:p>
    <w:p w14:paraId="7A448D35" w14:textId="751B1E3D" w:rsidR="00E115E9" w:rsidRDefault="00E115E9" w:rsidP="00611620">
      <w:pPr>
        <w:rPr>
          <w:rtl/>
        </w:rPr>
      </w:pPr>
    </w:p>
    <w:p w14:paraId="4F12DC43" w14:textId="315E0D63" w:rsidR="00497394" w:rsidRDefault="006204A8" w:rsidP="006204A8">
      <w:pPr>
        <w:tabs>
          <w:tab w:val="left" w:pos="1330"/>
        </w:tabs>
        <w:rPr>
          <w:rtl/>
        </w:rPr>
      </w:pPr>
      <w:r>
        <w:rPr>
          <w:rtl/>
        </w:rPr>
        <w:tab/>
      </w:r>
    </w:p>
    <w:p w14:paraId="096B5EC5" w14:textId="77777777" w:rsidR="00E115E9" w:rsidRDefault="00E115E9" w:rsidP="00611620">
      <w:pPr>
        <w:rPr>
          <w:rtl/>
        </w:rPr>
      </w:pPr>
    </w:p>
    <w:p w14:paraId="52C881D6" w14:textId="77777777" w:rsidR="00E115E9" w:rsidRDefault="00E115E9" w:rsidP="00611620">
      <w:pPr>
        <w:rPr>
          <w:rtl/>
        </w:rPr>
      </w:pPr>
    </w:p>
    <w:p w14:paraId="22D35AEA" w14:textId="77777777" w:rsidR="00E115E9" w:rsidRDefault="00E115E9" w:rsidP="00611620">
      <w:pPr>
        <w:rPr>
          <w:rtl/>
        </w:rPr>
      </w:pPr>
    </w:p>
    <w:p w14:paraId="47DE79A0" w14:textId="77777777" w:rsidR="00E115E9" w:rsidRDefault="00E115E9" w:rsidP="00611620">
      <w:pPr>
        <w:rPr>
          <w:rtl/>
        </w:rPr>
      </w:pPr>
    </w:p>
    <w:p w14:paraId="26151AAB" w14:textId="7E1243CD" w:rsidR="00E115E9" w:rsidRDefault="00012FC3" w:rsidP="00611620">
      <w:pPr>
        <w:rPr>
          <w:rtl/>
        </w:rPr>
      </w:pPr>
      <w:r w:rsidRPr="00075725">
        <w:rPr>
          <w:noProof/>
        </w:rPr>
        <w:drawing>
          <wp:anchor distT="0" distB="0" distL="114300" distR="114300" simplePos="0" relativeHeight="251949056" behindDoc="0" locked="0" layoutInCell="1" allowOverlap="1" wp14:anchorId="6F925E5F" wp14:editId="7D611F76">
            <wp:simplePos x="0" y="0"/>
            <wp:positionH relativeFrom="column">
              <wp:posOffset>1708997</wp:posOffset>
            </wp:positionH>
            <wp:positionV relativeFrom="paragraph">
              <wp:posOffset>48471</wp:posOffset>
            </wp:positionV>
            <wp:extent cx="3209290" cy="1535430"/>
            <wp:effectExtent l="19050" t="19050" r="10160" b="26670"/>
            <wp:wrapSquare wrapText="bothSides"/>
            <wp:docPr id="13631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084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535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0E646" w14:textId="1CE7A784" w:rsidR="00E115E9" w:rsidRDefault="00E115E9" w:rsidP="00611620">
      <w:pPr>
        <w:rPr>
          <w:rtl/>
        </w:rPr>
      </w:pPr>
    </w:p>
    <w:p w14:paraId="78AF4988" w14:textId="2145306D" w:rsidR="00E115E9" w:rsidRDefault="00E115E9" w:rsidP="00611620">
      <w:pPr>
        <w:rPr>
          <w:rtl/>
        </w:rPr>
      </w:pPr>
    </w:p>
    <w:p w14:paraId="72210B90" w14:textId="4E008C74" w:rsidR="00E115E9" w:rsidRDefault="00E115E9" w:rsidP="00611620">
      <w:pPr>
        <w:rPr>
          <w:rtl/>
        </w:rPr>
      </w:pPr>
    </w:p>
    <w:p w14:paraId="54648786" w14:textId="4201B4E5" w:rsidR="00E115E9" w:rsidRDefault="00E115E9" w:rsidP="00611620">
      <w:pPr>
        <w:rPr>
          <w:rtl/>
        </w:rPr>
      </w:pPr>
    </w:p>
    <w:p w14:paraId="0DDAB18E" w14:textId="5B6E38B8" w:rsidR="00E115E9" w:rsidRDefault="00E115E9" w:rsidP="00611620">
      <w:pPr>
        <w:rPr>
          <w:rtl/>
        </w:rPr>
      </w:pPr>
    </w:p>
    <w:p w14:paraId="22E08306" w14:textId="4349C0AD" w:rsidR="00E115E9" w:rsidRDefault="00E115E9" w:rsidP="00611620">
      <w:pPr>
        <w:rPr>
          <w:rtl/>
        </w:rPr>
      </w:pPr>
    </w:p>
    <w:p w14:paraId="16D5BF82" w14:textId="11A1C4E8" w:rsidR="00E115E9" w:rsidRDefault="00E115E9" w:rsidP="00611620">
      <w:pPr>
        <w:rPr>
          <w:rtl/>
        </w:rPr>
      </w:pPr>
    </w:p>
    <w:p w14:paraId="49A6BBEE" w14:textId="77777777" w:rsidR="00E115E9" w:rsidRDefault="00E115E9" w:rsidP="00611620">
      <w:pPr>
        <w:rPr>
          <w:rtl/>
        </w:rPr>
      </w:pPr>
    </w:p>
    <w:p w14:paraId="3C4892EC" w14:textId="77777777" w:rsidR="00E115E9" w:rsidRDefault="00E115E9" w:rsidP="00611620">
      <w:pPr>
        <w:rPr>
          <w:rtl/>
        </w:rPr>
      </w:pPr>
    </w:p>
    <w:p w14:paraId="1351A233" w14:textId="77777777" w:rsidR="00E115E9" w:rsidRDefault="00E115E9" w:rsidP="00611620">
      <w:pPr>
        <w:rPr>
          <w:rtl/>
        </w:rPr>
      </w:pPr>
    </w:p>
    <w:p w14:paraId="12DCA991" w14:textId="77777777" w:rsidR="00E115E9" w:rsidRDefault="00E115E9" w:rsidP="00611620">
      <w:pPr>
        <w:rPr>
          <w:rtl/>
        </w:rPr>
      </w:pPr>
    </w:p>
    <w:p w14:paraId="43A4A09A" w14:textId="5D85089F" w:rsidR="00E115E9" w:rsidRDefault="00E115E9" w:rsidP="00611620">
      <w:pPr>
        <w:rPr>
          <w:rtl/>
        </w:rPr>
      </w:pPr>
    </w:p>
    <w:p w14:paraId="5786CBCB" w14:textId="6BA4C170" w:rsidR="00E115E9" w:rsidRDefault="00E115E9" w:rsidP="00611620">
      <w:pPr>
        <w:rPr>
          <w:rtl/>
        </w:rPr>
      </w:pPr>
    </w:p>
    <w:p w14:paraId="5FE436D0" w14:textId="0324BE03" w:rsidR="00A87DFE" w:rsidRDefault="00A87DFE" w:rsidP="00611620">
      <w:pPr>
        <w:rPr>
          <w:rtl/>
        </w:rPr>
      </w:pPr>
    </w:p>
    <w:p w14:paraId="0A53F95C" w14:textId="77777777" w:rsidR="00E115E9" w:rsidRDefault="00E115E9" w:rsidP="00611620">
      <w:pPr>
        <w:rPr>
          <w:rtl/>
        </w:rPr>
      </w:pPr>
    </w:p>
    <w:p w14:paraId="155B3C8E" w14:textId="77777777" w:rsidR="00E115E9" w:rsidRDefault="00E115E9" w:rsidP="00611620">
      <w:pPr>
        <w:rPr>
          <w:rtl/>
        </w:rPr>
      </w:pPr>
    </w:p>
    <w:p w14:paraId="7B54307D" w14:textId="77777777" w:rsidR="00E115E9" w:rsidRDefault="00E115E9" w:rsidP="00611620">
      <w:pPr>
        <w:rPr>
          <w:rtl/>
        </w:rPr>
      </w:pPr>
    </w:p>
    <w:p w14:paraId="7789F4A4" w14:textId="77777777" w:rsidR="00E115E9" w:rsidRDefault="00E115E9" w:rsidP="00611620">
      <w:pPr>
        <w:rPr>
          <w:rtl/>
        </w:rPr>
      </w:pPr>
    </w:p>
    <w:p w14:paraId="7E0F9079" w14:textId="77777777" w:rsidR="00E115E9" w:rsidRDefault="00E115E9" w:rsidP="00611620">
      <w:pPr>
        <w:rPr>
          <w:rtl/>
        </w:rPr>
      </w:pPr>
    </w:p>
    <w:p w14:paraId="4B0EAA82" w14:textId="77777777" w:rsidR="00E115E9" w:rsidRDefault="00E115E9" w:rsidP="00611620">
      <w:pPr>
        <w:rPr>
          <w:rtl/>
        </w:rPr>
      </w:pPr>
    </w:p>
    <w:p w14:paraId="652AA47F" w14:textId="77777777" w:rsidR="00E115E9" w:rsidRDefault="00E115E9" w:rsidP="00611620">
      <w:pPr>
        <w:rPr>
          <w:rtl/>
        </w:rPr>
      </w:pPr>
    </w:p>
    <w:p w14:paraId="1417FEB3" w14:textId="77777777" w:rsidR="00E115E9" w:rsidRDefault="00E115E9" w:rsidP="00611620">
      <w:pPr>
        <w:rPr>
          <w:rtl/>
        </w:rPr>
      </w:pPr>
    </w:p>
    <w:p w14:paraId="779BBC05" w14:textId="77777777" w:rsidR="00461F18" w:rsidRDefault="00461F18" w:rsidP="00611620">
      <w:pPr>
        <w:rPr>
          <w:rtl/>
        </w:rPr>
      </w:pPr>
    </w:p>
    <w:p w14:paraId="1D7FD185" w14:textId="77777777" w:rsidR="00461F18" w:rsidRDefault="00461F18" w:rsidP="00611620">
      <w:pPr>
        <w:rPr>
          <w:rtl/>
        </w:rPr>
      </w:pPr>
    </w:p>
    <w:p w14:paraId="568F895C" w14:textId="77777777" w:rsidR="00E115E9" w:rsidRDefault="00E115E9" w:rsidP="00611620">
      <w:pPr>
        <w:rPr>
          <w:rtl/>
        </w:rPr>
      </w:pPr>
    </w:p>
    <w:p w14:paraId="03ABF316" w14:textId="5D270B11" w:rsidR="007961F6" w:rsidRPr="00101A41" w:rsidRDefault="007961F6" w:rsidP="007961F6">
      <w:pPr>
        <w:rPr>
          <w:rFonts w:cs="Lina sans"/>
          <w:sz w:val="18"/>
          <w:szCs w:val="18"/>
          <w:rtl/>
        </w:rPr>
      </w:pPr>
      <w:r w:rsidRPr="00101A41">
        <w:rPr>
          <w:rFonts w:cs="Lina sans" w:hint="cs"/>
          <w:sz w:val="18"/>
          <w:szCs w:val="18"/>
          <w:rtl/>
        </w:rPr>
        <w:lastRenderedPageBreak/>
        <w:t>سجل تعديلات مبالغ الدعم</w:t>
      </w:r>
    </w:p>
    <w:p w14:paraId="26A09154" w14:textId="6229090F" w:rsidR="00E115E9" w:rsidRDefault="00BB1D23" w:rsidP="00611620">
      <w:pPr>
        <w:rPr>
          <w:rtl/>
        </w:rPr>
      </w:pPr>
      <w:r w:rsidRPr="00D036AD">
        <w:rPr>
          <w:noProof/>
        </w:rPr>
        <w:drawing>
          <wp:anchor distT="0" distB="0" distL="114300" distR="114300" simplePos="0" relativeHeight="251951104" behindDoc="0" locked="0" layoutInCell="1" allowOverlap="1" wp14:anchorId="0933BAC3" wp14:editId="052023EC">
            <wp:simplePos x="0" y="0"/>
            <wp:positionH relativeFrom="margin">
              <wp:posOffset>717550</wp:posOffset>
            </wp:positionH>
            <wp:positionV relativeFrom="paragraph">
              <wp:posOffset>83820</wp:posOffset>
            </wp:positionV>
            <wp:extent cx="4632325" cy="1393825"/>
            <wp:effectExtent l="19050" t="19050" r="15875" b="15875"/>
            <wp:wrapSquare wrapText="bothSides"/>
            <wp:docPr id="20457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856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1393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A44C8" w14:textId="54FBFD16" w:rsidR="00E115E9" w:rsidRDefault="00E115E9" w:rsidP="00611620">
      <w:pPr>
        <w:rPr>
          <w:rtl/>
        </w:rPr>
      </w:pPr>
    </w:p>
    <w:p w14:paraId="09F492D6" w14:textId="67DEE730" w:rsidR="00E115E9" w:rsidRDefault="00E115E9" w:rsidP="00611620">
      <w:pPr>
        <w:rPr>
          <w:rtl/>
        </w:rPr>
      </w:pPr>
    </w:p>
    <w:p w14:paraId="162D1A9A" w14:textId="77777777" w:rsidR="00E115E9" w:rsidRDefault="00E115E9" w:rsidP="00611620">
      <w:pPr>
        <w:rPr>
          <w:rtl/>
        </w:rPr>
      </w:pPr>
    </w:p>
    <w:p w14:paraId="4644B080" w14:textId="77777777" w:rsidR="00E115E9" w:rsidRDefault="00E115E9" w:rsidP="00611620">
      <w:pPr>
        <w:rPr>
          <w:rtl/>
        </w:rPr>
      </w:pPr>
    </w:p>
    <w:p w14:paraId="05AD575E" w14:textId="77777777" w:rsidR="00E115E9" w:rsidRDefault="00E115E9" w:rsidP="00611620">
      <w:pPr>
        <w:rPr>
          <w:rtl/>
        </w:rPr>
      </w:pPr>
    </w:p>
    <w:p w14:paraId="0AF017DA" w14:textId="77777777" w:rsidR="00E115E9" w:rsidRDefault="00E115E9" w:rsidP="00611620">
      <w:pPr>
        <w:rPr>
          <w:rtl/>
        </w:rPr>
      </w:pPr>
    </w:p>
    <w:p w14:paraId="33026521" w14:textId="77777777" w:rsidR="00E115E9" w:rsidRDefault="00E115E9" w:rsidP="00611620">
      <w:pPr>
        <w:rPr>
          <w:rtl/>
        </w:rPr>
      </w:pPr>
    </w:p>
    <w:p w14:paraId="3B1E3117" w14:textId="71B39491" w:rsidR="00E115E9" w:rsidRDefault="00BB1D23" w:rsidP="00611620">
      <w:pPr>
        <w:rPr>
          <w:rtl/>
        </w:rPr>
      </w:pPr>
      <w:r w:rsidRPr="00FC6D7B">
        <w:rPr>
          <w:noProof/>
        </w:rPr>
        <w:drawing>
          <wp:anchor distT="0" distB="0" distL="114300" distR="114300" simplePos="0" relativeHeight="251953152" behindDoc="0" locked="0" layoutInCell="1" allowOverlap="1" wp14:anchorId="14656779" wp14:editId="297EEB93">
            <wp:simplePos x="0" y="0"/>
            <wp:positionH relativeFrom="margin">
              <wp:posOffset>714375</wp:posOffset>
            </wp:positionH>
            <wp:positionV relativeFrom="paragraph">
              <wp:posOffset>20532</wp:posOffset>
            </wp:positionV>
            <wp:extent cx="4641215" cy="2390775"/>
            <wp:effectExtent l="19050" t="19050" r="26035" b="28575"/>
            <wp:wrapSquare wrapText="bothSides"/>
            <wp:docPr id="6238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8754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390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F320C" w14:textId="55E0E3B3" w:rsidR="00E115E9" w:rsidRDefault="00E115E9" w:rsidP="00611620">
      <w:pPr>
        <w:rPr>
          <w:rtl/>
        </w:rPr>
      </w:pPr>
    </w:p>
    <w:p w14:paraId="1EFAC423" w14:textId="7075C92C" w:rsidR="00E115E9" w:rsidRDefault="00E115E9" w:rsidP="00611620">
      <w:pPr>
        <w:rPr>
          <w:rtl/>
        </w:rPr>
      </w:pPr>
    </w:p>
    <w:p w14:paraId="20BB87A9" w14:textId="77777777" w:rsidR="00E115E9" w:rsidRDefault="00E115E9" w:rsidP="00611620">
      <w:pPr>
        <w:rPr>
          <w:rtl/>
        </w:rPr>
      </w:pPr>
    </w:p>
    <w:p w14:paraId="1F257DAD" w14:textId="77777777" w:rsidR="00E115E9" w:rsidRDefault="00E115E9" w:rsidP="00611620">
      <w:pPr>
        <w:rPr>
          <w:rtl/>
        </w:rPr>
      </w:pPr>
    </w:p>
    <w:p w14:paraId="1042D2F8" w14:textId="77777777" w:rsidR="00E115E9" w:rsidRDefault="00E115E9" w:rsidP="00611620">
      <w:pPr>
        <w:rPr>
          <w:rtl/>
        </w:rPr>
      </w:pPr>
    </w:p>
    <w:p w14:paraId="500E3C0B" w14:textId="77777777" w:rsidR="00E115E9" w:rsidRDefault="00E115E9" w:rsidP="00611620">
      <w:pPr>
        <w:rPr>
          <w:rtl/>
        </w:rPr>
      </w:pPr>
    </w:p>
    <w:p w14:paraId="3C8D013C" w14:textId="77777777" w:rsidR="00E115E9" w:rsidRDefault="00E115E9" w:rsidP="00611620">
      <w:pPr>
        <w:rPr>
          <w:rtl/>
        </w:rPr>
      </w:pPr>
    </w:p>
    <w:p w14:paraId="094B8016" w14:textId="77777777" w:rsidR="00E115E9" w:rsidRDefault="00E115E9" w:rsidP="00611620">
      <w:pPr>
        <w:rPr>
          <w:rtl/>
        </w:rPr>
      </w:pPr>
    </w:p>
    <w:p w14:paraId="5F192866" w14:textId="77777777" w:rsidR="00E115E9" w:rsidRDefault="00E115E9" w:rsidP="00611620">
      <w:pPr>
        <w:rPr>
          <w:rtl/>
        </w:rPr>
      </w:pPr>
    </w:p>
    <w:p w14:paraId="4EB480EB" w14:textId="77777777" w:rsidR="00E115E9" w:rsidRDefault="00E115E9" w:rsidP="00611620">
      <w:pPr>
        <w:rPr>
          <w:rtl/>
        </w:rPr>
      </w:pPr>
    </w:p>
    <w:p w14:paraId="7A28F070" w14:textId="77777777" w:rsidR="00E115E9" w:rsidRDefault="00E115E9" w:rsidP="00611620">
      <w:pPr>
        <w:rPr>
          <w:rtl/>
        </w:rPr>
      </w:pPr>
    </w:p>
    <w:p w14:paraId="18513021" w14:textId="77777777" w:rsidR="00E115E9" w:rsidRDefault="00E115E9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E25395" w:rsidRPr="000037B9" w14:paraId="77AAF4F0" w14:textId="77777777" w:rsidTr="00311438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31785276" w14:textId="77777777" w:rsidR="00E25395" w:rsidRPr="00101A41" w:rsidRDefault="00E25395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7000533A" w14:textId="77777777" w:rsidR="00E25395" w:rsidRPr="00101A41" w:rsidRDefault="00E25395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5785DA85" w14:textId="77777777" w:rsidR="00E25395" w:rsidRPr="00101A41" w:rsidRDefault="00E25395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451D034C" w14:textId="77777777" w:rsidR="00E25395" w:rsidRPr="00101A41" w:rsidRDefault="00E25395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0514526E" w14:textId="77777777" w:rsidR="00E25395" w:rsidRPr="00101A41" w:rsidRDefault="00E25395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E25395" w:rsidRPr="00783BF6" w14:paraId="77494485" w14:textId="77777777" w:rsidTr="00311438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483971E" w14:textId="77777777" w:rsidR="00E25395" w:rsidRPr="00101A41" w:rsidRDefault="00E25395" w:rsidP="00311438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101A41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101A41">
              <w:rPr>
                <w:rFonts w:cs="Lina sans" w:hint="cs"/>
                <w:sz w:val="18"/>
                <w:szCs w:val="18"/>
                <w:rtl/>
                <w:lang w:bidi="ar-EG"/>
              </w:rPr>
              <w:t>في حالة الإضافة والتعديل</w:t>
            </w:r>
          </w:p>
        </w:tc>
      </w:tr>
      <w:tr w:rsidR="00820D96" w:rsidRPr="00B7513D" w14:paraId="589F06F5" w14:textId="77777777" w:rsidTr="00A90DBA">
        <w:trPr>
          <w:trHeight w:val="20"/>
          <w:jc w:val="center"/>
        </w:trPr>
        <w:tc>
          <w:tcPr>
            <w:tcW w:w="447" w:type="dxa"/>
            <w:vAlign w:val="center"/>
          </w:tcPr>
          <w:p w14:paraId="1BDE182C" w14:textId="77777777" w:rsidR="00820D96" w:rsidRPr="00B166DF" w:rsidRDefault="00820D96">
            <w:pPr>
              <w:pStyle w:val="ListParagraph"/>
              <w:numPr>
                <w:ilvl w:val="0"/>
                <w:numId w:val="6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2521BD0" w14:textId="0CB531AC" w:rsidR="00820D96" w:rsidRPr="00101A41" w:rsidRDefault="00820D96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التاريخ</w:t>
            </w:r>
          </w:p>
        </w:tc>
        <w:tc>
          <w:tcPr>
            <w:tcW w:w="1179" w:type="dxa"/>
            <w:vAlign w:val="center"/>
          </w:tcPr>
          <w:p w14:paraId="1301CD83" w14:textId="18770437" w:rsidR="00820D96" w:rsidRPr="00101A41" w:rsidRDefault="002A06F4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</w:tcPr>
          <w:p w14:paraId="4735D0FD" w14:textId="77777777" w:rsidR="00820D96" w:rsidRPr="00101A41" w:rsidRDefault="00820D96" w:rsidP="00311438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</w:tcPr>
          <w:p w14:paraId="769F4ECD" w14:textId="77777777" w:rsidR="00820D96" w:rsidRPr="00101A41" w:rsidRDefault="00820D96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2A06F4" w:rsidRPr="00B7513D" w14:paraId="4A62E293" w14:textId="77777777" w:rsidTr="00A90DBA">
        <w:trPr>
          <w:trHeight w:val="20"/>
          <w:jc w:val="center"/>
        </w:trPr>
        <w:tc>
          <w:tcPr>
            <w:tcW w:w="447" w:type="dxa"/>
            <w:vAlign w:val="center"/>
          </w:tcPr>
          <w:p w14:paraId="50D68E70" w14:textId="77777777" w:rsidR="002A06F4" w:rsidRPr="00B166DF" w:rsidRDefault="002A06F4">
            <w:pPr>
              <w:pStyle w:val="ListParagraph"/>
              <w:numPr>
                <w:ilvl w:val="0"/>
                <w:numId w:val="6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2233CB9" w14:textId="711BAE12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المبلغ السابق</w:t>
            </w:r>
          </w:p>
        </w:tc>
        <w:tc>
          <w:tcPr>
            <w:tcW w:w="1179" w:type="dxa"/>
            <w:vAlign w:val="center"/>
          </w:tcPr>
          <w:p w14:paraId="2CDD5D79" w14:textId="6651DEF3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</w:tcPr>
          <w:p w14:paraId="4357C3BF" w14:textId="77777777" w:rsidR="002A06F4" w:rsidRPr="00101A41" w:rsidRDefault="002A06F4" w:rsidP="002A06F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</w:tcPr>
          <w:p w14:paraId="18FD5998" w14:textId="3338B1D1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2A06F4" w:rsidRPr="00B7513D" w14:paraId="2021178E" w14:textId="77777777" w:rsidTr="00A90DBA">
        <w:trPr>
          <w:trHeight w:val="20"/>
          <w:jc w:val="center"/>
        </w:trPr>
        <w:tc>
          <w:tcPr>
            <w:tcW w:w="447" w:type="dxa"/>
            <w:vAlign w:val="center"/>
          </w:tcPr>
          <w:p w14:paraId="4E9B10BF" w14:textId="77777777" w:rsidR="002A06F4" w:rsidRPr="00B166DF" w:rsidRDefault="002A06F4">
            <w:pPr>
              <w:pStyle w:val="ListParagraph"/>
              <w:numPr>
                <w:ilvl w:val="0"/>
                <w:numId w:val="6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DDE4615" w14:textId="6AEC577D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المبلغ بعد التعديل</w:t>
            </w:r>
          </w:p>
        </w:tc>
        <w:tc>
          <w:tcPr>
            <w:tcW w:w="1179" w:type="dxa"/>
            <w:vAlign w:val="center"/>
          </w:tcPr>
          <w:p w14:paraId="43334D2D" w14:textId="78D79FA2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2247E02" w14:textId="1A60D7A3" w:rsidR="002A06F4" w:rsidRPr="00101A41" w:rsidRDefault="002A06F4" w:rsidP="002A06F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  <w:vAlign w:val="center"/>
          </w:tcPr>
          <w:p w14:paraId="6D02D137" w14:textId="31761719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2A06F4" w:rsidRPr="00B7513D" w14:paraId="76BB0A45" w14:textId="77777777" w:rsidTr="00A90DBA">
        <w:trPr>
          <w:trHeight w:val="20"/>
          <w:jc w:val="center"/>
        </w:trPr>
        <w:tc>
          <w:tcPr>
            <w:tcW w:w="447" w:type="dxa"/>
            <w:vAlign w:val="center"/>
          </w:tcPr>
          <w:p w14:paraId="30915DB5" w14:textId="77777777" w:rsidR="002A06F4" w:rsidRPr="00B166DF" w:rsidRDefault="002A06F4">
            <w:pPr>
              <w:pStyle w:val="ListParagraph"/>
              <w:numPr>
                <w:ilvl w:val="0"/>
                <w:numId w:val="6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3C4A84B" w14:textId="6DB38EA9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المسؤول</w:t>
            </w:r>
          </w:p>
        </w:tc>
        <w:tc>
          <w:tcPr>
            <w:tcW w:w="1179" w:type="dxa"/>
            <w:vAlign w:val="center"/>
          </w:tcPr>
          <w:p w14:paraId="3A792049" w14:textId="1D61A59E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3D85E98" w14:textId="78F1D092" w:rsidR="002A06F4" w:rsidRPr="00101A41" w:rsidRDefault="002A06F4" w:rsidP="002A06F4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  <w:vAlign w:val="center"/>
          </w:tcPr>
          <w:p w14:paraId="2EB1D166" w14:textId="171E1AAB" w:rsidR="002A06F4" w:rsidRPr="00101A41" w:rsidRDefault="002A06F4" w:rsidP="002A06F4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</w:tbl>
    <w:p w14:paraId="1B9F4B47" w14:textId="77777777" w:rsidR="00E115E9" w:rsidRDefault="00E115E9" w:rsidP="00611620">
      <w:pPr>
        <w:rPr>
          <w:rtl/>
        </w:rPr>
      </w:pPr>
    </w:p>
    <w:p w14:paraId="4FC421B3" w14:textId="77777777" w:rsidR="00E115E9" w:rsidRDefault="00E115E9" w:rsidP="00611620">
      <w:pPr>
        <w:rPr>
          <w:rtl/>
        </w:rPr>
      </w:pPr>
    </w:p>
    <w:p w14:paraId="23BF8427" w14:textId="77777777" w:rsidR="00E115E9" w:rsidRDefault="00E115E9" w:rsidP="00611620">
      <w:pPr>
        <w:rPr>
          <w:rtl/>
        </w:rPr>
      </w:pPr>
    </w:p>
    <w:p w14:paraId="17D5C5E0" w14:textId="77777777" w:rsidR="00E115E9" w:rsidRDefault="00E115E9" w:rsidP="00611620">
      <w:pPr>
        <w:rPr>
          <w:rtl/>
        </w:rPr>
      </w:pPr>
    </w:p>
    <w:p w14:paraId="72412472" w14:textId="77777777" w:rsidR="00E115E9" w:rsidRDefault="00E115E9" w:rsidP="00611620">
      <w:pPr>
        <w:rPr>
          <w:rtl/>
        </w:rPr>
      </w:pPr>
    </w:p>
    <w:p w14:paraId="71174497" w14:textId="77777777" w:rsidR="00E115E9" w:rsidRDefault="00E115E9" w:rsidP="00611620">
      <w:pPr>
        <w:rPr>
          <w:rtl/>
        </w:rPr>
      </w:pPr>
    </w:p>
    <w:p w14:paraId="69AC1C73" w14:textId="77777777" w:rsidR="00E115E9" w:rsidRDefault="00E115E9" w:rsidP="00611620">
      <w:pPr>
        <w:rPr>
          <w:rtl/>
        </w:rPr>
      </w:pPr>
    </w:p>
    <w:p w14:paraId="7ED30377" w14:textId="77777777" w:rsidR="00E115E9" w:rsidRDefault="00E115E9" w:rsidP="00611620">
      <w:pPr>
        <w:rPr>
          <w:rtl/>
        </w:rPr>
      </w:pPr>
    </w:p>
    <w:p w14:paraId="645F960C" w14:textId="77777777" w:rsidR="00E115E9" w:rsidRDefault="00E115E9" w:rsidP="00611620">
      <w:pPr>
        <w:rPr>
          <w:rtl/>
        </w:rPr>
      </w:pPr>
    </w:p>
    <w:p w14:paraId="10670F85" w14:textId="77777777" w:rsidR="00E115E9" w:rsidRDefault="00E115E9" w:rsidP="00611620"/>
    <w:p w14:paraId="36365B0A" w14:textId="77777777" w:rsidR="00012FC3" w:rsidRDefault="00012FC3" w:rsidP="00611620">
      <w:pPr>
        <w:rPr>
          <w:rtl/>
        </w:rPr>
      </w:pPr>
    </w:p>
    <w:p w14:paraId="2416447F" w14:textId="77777777" w:rsidR="00E115E9" w:rsidRDefault="00E115E9" w:rsidP="00611620">
      <w:pPr>
        <w:rPr>
          <w:rtl/>
        </w:rPr>
      </w:pPr>
    </w:p>
    <w:p w14:paraId="75E3BE72" w14:textId="77777777" w:rsidR="00E115E9" w:rsidRDefault="00E115E9" w:rsidP="00611620">
      <w:pPr>
        <w:rPr>
          <w:rtl/>
        </w:rPr>
      </w:pPr>
    </w:p>
    <w:p w14:paraId="4BCA8D90" w14:textId="77777777" w:rsidR="00E115E9" w:rsidRDefault="00E115E9" w:rsidP="00611620">
      <w:pPr>
        <w:rPr>
          <w:rtl/>
        </w:rPr>
      </w:pPr>
    </w:p>
    <w:p w14:paraId="19022C47" w14:textId="77777777" w:rsidR="00E115E9" w:rsidRDefault="00E115E9" w:rsidP="00611620">
      <w:pPr>
        <w:rPr>
          <w:rtl/>
        </w:rPr>
      </w:pPr>
    </w:p>
    <w:p w14:paraId="2278C4F6" w14:textId="07AAE19C" w:rsidR="00E115E9" w:rsidRPr="0053293C" w:rsidRDefault="001C42CF">
      <w:pPr>
        <w:pStyle w:val="Heading3"/>
        <w:numPr>
          <w:ilvl w:val="1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lastRenderedPageBreak/>
        <w:t xml:space="preserve">شاشة </w:t>
      </w:r>
      <w:r w:rsidR="00551120" w:rsidRPr="0053293C">
        <w:rPr>
          <w:rFonts w:cs="Lina sans" w:hint="cs"/>
          <w:rtl/>
        </w:rPr>
        <w:t>إ</w:t>
      </w:r>
      <w:r w:rsidRPr="0053293C">
        <w:rPr>
          <w:rFonts w:cs="Lina sans" w:hint="cs"/>
          <w:rtl/>
        </w:rPr>
        <w:t>جراءات الطلب</w:t>
      </w:r>
    </w:p>
    <w:p w14:paraId="0D89BE55" w14:textId="5B24DC14" w:rsidR="009804E6" w:rsidRDefault="00B417FA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2112896" behindDoc="0" locked="0" layoutInCell="1" allowOverlap="1" wp14:anchorId="3B4F4A6A" wp14:editId="13F8AD99">
            <wp:simplePos x="0" y="0"/>
            <wp:positionH relativeFrom="margin">
              <wp:posOffset>1363980</wp:posOffset>
            </wp:positionH>
            <wp:positionV relativeFrom="paragraph">
              <wp:posOffset>22225</wp:posOffset>
            </wp:positionV>
            <wp:extent cx="3771265" cy="1217295"/>
            <wp:effectExtent l="19050" t="19050" r="19685" b="20955"/>
            <wp:wrapSquare wrapText="bothSides"/>
            <wp:docPr id="223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98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217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DB530" w14:textId="5DB51582" w:rsidR="009804E6" w:rsidRDefault="009804E6" w:rsidP="00611620">
      <w:pPr>
        <w:rPr>
          <w:rtl/>
        </w:rPr>
      </w:pPr>
    </w:p>
    <w:p w14:paraId="16B38F66" w14:textId="7CDED9D1" w:rsidR="009804E6" w:rsidRDefault="009804E6" w:rsidP="00611620">
      <w:pPr>
        <w:rPr>
          <w:rtl/>
        </w:rPr>
      </w:pPr>
    </w:p>
    <w:p w14:paraId="5282924E" w14:textId="2866685E" w:rsidR="00B417FA" w:rsidRDefault="00B417FA" w:rsidP="00611620">
      <w:pPr>
        <w:rPr>
          <w:rtl/>
        </w:rPr>
      </w:pPr>
    </w:p>
    <w:p w14:paraId="362118FE" w14:textId="77777777" w:rsidR="00B417FA" w:rsidRDefault="00B417FA" w:rsidP="00611620">
      <w:pPr>
        <w:rPr>
          <w:rtl/>
        </w:rPr>
      </w:pPr>
    </w:p>
    <w:p w14:paraId="5F59A2BA" w14:textId="77777777" w:rsidR="00B417FA" w:rsidRDefault="00B417FA" w:rsidP="00611620">
      <w:pPr>
        <w:rPr>
          <w:rtl/>
        </w:rPr>
      </w:pPr>
    </w:p>
    <w:p w14:paraId="6E4C1E50" w14:textId="7709E43C" w:rsidR="00B417FA" w:rsidRDefault="00B417FA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2113920" behindDoc="0" locked="0" layoutInCell="1" allowOverlap="1" wp14:anchorId="11889E1C" wp14:editId="24E8D9CF">
            <wp:simplePos x="0" y="0"/>
            <wp:positionH relativeFrom="column">
              <wp:posOffset>1337945</wp:posOffset>
            </wp:positionH>
            <wp:positionV relativeFrom="paragraph">
              <wp:posOffset>61595</wp:posOffset>
            </wp:positionV>
            <wp:extent cx="3825240" cy="1371600"/>
            <wp:effectExtent l="19050" t="19050" r="22860" b="19050"/>
            <wp:wrapSquare wrapText="bothSides"/>
            <wp:docPr id="13133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3606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371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7A802" w14:textId="4AE213B2" w:rsidR="00B417FA" w:rsidRDefault="00B417FA" w:rsidP="00611620">
      <w:pPr>
        <w:rPr>
          <w:rtl/>
        </w:rPr>
      </w:pPr>
    </w:p>
    <w:p w14:paraId="09C24CB3" w14:textId="4E7D4E7A" w:rsidR="00B417FA" w:rsidRDefault="00B417FA" w:rsidP="00611620">
      <w:pPr>
        <w:rPr>
          <w:rtl/>
        </w:rPr>
      </w:pPr>
    </w:p>
    <w:p w14:paraId="23A25C37" w14:textId="04F2F0BB" w:rsidR="00B417FA" w:rsidRDefault="00B417FA" w:rsidP="00611620">
      <w:pPr>
        <w:rPr>
          <w:rtl/>
        </w:rPr>
      </w:pPr>
    </w:p>
    <w:p w14:paraId="09C3A4BB" w14:textId="2E5B457E" w:rsidR="00B417FA" w:rsidRDefault="00B417FA" w:rsidP="00611620">
      <w:pPr>
        <w:rPr>
          <w:rtl/>
        </w:rPr>
      </w:pPr>
    </w:p>
    <w:p w14:paraId="7CA5B473" w14:textId="6EB9FA9C" w:rsidR="00B417FA" w:rsidRDefault="00B417FA" w:rsidP="00611620">
      <w:pPr>
        <w:rPr>
          <w:rtl/>
        </w:rPr>
      </w:pPr>
    </w:p>
    <w:p w14:paraId="70674384" w14:textId="1A75EB87" w:rsidR="00B417FA" w:rsidRDefault="00B417FA" w:rsidP="00611620">
      <w:pPr>
        <w:rPr>
          <w:rtl/>
        </w:rPr>
      </w:pPr>
    </w:p>
    <w:p w14:paraId="5765EE53" w14:textId="32B352CC" w:rsidR="009804E6" w:rsidRDefault="00B417FA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2114944" behindDoc="0" locked="0" layoutInCell="1" allowOverlap="1" wp14:anchorId="78E58F43" wp14:editId="6541B5D0">
            <wp:simplePos x="0" y="0"/>
            <wp:positionH relativeFrom="column">
              <wp:posOffset>1328420</wp:posOffset>
            </wp:positionH>
            <wp:positionV relativeFrom="paragraph">
              <wp:posOffset>25400</wp:posOffset>
            </wp:positionV>
            <wp:extent cx="3834765" cy="1358265"/>
            <wp:effectExtent l="19050" t="19050" r="13335" b="13335"/>
            <wp:wrapSquare wrapText="bothSides"/>
            <wp:docPr id="15987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39974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1358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BE395" w14:textId="5D56F113" w:rsidR="009804E6" w:rsidRDefault="009804E6" w:rsidP="00611620">
      <w:pPr>
        <w:rPr>
          <w:rtl/>
        </w:rPr>
      </w:pPr>
    </w:p>
    <w:p w14:paraId="73B63FDF" w14:textId="766AD9DB" w:rsidR="009804E6" w:rsidRDefault="009804E6" w:rsidP="00611620">
      <w:pPr>
        <w:rPr>
          <w:rtl/>
        </w:rPr>
      </w:pPr>
    </w:p>
    <w:p w14:paraId="4623A917" w14:textId="60149C1F" w:rsidR="009804E6" w:rsidRDefault="009804E6" w:rsidP="00611620">
      <w:pPr>
        <w:rPr>
          <w:rtl/>
        </w:rPr>
      </w:pPr>
    </w:p>
    <w:p w14:paraId="57D5FF4B" w14:textId="6171DCD7" w:rsidR="009804E6" w:rsidRDefault="009804E6" w:rsidP="00611620">
      <w:pPr>
        <w:rPr>
          <w:rtl/>
        </w:rPr>
      </w:pPr>
    </w:p>
    <w:p w14:paraId="3BADCDBA" w14:textId="657A2D84" w:rsidR="009804E6" w:rsidRDefault="009804E6" w:rsidP="00611620">
      <w:pPr>
        <w:rPr>
          <w:rtl/>
        </w:rPr>
      </w:pPr>
    </w:p>
    <w:p w14:paraId="110E4238" w14:textId="77777777" w:rsidR="00B417FA" w:rsidRDefault="00B417FA" w:rsidP="00611620">
      <w:pPr>
        <w:rPr>
          <w:rtl/>
        </w:rPr>
      </w:pPr>
    </w:p>
    <w:p w14:paraId="1C6DD8AD" w14:textId="75AF630B" w:rsidR="00E115E9" w:rsidRDefault="00E115E9" w:rsidP="00611620">
      <w:pPr>
        <w:rPr>
          <w:rtl/>
        </w:rPr>
      </w:pPr>
    </w:p>
    <w:tbl>
      <w:tblPr>
        <w:bidiVisual/>
        <w:tblW w:w="945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"/>
        <w:gridCol w:w="1709"/>
        <w:gridCol w:w="995"/>
        <w:gridCol w:w="5040"/>
        <w:gridCol w:w="1266"/>
      </w:tblGrid>
      <w:tr w:rsidR="00A62376" w:rsidRPr="000037B9" w14:paraId="0513ECFE" w14:textId="77777777" w:rsidTr="00311438">
        <w:trPr>
          <w:trHeight w:val="20"/>
          <w:tblHeader/>
          <w:jc w:val="center"/>
        </w:trPr>
        <w:tc>
          <w:tcPr>
            <w:tcW w:w="9454" w:type="dxa"/>
            <w:gridSpan w:val="5"/>
            <w:shd w:val="clear" w:color="auto" w:fill="307B67"/>
            <w:vAlign w:val="center"/>
          </w:tcPr>
          <w:p w14:paraId="67B77BC4" w14:textId="77777777" w:rsidR="00A62376" w:rsidRPr="00B57ABD" w:rsidRDefault="00A62376" w:rsidP="00B57ABD">
            <w:pPr>
              <w:pStyle w:val="tabletitle"/>
              <w:jc w:val="center"/>
              <w:rPr>
                <w:rFonts w:cs="Lina sans"/>
                <w:rtl/>
              </w:rPr>
            </w:pPr>
            <w:r w:rsidRPr="00B57ABD">
              <w:rPr>
                <w:rFonts w:cs="Lina sans" w:hint="cs"/>
                <w:rtl/>
              </w:rPr>
              <w:t>حقول البيانات</w:t>
            </w:r>
          </w:p>
        </w:tc>
      </w:tr>
      <w:tr w:rsidR="00A62376" w:rsidRPr="000037B9" w14:paraId="645E2B83" w14:textId="77777777" w:rsidTr="00311438">
        <w:trPr>
          <w:trHeight w:val="20"/>
          <w:tblHeader/>
          <w:jc w:val="center"/>
        </w:trPr>
        <w:tc>
          <w:tcPr>
            <w:tcW w:w="444" w:type="dxa"/>
            <w:shd w:val="clear" w:color="auto" w:fill="D9D9D9" w:themeFill="background1" w:themeFillShade="D9"/>
            <w:vAlign w:val="center"/>
            <w:hideMark/>
          </w:tcPr>
          <w:p w14:paraId="68777721" w14:textId="77777777" w:rsidR="00A62376" w:rsidRPr="00B57ABD" w:rsidRDefault="00A62376" w:rsidP="00024B60">
            <w:pPr>
              <w:jc w:val="center"/>
              <w:rPr>
                <w:rFonts w:cs="Lina sans"/>
                <w:sz w:val="18"/>
                <w:szCs w:val="18"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  <w:hideMark/>
          </w:tcPr>
          <w:p w14:paraId="4A22294B" w14:textId="77777777" w:rsidR="00A62376" w:rsidRPr="00B57ABD" w:rsidRDefault="00A62376" w:rsidP="00024B60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  <w:hideMark/>
          </w:tcPr>
          <w:p w14:paraId="1B970933" w14:textId="77777777" w:rsidR="00A62376" w:rsidRPr="00B57ABD" w:rsidRDefault="00A62376" w:rsidP="00024B60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5040" w:type="dxa"/>
            <w:shd w:val="clear" w:color="auto" w:fill="D9D9D9" w:themeFill="background1" w:themeFillShade="D9"/>
            <w:vAlign w:val="center"/>
            <w:hideMark/>
          </w:tcPr>
          <w:p w14:paraId="0C48B309" w14:textId="77777777" w:rsidR="00A62376" w:rsidRPr="00B57ABD" w:rsidRDefault="00A62376" w:rsidP="00024B60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  <w:hideMark/>
          </w:tcPr>
          <w:p w14:paraId="5C091B03" w14:textId="77777777" w:rsidR="00A62376" w:rsidRPr="00B57ABD" w:rsidRDefault="00A62376" w:rsidP="00024B60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A62376" w:rsidRPr="009A7D54" w14:paraId="4803DB0D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2D00E16D" w14:textId="77777777" w:rsidR="00A62376" w:rsidRPr="00B57ABD" w:rsidRDefault="00A62376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15D4DAC2" w14:textId="35060063" w:rsidR="00A62376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الإجراء</w:t>
            </w:r>
            <w:r w:rsidR="00A62376" w:rsidRPr="00B57ABD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95" w:type="dxa"/>
            <w:vAlign w:val="center"/>
          </w:tcPr>
          <w:p w14:paraId="21D8F4E2" w14:textId="28B5DDEC" w:rsidR="00A62376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اختيار</w:t>
            </w:r>
          </w:p>
        </w:tc>
        <w:tc>
          <w:tcPr>
            <w:tcW w:w="5040" w:type="dxa"/>
            <w:vAlign w:val="center"/>
          </w:tcPr>
          <w:p w14:paraId="1B37429E" w14:textId="59466131" w:rsidR="00A62376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اختيار (ارجاع الى المستفيد/ارسال إلى مدير الإدارة/رفض الطلب)</w:t>
            </w:r>
            <w:r w:rsidR="00A62376" w:rsidRPr="00B57ABD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14:paraId="320369F0" w14:textId="03FABC43" w:rsidR="00A62376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155308" w:rsidRPr="009A7D54" w14:paraId="34A1E9A0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10EE8C1F" w14:textId="77777777" w:rsidR="00155308" w:rsidRPr="00B57ABD" w:rsidRDefault="00155308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2A822CF2" w14:textId="164A2E54" w:rsidR="00155308" w:rsidRPr="00B57ABD" w:rsidRDefault="008C5B66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قائمة </w:t>
            </w:r>
            <w:r w:rsidR="00155308" w:rsidRPr="00B57ABD">
              <w:rPr>
                <w:rFonts w:cs="Lina sans" w:hint="cs"/>
                <w:sz w:val="18"/>
                <w:szCs w:val="18"/>
                <w:rtl/>
              </w:rPr>
              <w:t>سبب الإرجاع</w:t>
            </w:r>
          </w:p>
        </w:tc>
        <w:tc>
          <w:tcPr>
            <w:tcW w:w="995" w:type="dxa"/>
            <w:vAlign w:val="center"/>
          </w:tcPr>
          <w:p w14:paraId="5F0315C8" w14:textId="2C29F951" w:rsidR="00155308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5040" w:type="dxa"/>
            <w:vAlign w:val="center"/>
          </w:tcPr>
          <w:p w14:paraId="146779A4" w14:textId="72BE0304" w:rsidR="00155308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لابد من الاختيار في حالة الارجاع</w:t>
            </w:r>
          </w:p>
        </w:tc>
        <w:tc>
          <w:tcPr>
            <w:tcW w:w="1266" w:type="dxa"/>
            <w:vAlign w:val="center"/>
          </w:tcPr>
          <w:p w14:paraId="60B25634" w14:textId="70A396E9" w:rsidR="00155308" w:rsidRPr="00B57ABD" w:rsidRDefault="00155308" w:rsidP="0031143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155308" w:rsidRPr="009A7D54" w14:paraId="0CD667CB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5DE07A64" w14:textId="77777777" w:rsidR="00155308" w:rsidRPr="00B57ABD" w:rsidRDefault="00155308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07C43B0E" w14:textId="63BB2395" w:rsidR="00155308" w:rsidRPr="00B57ABD" w:rsidRDefault="008C5B66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قائمة </w:t>
            </w:r>
            <w:r w:rsidR="00155308" w:rsidRPr="00B57ABD">
              <w:rPr>
                <w:rFonts w:cs="Lina sans" w:hint="cs"/>
                <w:sz w:val="18"/>
                <w:szCs w:val="18"/>
                <w:rtl/>
              </w:rPr>
              <w:t>رفض الطلب</w:t>
            </w:r>
          </w:p>
        </w:tc>
        <w:tc>
          <w:tcPr>
            <w:tcW w:w="995" w:type="dxa"/>
            <w:vAlign w:val="center"/>
          </w:tcPr>
          <w:p w14:paraId="0E1A2AB5" w14:textId="0C3780CC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5040" w:type="dxa"/>
            <w:vAlign w:val="center"/>
          </w:tcPr>
          <w:p w14:paraId="1CE51216" w14:textId="671B1AE8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لابد من الاختيار في حالة الرفض</w:t>
            </w:r>
          </w:p>
        </w:tc>
        <w:tc>
          <w:tcPr>
            <w:tcW w:w="1266" w:type="dxa"/>
            <w:vAlign w:val="center"/>
          </w:tcPr>
          <w:p w14:paraId="1AF38F8A" w14:textId="58A2717C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155308" w:rsidRPr="009A7D54" w14:paraId="5397F756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0E421BED" w14:textId="77777777" w:rsidR="00155308" w:rsidRPr="00B57ABD" w:rsidRDefault="00155308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19361ACF" w14:textId="6AC35EF5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التوصيات</w:t>
            </w:r>
          </w:p>
        </w:tc>
        <w:tc>
          <w:tcPr>
            <w:tcW w:w="995" w:type="dxa"/>
            <w:vAlign w:val="center"/>
          </w:tcPr>
          <w:p w14:paraId="4BAF2428" w14:textId="61190B5F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5040" w:type="dxa"/>
            <w:vAlign w:val="center"/>
          </w:tcPr>
          <w:p w14:paraId="190AEBC6" w14:textId="223F7CD4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لابد من ادخال كتابة التوصيات في حالة الارجاع أو الرفض ولا يمكن إتمام الاجراء إلا بعد ادخال النص</w:t>
            </w:r>
            <w:r w:rsidR="002E0BA0" w:rsidRPr="00B57ABD">
              <w:rPr>
                <w:rFonts w:cs="Lina sans" w:hint="cs"/>
                <w:sz w:val="18"/>
                <w:szCs w:val="18"/>
                <w:rtl/>
              </w:rPr>
              <w:t xml:space="preserve"> وفي حالة عدم النص تظهر رسالة للمستخدم "يرجى تعبئة الحقول الإلزامية"</w:t>
            </w:r>
          </w:p>
        </w:tc>
        <w:tc>
          <w:tcPr>
            <w:tcW w:w="1266" w:type="dxa"/>
            <w:vAlign w:val="center"/>
          </w:tcPr>
          <w:p w14:paraId="5303CB38" w14:textId="77777777" w:rsidR="00155308" w:rsidRPr="00B57ABD" w:rsidRDefault="00155308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BA0F85" w:rsidRPr="009A7D54" w14:paraId="337CD657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3E032047" w14:textId="77777777" w:rsidR="00BA0F85" w:rsidRPr="00B57ABD" w:rsidRDefault="00BA0F85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18FA18D7" w14:textId="11562416" w:rsidR="00BA0F85" w:rsidRPr="00B57ABD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رفض الطلب</w:t>
            </w:r>
          </w:p>
        </w:tc>
        <w:tc>
          <w:tcPr>
            <w:tcW w:w="995" w:type="dxa"/>
            <w:vAlign w:val="center"/>
          </w:tcPr>
          <w:p w14:paraId="4D97A9CD" w14:textId="60C816B9" w:rsidR="00BA0F85" w:rsidRPr="00B57ABD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6D59161F" w14:textId="77777777" w:rsidR="00BA0F85" w:rsidRPr="00B57ABD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عند الضغط عليه يتم ارجاع الطلب إلى المستفيد </w:t>
            </w:r>
          </w:p>
          <w:p w14:paraId="0DB2A677" w14:textId="749B18B9" w:rsidR="00014C91" w:rsidRPr="00B57ABD" w:rsidRDefault="00014C91" w:rsidP="00014C91">
            <w:pPr>
              <w:pStyle w:val="a2"/>
              <w:rPr>
                <w:rFonts w:cs="Lina sans"/>
                <w:sz w:val="18"/>
                <w:szCs w:val="18"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تتغير حالة الطلب من "قيد الدراسة والمراجعة" إلى "طلب مرفوض" </w:t>
            </w:r>
          </w:p>
          <w:p w14:paraId="4E59F211" w14:textId="466C3507" w:rsidR="00014C91" w:rsidRPr="00B57ABD" w:rsidRDefault="00014C91" w:rsidP="00014C9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يتم إرسال </w:t>
            </w:r>
            <w:hyperlink w:anchor="_رسائل_إجراء_اعتماد" w:history="1">
              <w:r w:rsidRPr="00B57ABD">
                <w:rPr>
                  <w:rFonts w:cs="Lina sans" w:hint="cs"/>
                  <w:sz w:val="18"/>
                  <w:szCs w:val="18"/>
                  <w:rtl/>
                </w:rPr>
                <w:t>إشعار</w:t>
              </w:r>
            </w:hyperlink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 إلى المستفيد.</w:t>
            </w:r>
          </w:p>
        </w:tc>
        <w:tc>
          <w:tcPr>
            <w:tcW w:w="1266" w:type="dxa"/>
            <w:vAlign w:val="center"/>
          </w:tcPr>
          <w:p w14:paraId="6BA852C9" w14:textId="77777777" w:rsidR="00BA0F85" w:rsidRPr="00B57ABD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BA0F85" w:rsidRPr="009A7D54" w14:paraId="16C18169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0D820B7E" w14:textId="77777777" w:rsidR="00BA0F85" w:rsidRPr="00024B60" w:rsidRDefault="00BA0F85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50FF9C7E" w14:textId="7A95C656" w:rsidR="00BA0F85" w:rsidRPr="00024B60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ارسال إلى مدير الادارة</w:t>
            </w:r>
          </w:p>
        </w:tc>
        <w:tc>
          <w:tcPr>
            <w:tcW w:w="995" w:type="dxa"/>
            <w:vAlign w:val="center"/>
          </w:tcPr>
          <w:p w14:paraId="79235EB1" w14:textId="56D001D0" w:rsidR="00BA0F85" w:rsidRPr="00024B60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15EDD3D9" w14:textId="77777777" w:rsidR="00DA3334" w:rsidRPr="00B57ABD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يتم ارسال الطلب إلى مدير الإدارة </w:t>
            </w:r>
            <w:r w:rsidR="002E0BA0" w:rsidRPr="00B57ABD">
              <w:rPr>
                <w:rFonts w:cs="Lina sans" w:hint="cs"/>
                <w:sz w:val="18"/>
                <w:szCs w:val="18"/>
                <w:rtl/>
              </w:rPr>
              <w:t>لاستكمال</w:t>
            </w: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 بقية إجراءات مراجعة الطلب</w:t>
            </w:r>
            <w:r w:rsidR="00E40DC5" w:rsidRPr="00B57ABD">
              <w:rPr>
                <w:rFonts w:cs="Lina sans" w:hint="cs"/>
                <w:sz w:val="18"/>
                <w:szCs w:val="18"/>
                <w:rtl/>
              </w:rPr>
              <w:t xml:space="preserve"> وتظهر رسالة للمستخدم " هل انت متأكد من ارسال الطلب إلى مدير الإدارة"</w:t>
            </w:r>
          </w:p>
          <w:p w14:paraId="5721DC6A" w14:textId="1DE58234" w:rsidR="00E2099A" w:rsidRPr="00B57ABD" w:rsidRDefault="00DA3334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عند </w:t>
            </w:r>
            <w:r w:rsidR="00E40DC5" w:rsidRPr="00B57ABD">
              <w:rPr>
                <w:rFonts w:cs="Lina sans" w:hint="cs"/>
                <w:sz w:val="18"/>
                <w:szCs w:val="18"/>
                <w:rtl/>
              </w:rPr>
              <w:t xml:space="preserve">الضغط على نعم </w:t>
            </w:r>
            <w:r w:rsidRPr="00B57ABD">
              <w:rPr>
                <w:rFonts w:cs="Lina sans" w:hint="cs"/>
                <w:sz w:val="18"/>
                <w:szCs w:val="18"/>
                <w:rtl/>
              </w:rPr>
              <w:t>يتم ا</w:t>
            </w:r>
            <w:r w:rsidR="00E40DC5" w:rsidRPr="00B57ABD">
              <w:rPr>
                <w:rFonts w:cs="Lina sans" w:hint="cs"/>
                <w:sz w:val="18"/>
                <w:szCs w:val="18"/>
                <w:rtl/>
              </w:rPr>
              <w:t xml:space="preserve">لإرسال </w:t>
            </w:r>
            <w:r w:rsidR="00E2099A" w:rsidRPr="00B57ABD">
              <w:rPr>
                <w:rFonts w:cs="Lina sans" w:hint="cs"/>
                <w:sz w:val="18"/>
                <w:szCs w:val="18"/>
                <w:rtl/>
              </w:rPr>
              <w:t>وتظهر بعدها شاشة تفيد أنه تم الارسال وتم حفظ العملية.</w:t>
            </w:r>
          </w:p>
          <w:p w14:paraId="415E33F3" w14:textId="07103CC9" w:rsidR="00BA0F85" w:rsidRPr="00B57ABD" w:rsidRDefault="00DA3334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عند </w:t>
            </w:r>
            <w:r w:rsidR="00E40DC5" w:rsidRPr="00B57ABD">
              <w:rPr>
                <w:rFonts w:cs="Lina sans" w:hint="cs"/>
                <w:sz w:val="18"/>
                <w:szCs w:val="18"/>
                <w:rtl/>
              </w:rPr>
              <w:t xml:space="preserve">الضغط على اغلاق </w:t>
            </w:r>
            <w:r w:rsidR="002E73D9" w:rsidRPr="00B57ABD">
              <w:rPr>
                <w:rFonts w:cs="Lina sans" w:hint="cs"/>
                <w:sz w:val="18"/>
                <w:szCs w:val="18"/>
                <w:rtl/>
              </w:rPr>
              <w:t xml:space="preserve">يتم إلغاء </w:t>
            </w:r>
            <w:r w:rsidR="00E40DC5" w:rsidRPr="00B57ABD">
              <w:rPr>
                <w:rFonts w:cs="Lina sans" w:hint="cs"/>
                <w:sz w:val="18"/>
                <w:szCs w:val="18"/>
                <w:rtl/>
              </w:rPr>
              <w:t>الارسال</w:t>
            </w:r>
            <w:r w:rsidR="00871CBE" w:rsidRPr="00B57ABD">
              <w:rPr>
                <w:rFonts w:cs="Lina sans" w:hint="cs"/>
                <w:sz w:val="18"/>
                <w:szCs w:val="18"/>
                <w:rtl/>
              </w:rPr>
              <w:t>.</w:t>
            </w:r>
          </w:p>
          <w:p w14:paraId="05BDFC72" w14:textId="77777777" w:rsidR="0096147C" w:rsidRPr="00B57ABD" w:rsidRDefault="0096147C" w:rsidP="00BA741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commentRangeStart w:id="67"/>
            <w:r w:rsidRPr="00B57ABD">
              <w:rPr>
                <w:rFonts w:cs="Lina sans" w:hint="cs"/>
                <w:sz w:val="18"/>
                <w:szCs w:val="18"/>
                <w:rtl/>
              </w:rPr>
              <w:t>تتغير حالة الطلب من "قيد الدراسة والمراجعة" إلى "قيد الاعتماد"</w:t>
            </w:r>
            <w:r w:rsidR="001D5161" w:rsidRPr="00B57ABD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="00E4460E" w:rsidRPr="00B57ABD">
              <w:rPr>
                <w:rFonts w:cs="Lina sans" w:hint="cs"/>
                <w:sz w:val="18"/>
                <w:szCs w:val="18"/>
                <w:rtl/>
              </w:rPr>
              <w:t xml:space="preserve">ويتم إرسال </w:t>
            </w:r>
            <w:hyperlink w:anchor="_رسائل_إجراء_اعتماد" w:history="1">
              <w:r w:rsidR="00E4460E" w:rsidRPr="00B57ABD">
                <w:rPr>
                  <w:rFonts w:cs="Lina sans" w:hint="cs"/>
                  <w:sz w:val="18"/>
                  <w:szCs w:val="18"/>
                  <w:rtl/>
                </w:rPr>
                <w:t>إشعار (5)</w:t>
              </w:r>
            </w:hyperlink>
            <w:r w:rsidR="00E4460E" w:rsidRPr="00B57ABD">
              <w:rPr>
                <w:rFonts w:cs="Lina sans" w:hint="cs"/>
                <w:sz w:val="18"/>
                <w:szCs w:val="18"/>
                <w:rtl/>
              </w:rPr>
              <w:t xml:space="preserve"> إلى مدير الإدارة</w:t>
            </w:r>
            <w:commentRangeEnd w:id="67"/>
            <w:r w:rsidR="00871CBE" w:rsidRPr="00B57ABD">
              <w:rPr>
                <w:rStyle w:val="CommentReference"/>
                <w:sz w:val="18"/>
                <w:szCs w:val="18"/>
                <w:rtl/>
              </w:rPr>
              <w:commentReference w:id="67"/>
            </w:r>
          </w:p>
          <w:p w14:paraId="5CF4B318" w14:textId="4F2DB1A5" w:rsidR="00871CBE" w:rsidRPr="00B57ABD" w:rsidRDefault="00871CBE" w:rsidP="00BA741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highlight w:val="green"/>
                <w:rtl/>
              </w:rPr>
              <w:t>لا يمكن إرسال الطلب إذا كان الإجمالي يساوي صفر</w:t>
            </w:r>
            <w:r w:rsidRPr="00B57ABD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14:paraId="3287973B" w14:textId="77777777" w:rsidR="00BA0F85" w:rsidRPr="00B57ABD" w:rsidRDefault="00BA0F85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0B2B6C" w:rsidRPr="009A7D54" w14:paraId="2965EC05" w14:textId="77777777" w:rsidTr="00311438">
        <w:trPr>
          <w:trHeight w:val="20"/>
          <w:jc w:val="center"/>
        </w:trPr>
        <w:tc>
          <w:tcPr>
            <w:tcW w:w="444" w:type="dxa"/>
            <w:vAlign w:val="center"/>
          </w:tcPr>
          <w:p w14:paraId="5983C246" w14:textId="1D4FCDE0" w:rsidR="000B2B6C" w:rsidRPr="00024B60" w:rsidRDefault="000B2B6C">
            <w:pPr>
              <w:pStyle w:val="ListParagraph"/>
              <w:numPr>
                <w:ilvl w:val="0"/>
                <w:numId w:val="16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2EC0E427" w14:textId="70A83E0D" w:rsidR="000B2B6C" w:rsidRPr="00024B60" w:rsidRDefault="000B2B6C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السابق</w:t>
            </w:r>
          </w:p>
        </w:tc>
        <w:tc>
          <w:tcPr>
            <w:tcW w:w="995" w:type="dxa"/>
            <w:vAlign w:val="center"/>
          </w:tcPr>
          <w:p w14:paraId="38FD7526" w14:textId="10C84C1C" w:rsidR="000B2B6C" w:rsidRPr="00024B60" w:rsidRDefault="000B2B6C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6E84097F" w14:textId="0ACAD2EC" w:rsidR="000B2B6C" w:rsidRPr="00B57ABD" w:rsidRDefault="000B2B6C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57ABD">
              <w:rPr>
                <w:rFonts w:cs="Lina sans" w:hint="cs"/>
                <w:sz w:val="18"/>
                <w:szCs w:val="18"/>
                <w:rtl/>
              </w:rPr>
              <w:t>يتم الانتقال إلى التبويب السابق "تفاصيل الطلب"</w:t>
            </w:r>
          </w:p>
        </w:tc>
        <w:tc>
          <w:tcPr>
            <w:tcW w:w="1266" w:type="dxa"/>
            <w:vAlign w:val="center"/>
          </w:tcPr>
          <w:p w14:paraId="5A6D2D0B" w14:textId="77777777" w:rsidR="000B2B6C" w:rsidRPr="00B57ABD" w:rsidRDefault="000B2B6C" w:rsidP="00155308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</w:tbl>
    <w:p w14:paraId="7414F07D" w14:textId="77777777" w:rsidR="00E115E9" w:rsidRDefault="00E115E9" w:rsidP="00611620">
      <w:pPr>
        <w:rPr>
          <w:rtl/>
        </w:rPr>
      </w:pPr>
    </w:p>
    <w:p w14:paraId="439FD1D5" w14:textId="77777777" w:rsidR="00B417FA" w:rsidRDefault="00B417FA" w:rsidP="00611620">
      <w:pPr>
        <w:rPr>
          <w:rtl/>
        </w:rPr>
      </w:pPr>
    </w:p>
    <w:p w14:paraId="138A5F82" w14:textId="4F4129DA" w:rsidR="00E115E9" w:rsidRDefault="002E73D9" w:rsidP="00611620">
      <w:pPr>
        <w:rPr>
          <w:rtl/>
        </w:rPr>
      </w:pPr>
      <w:r w:rsidRPr="00DD0012">
        <w:rPr>
          <w:noProof/>
        </w:rPr>
        <w:lastRenderedPageBreak/>
        <w:drawing>
          <wp:anchor distT="0" distB="0" distL="114300" distR="114300" simplePos="0" relativeHeight="251971584" behindDoc="0" locked="0" layoutInCell="1" allowOverlap="1" wp14:anchorId="44C70025" wp14:editId="519D61E0">
            <wp:simplePos x="0" y="0"/>
            <wp:positionH relativeFrom="column">
              <wp:posOffset>1303020</wp:posOffset>
            </wp:positionH>
            <wp:positionV relativeFrom="paragraph">
              <wp:posOffset>23495</wp:posOffset>
            </wp:positionV>
            <wp:extent cx="3053715" cy="807085"/>
            <wp:effectExtent l="19050" t="19050" r="13335" b="12065"/>
            <wp:wrapSquare wrapText="bothSides"/>
            <wp:docPr id="12458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236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807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CDDCC" w14:textId="64E381B8" w:rsidR="00E115E9" w:rsidRDefault="00E115E9" w:rsidP="00611620">
      <w:pPr>
        <w:rPr>
          <w:rtl/>
        </w:rPr>
      </w:pPr>
    </w:p>
    <w:p w14:paraId="0A35590C" w14:textId="256FDB6A" w:rsidR="00E115E9" w:rsidRDefault="00E115E9" w:rsidP="00611620">
      <w:pPr>
        <w:rPr>
          <w:rtl/>
        </w:rPr>
      </w:pPr>
    </w:p>
    <w:p w14:paraId="5B533A81" w14:textId="77777777" w:rsidR="00E115E9" w:rsidRDefault="00E115E9" w:rsidP="00611620">
      <w:pPr>
        <w:rPr>
          <w:rtl/>
        </w:rPr>
      </w:pPr>
    </w:p>
    <w:p w14:paraId="004CF0D7" w14:textId="36A5EF48" w:rsidR="00E115E9" w:rsidRDefault="00012FC3" w:rsidP="00611620">
      <w:pPr>
        <w:rPr>
          <w:rtl/>
        </w:rPr>
      </w:pPr>
      <w:r w:rsidRPr="000E2D13">
        <w:rPr>
          <w:noProof/>
        </w:rPr>
        <w:drawing>
          <wp:anchor distT="0" distB="0" distL="114300" distR="114300" simplePos="0" relativeHeight="251973632" behindDoc="0" locked="0" layoutInCell="1" allowOverlap="1" wp14:anchorId="1C2E78E9" wp14:editId="4349280A">
            <wp:simplePos x="0" y="0"/>
            <wp:positionH relativeFrom="margin">
              <wp:posOffset>1284605</wp:posOffset>
            </wp:positionH>
            <wp:positionV relativeFrom="paragraph">
              <wp:posOffset>102658</wp:posOffset>
            </wp:positionV>
            <wp:extent cx="3088005" cy="1524635"/>
            <wp:effectExtent l="19050" t="19050" r="17145" b="18415"/>
            <wp:wrapSquare wrapText="bothSides"/>
            <wp:docPr id="180171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277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524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17DF7" w14:textId="5BEA58D2" w:rsidR="00E115E9" w:rsidRDefault="00E115E9" w:rsidP="00611620">
      <w:pPr>
        <w:rPr>
          <w:rtl/>
        </w:rPr>
      </w:pPr>
    </w:p>
    <w:p w14:paraId="377CEF4F" w14:textId="7FAD4E68" w:rsidR="00E115E9" w:rsidRDefault="00E115E9" w:rsidP="00611620">
      <w:pPr>
        <w:rPr>
          <w:rtl/>
        </w:rPr>
      </w:pPr>
    </w:p>
    <w:p w14:paraId="3E8C4D1D" w14:textId="6402135C" w:rsidR="00E115E9" w:rsidRDefault="00E115E9" w:rsidP="00611620">
      <w:pPr>
        <w:rPr>
          <w:rtl/>
        </w:rPr>
      </w:pPr>
    </w:p>
    <w:p w14:paraId="5FC03446" w14:textId="77777777" w:rsidR="00E115E9" w:rsidRDefault="00E115E9" w:rsidP="00611620">
      <w:pPr>
        <w:rPr>
          <w:rtl/>
        </w:rPr>
      </w:pPr>
    </w:p>
    <w:p w14:paraId="02E34D86" w14:textId="77777777" w:rsidR="00E115E9" w:rsidRDefault="00E115E9" w:rsidP="00611620">
      <w:pPr>
        <w:rPr>
          <w:rtl/>
        </w:rPr>
      </w:pPr>
    </w:p>
    <w:p w14:paraId="2AB72B26" w14:textId="77777777" w:rsidR="00E115E9" w:rsidRDefault="00E115E9" w:rsidP="00611620">
      <w:pPr>
        <w:rPr>
          <w:rtl/>
        </w:rPr>
      </w:pPr>
    </w:p>
    <w:p w14:paraId="20969451" w14:textId="77777777" w:rsidR="00E115E9" w:rsidRDefault="00E115E9" w:rsidP="00611620">
      <w:pPr>
        <w:rPr>
          <w:rtl/>
        </w:rPr>
      </w:pPr>
    </w:p>
    <w:p w14:paraId="24F63985" w14:textId="4BA24386" w:rsidR="00E115E9" w:rsidRDefault="00012FC3" w:rsidP="00611620">
      <w:pPr>
        <w:rPr>
          <w:rtl/>
        </w:rPr>
      </w:pPr>
      <w:r w:rsidRPr="00A42C99">
        <w:rPr>
          <w:noProof/>
        </w:rPr>
        <w:drawing>
          <wp:anchor distT="0" distB="0" distL="114300" distR="114300" simplePos="0" relativeHeight="251975680" behindDoc="0" locked="0" layoutInCell="1" allowOverlap="1" wp14:anchorId="36F00C90" wp14:editId="2B0541C6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3076575" cy="733425"/>
            <wp:effectExtent l="19050" t="19050" r="28575" b="28575"/>
            <wp:wrapSquare wrapText="bothSides"/>
            <wp:docPr id="140937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605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33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B17D3" w14:textId="2D25BDA9" w:rsidR="00E115E9" w:rsidRDefault="00E115E9" w:rsidP="00611620">
      <w:pPr>
        <w:rPr>
          <w:rtl/>
        </w:rPr>
      </w:pPr>
    </w:p>
    <w:p w14:paraId="00173D95" w14:textId="082C13F5" w:rsidR="00E115E9" w:rsidRDefault="00E115E9" w:rsidP="00611620">
      <w:pPr>
        <w:rPr>
          <w:rtl/>
        </w:rPr>
      </w:pPr>
    </w:p>
    <w:p w14:paraId="7A2BCEAA" w14:textId="35B3BE8F" w:rsidR="00E115E9" w:rsidRDefault="00E115E9" w:rsidP="00611620">
      <w:pPr>
        <w:rPr>
          <w:rtl/>
        </w:rPr>
      </w:pPr>
    </w:p>
    <w:p w14:paraId="5B1432DB" w14:textId="2ADE8E1A" w:rsidR="00E115E9" w:rsidRDefault="00E115E9" w:rsidP="00611620">
      <w:pPr>
        <w:rPr>
          <w:rtl/>
        </w:rPr>
      </w:pPr>
    </w:p>
    <w:p w14:paraId="12B4DF28" w14:textId="77777777" w:rsidR="00E115E9" w:rsidRDefault="00E115E9" w:rsidP="00611620">
      <w:pPr>
        <w:rPr>
          <w:rtl/>
        </w:rPr>
      </w:pPr>
    </w:p>
    <w:p w14:paraId="2576E73B" w14:textId="77777777" w:rsidR="00E115E9" w:rsidRDefault="00E115E9" w:rsidP="00611620">
      <w:pPr>
        <w:rPr>
          <w:rtl/>
        </w:rPr>
      </w:pPr>
    </w:p>
    <w:p w14:paraId="6AE6C9C1" w14:textId="77777777" w:rsidR="00E115E9" w:rsidRDefault="00E115E9" w:rsidP="00611620">
      <w:pPr>
        <w:rPr>
          <w:rtl/>
        </w:rPr>
      </w:pPr>
    </w:p>
    <w:p w14:paraId="252E4966" w14:textId="77777777" w:rsidR="00E115E9" w:rsidRDefault="00E115E9" w:rsidP="00611620">
      <w:pPr>
        <w:rPr>
          <w:rtl/>
        </w:rPr>
      </w:pPr>
    </w:p>
    <w:p w14:paraId="4AC13800" w14:textId="77777777" w:rsidR="00E115E9" w:rsidRDefault="00E115E9" w:rsidP="00611620">
      <w:pPr>
        <w:rPr>
          <w:rtl/>
        </w:rPr>
      </w:pPr>
    </w:p>
    <w:p w14:paraId="78D950D2" w14:textId="77777777" w:rsidR="00E115E9" w:rsidRDefault="00E115E9" w:rsidP="00611620">
      <w:pPr>
        <w:rPr>
          <w:rtl/>
        </w:rPr>
      </w:pPr>
    </w:p>
    <w:p w14:paraId="16C91014" w14:textId="77777777" w:rsidR="00E115E9" w:rsidRDefault="00E115E9" w:rsidP="00611620"/>
    <w:p w14:paraId="0BDD08BC" w14:textId="77777777" w:rsidR="00637CC2" w:rsidRDefault="00637CC2" w:rsidP="00611620"/>
    <w:p w14:paraId="7CB598C0" w14:textId="77777777" w:rsidR="00637CC2" w:rsidRDefault="00637CC2" w:rsidP="00611620"/>
    <w:p w14:paraId="11739F4A" w14:textId="77777777" w:rsidR="00637CC2" w:rsidRDefault="00637CC2" w:rsidP="00611620"/>
    <w:p w14:paraId="2BE2F439" w14:textId="77777777" w:rsidR="00637CC2" w:rsidRDefault="00637CC2" w:rsidP="00611620"/>
    <w:p w14:paraId="2EA18E32" w14:textId="77777777" w:rsidR="00637CC2" w:rsidRDefault="00637CC2" w:rsidP="00611620"/>
    <w:p w14:paraId="499A2045" w14:textId="77777777" w:rsidR="00637CC2" w:rsidRDefault="00637CC2" w:rsidP="00611620"/>
    <w:p w14:paraId="58257D07" w14:textId="77777777" w:rsidR="00637CC2" w:rsidRDefault="00637CC2" w:rsidP="00611620"/>
    <w:p w14:paraId="28542E20" w14:textId="77777777" w:rsidR="00637CC2" w:rsidRDefault="00637CC2" w:rsidP="00611620">
      <w:pPr>
        <w:rPr>
          <w:rtl/>
        </w:rPr>
      </w:pPr>
    </w:p>
    <w:p w14:paraId="13F61940" w14:textId="77777777" w:rsidR="006E0D3D" w:rsidRDefault="006E0D3D" w:rsidP="00611620">
      <w:pPr>
        <w:rPr>
          <w:rtl/>
        </w:rPr>
      </w:pPr>
    </w:p>
    <w:p w14:paraId="4B62DA95" w14:textId="77777777" w:rsidR="006E0D3D" w:rsidRDefault="006E0D3D" w:rsidP="00611620">
      <w:pPr>
        <w:rPr>
          <w:rtl/>
        </w:rPr>
      </w:pPr>
    </w:p>
    <w:p w14:paraId="04193D88" w14:textId="77777777" w:rsidR="006E0D3D" w:rsidRDefault="006E0D3D" w:rsidP="00611620">
      <w:pPr>
        <w:rPr>
          <w:rtl/>
        </w:rPr>
      </w:pPr>
    </w:p>
    <w:p w14:paraId="3E355F8E" w14:textId="77777777" w:rsidR="006E0D3D" w:rsidRDefault="006E0D3D" w:rsidP="00611620">
      <w:pPr>
        <w:rPr>
          <w:rtl/>
        </w:rPr>
      </w:pPr>
    </w:p>
    <w:p w14:paraId="27B0188E" w14:textId="77777777" w:rsidR="006E0D3D" w:rsidRDefault="006E0D3D" w:rsidP="00611620">
      <w:pPr>
        <w:rPr>
          <w:rtl/>
        </w:rPr>
      </w:pPr>
    </w:p>
    <w:p w14:paraId="18DA2DFD" w14:textId="77777777" w:rsidR="006E0D3D" w:rsidRDefault="006E0D3D" w:rsidP="00611620"/>
    <w:p w14:paraId="2D0BC455" w14:textId="77777777" w:rsidR="00637CC2" w:rsidRDefault="00637CC2" w:rsidP="00611620">
      <w:pPr>
        <w:rPr>
          <w:rtl/>
        </w:rPr>
      </w:pPr>
    </w:p>
    <w:p w14:paraId="2681BC4D" w14:textId="77777777" w:rsidR="006E0D3D" w:rsidRDefault="006E0D3D" w:rsidP="00611620"/>
    <w:p w14:paraId="5115C40F" w14:textId="4A8E0DDA" w:rsidR="00637CC2" w:rsidRPr="0053293C" w:rsidRDefault="00637CC2">
      <w:pPr>
        <w:pStyle w:val="Heading3"/>
        <w:numPr>
          <w:ilvl w:val="0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lastRenderedPageBreak/>
        <w:t>شاشات إجراء اعتماد الطلب / مدير الإدارة</w:t>
      </w:r>
      <w:r w:rsidR="00841263" w:rsidRPr="0053293C">
        <w:rPr>
          <w:rFonts w:cs="Lina sans" w:hint="cs"/>
          <w:rtl/>
        </w:rPr>
        <w:t xml:space="preserve"> </w:t>
      </w:r>
    </w:p>
    <w:p w14:paraId="4B0F64F7" w14:textId="45BE6879" w:rsidR="00637CC2" w:rsidRPr="0053293C" w:rsidRDefault="00637CC2">
      <w:pPr>
        <w:pStyle w:val="Heading3"/>
        <w:numPr>
          <w:ilvl w:val="1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t>شاشة تفاصيل الطلب</w:t>
      </w:r>
    </w:p>
    <w:p w14:paraId="2102E983" w14:textId="33AB0F86" w:rsidR="007D1102" w:rsidRDefault="007D1102" w:rsidP="00611620">
      <w:pPr>
        <w:rPr>
          <w:rtl/>
        </w:rPr>
      </w:pPr>
      <w:r>
        <w:rPr>
          <w:noProof/>
        </w:rPr>
        <w:drawing>
          <wp:anchor distT="0" distB="0" distL="114300" distR="114300" simplePos="0" relativeHeight="252115968" behindDoc="0" locked="0" layoutInCell="1" allowOverlap="1" wp14:anchorId="4AD2DF60" wp14:editId="34875F84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5306060" cy="6019165"/>
            <wp:effectExtent l="19050" t="19050" r="27940" b="19685"/>
            <wp:wrapSquare wrapText="bothSides"/>
            <wp:docPr id="21049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916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6019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68423" w14:textId="29260C1A" w:rsidR="00637CC2" w:rsidRDefault="00637CC2" w:rsidP="00611620"/>
    <w:p w14:paraId="5788F797" w14:textId="771F1C3C" w:rsidR="006E0D3D" w:rsidRDefault="006E0D3D" w:rsidP="00611620">
      <w:pPr>
        <w:rPr>
          <w:rtl/>
        </w:rPr>
      </w:pPr>
    </w:p>
    <w:p w14:paraId="69339C30" w14:textId="77777777" w:rsidR="007D1102" w:rsidRDefault="007D1102" w:rsidP="00611620">
      <w:pPr>
        <w:rPr>
          <w:rtl/>
        </w:rPr>
      </w:pPr>
    </w:p>
    <w:p w14:paraId="7FE4EE11" w14:textId="77777777" w:rsidR="007D1102" w:rsidRDefault="007D1102" w:rsidP="00611620">
      <w:pPr>
        <w:rPr>
          <w:rtl/>
        </w:rPr>
      </w:pPr>
    </w:p>
    <w:p w14:paraId="3DADC431" w14:textId="77777777" w:rsidR="007D1102" w:rsidRDefault="007D1102" w:rsidP="00611620">
      <w:pPr>
        <w:rPr>
          <w:rtl/>
        </w:rPr>
      </w:pPr>
    </w:p>
    <w:p w14:paraId="636E3B8D" w14:textId="77777777" w:rsidR="007D1102" w:rsidRDefault="007D1102" w:rsidP="00611620">
      <w:pPr>
        <w:rPr>
          <w:rtl/>
        </w:rPr>
      </w:pPr>
    </w:p>
    <w:p w14:paraId="7C067F7D" w14:textId="77777777" w:rsidR="007D1102" w:rsidRDefault="007D1102" w:rsidP="00611620">
      <w:pPr>
        <w:rPr>
          <w:rtl/>
        </w:rPr>
      </w:pPr>
    </w:p>
    <w:p w14:paraId="15D1C6D2" w14:textId="77777777" w:rsidR="007D1102" w:rsidRDefault="007D1102" w:rsidP="00611620">
      <w:pPr>
        <w:rPr>
          <w:rtl/>
        </w:rPr>
      </w:pPr>
    </w:p>
    <w:p w14:paraId="469C41CB" w14:textId="77777777" w:rsidR="007D1102" w:rsidRDefault="007D1102" w:rsidP="00611620">
      <w:pPr>
        <w:rPr>
          <w:rtl/>
        </w:rPr>
      </w:pPr>
    </w:p>
    <w:p w14:paraId="31DF4500" w14:textId="77777777" w:rsidR="007D1102" w:rsidRDefault="007D1102" w:rsidP="00611620">
      <w:pPr>
        <w:rPr>
          <w:rtl/>
        </w:rPr>
      </w:pPr>
    </w:p>
    <w:p w14:paraId="506E8A3A" w14:textId="77777777" w:rsidR="007D1102" w:rsidRDefault="007D1102" w:rsidP="00611620">
      <w:pPr>
        <w:rPr>
          <w:rtl/>
        </w:rPr>
      </w:pPr>
    </w:p>
    <w:p w14:paraId="5B708C3B" w14:textId="77777777" w:rsidR="007D1102" w:rsidRDefault="007D1102" w:rsidP="00611620">
      <w:pPr>
        <w:rPr>
          <w:rtl/>
        </w:rPr>
      </w:pPr>
    </w:p>
    <w:p w14:paraId="040664EE" w14:textId="77777777" w:rsidR="007D1102" w:rsidRDefault="007D1102" w:rsidP="00611620">
      <w:pPr>
        <w:rPr>
          <w:rtl/>
        </w:rPr>
      </w:pPr>
    </w:p>
    <w:p w14:paraId="2515E51F" w14:textId="77777777" w:rsidR="007D1102" w:rsidRDefault="007D1102" w:rsidP="00611620">
      <w:pPr>
        <w:rPr>
          <w:rtl/>
        </w:rPr>
      </w:pPr>
    </w:p>
    <w:p w14:paraId="2A993D5D" w14:textId="77777777" w:rsidR="007D1102" w:rsidRDefault="007D1102" w:rsidP="00611620">
      <w:pPr>
        <w:rPr>
          <w:rtl/>
        </w:rPr>
      </w:pPr>
    </w:p>
    <w:p w14:paraId="01FC193C" w14:textId="77777777" w:rsidR="007D1102" w:rsidRDefault="007D1102" w:rsidP="00611620">
      <w:pPr>
        <w:rPr>
          <w:rtl/>
        </w:rPr>
      </w:pPr>
    </w:p>
    <w:p w14:paraId="0110212C" w14:textId="77777777" w:rsidR="007D1102" w:rsidRDefault="007D1102" w:rsidP="00611620">
      <w:pPr>
        <w:rPr>
          <w:rtl/>
        </w:rPr>
      </w:pPr>
    </w:p>
    <w:p w14:paraId="2D7FEF11" w14:textId="77777777" w:rsidR="007D1102" w:rsidRDefault="007D1102" w:rsidP="00611620">
      <w:pPr>
        <w:rPr>
          <w:rtl/>
        </w:rPr>
      </w:pPr>
    </w:p>
    <w:p w14:paraId="31A75A10" w14:textId="77777777" w:rsidR="007D1102" w:rsidRDefault="007D1102" w:rsidP="00611620">
      <w:pPr>
        <w:rPr>
          <w:rtl/>
        </w:rPr>
      </w:pPr>
    </w:p>
    <w:p w14:paraId="63881DD6" w14:textId="77777777" w:rsidR="007D1102" w:rsidRDefault="007D1102" w:rsidP="00611620">
      <w:pPr>
        <w:rPr>
          <w:rtl/>
        </w:rPr>
      </w:pPr>
    </w:p>
    <w:p w14:paraId="6FF9979F" w14:textId="77777777" w:rsidR="007D1102" w:rsidRDefault="007D1102" w:rsidP="00611620">
      <w:pPr>
        <w:rPr>
          <w:rtl/>
        </w:rPr>
      </w:pPr>
    </w:p>
    <w:p w14:paraId="43633900" w14:textId="77777777" w:rsidR="007D1102" w:rsidRDefault="007D1102" w:rsidP="00611620">
      <w:pPr>
        <w:rPr>
          <w:rtl/>
        </w:rPr>
      </w:pPr>
    </w:p>
    <w:p w14:paraId="07F0C0F2" w14:textId="77777777" w:rsidR="007D1102" w:rsidRDefault="007D1102" w:rsidP="00611620">
      <w:pPr>
        <w:rPr>
          <w:rtl/>
        </w:rPr>
      </w:pPr>
    </w:p>
    <w:p w14:paraId="7A142BF9" w14:textId="77777777" w:rsidR="007D1102" w:rsidRDefault="007D1102" w:rsidP="00611620">
      <w:pPr>
        <w:rPr>
          <w:rtl/>
        </w:rPr>
      </w:pPr>
    </w:p>
    <w:p w14:paraId="43C5BC0A" w14:textId="77777777" w:rsidR="007D1102" w:rsidRDefault="007D1102" w:rsidP="00611620">
      <w:pPr>
        <w:rPr>
          <w:rtl/>
        </w:rPr>
      </w:pPr>
    </w:p>
    <w:p w14:paraId="0738DD64" w14:textId="77777777" w:rsidR="007D1102" w:rsidRDefault="007D1102" w:rsidP="00611620">
      <w:pPr>
        <w:rPr>
          <w:rtl/>
        </w:rPr>
      </w:pPr>
    </w:p>
    <w:p w14:paraId="19DA8A52" w14:textId="77777777" w:rsidR="007D1102" w:rsidRDefault="007D1102" w:rsidP="00611620">
      <w:pPr>
        <w:rPr>
          <w:rtl/>
        </w:rPr>
      </w:pPr>
    </w:p>
    <w:p w14:paraId="4605A4C9" w14:textId="77777777" w:rsidR="007D1102" w:rsidRDefault="007D1102" w:rsidP="00611620">
      <w:pPr>
        <w:rPr>
          <w:rtl/>
        </w:rPr>
      </w:pPr>
    </w:p>
    <w:p w14:paraId="5AA8AAC4" w14:textId="77777777" w:rsidR="007D1102" w:rsidRDefault="007D1102" w:rsidP="00611620">
      <w:pPr>
        <w:rPr>
          <w:rtl/>
        </w:rPr>
      </w:pPr>
    </w:p>
    <w:p w14:paraId="496E53C9" w14:textId="77777777" w:rsidR="007D1102" w:rsidRDefault="007D1102" w:rsidP="00611620">
      <w:pPr>
        <w:rPr>
          <w:rtl/>
        </w:rPr>
      </w:pPr>
    </w:p>
    <w:p w14:paraId="7965DAE6" w14:textId="77777777" w:rsidR="006E0D3D" w:rsidRPr="002920F3" w:rsidRDefault="006E0D3D" w:rsidP="006E0D3D">
      <w:pPr>
        <w:rPr>
          <w:rFonts w:asciiTheme="minorHAnsi" w:hAnsiTheme="minorHAnsi"/>
          <w:rtl/>
          <w:lang w:bidi="ar-EG"/>
        </w:rPr>
      </w:pPr>
      <w:r w:rsidRPr="00350C9D">
        <w:rPr>
          <w:rFonts w:asciiTheme="minorHAnsi" w:hAnsiTheme="minorHAnsi" w:hint="cs"/>
          <w:highlight w:val="darkCyan"/>
          <w:rtl/>
          <w:lang w:bidi="ar-EG"/>
        </w:rPr>
        <w:t>يستكمل</w:t>
      </w:r>
    </w:p>
    <w:p w14:paraId="5FF9FD95" w14:textId="77777777" w:rsidR="006E0D3D" w:rsidRDefault="006E0D3D" w:rsidP="00611620">
      <w:pPr>
        <w:rPr>
          <w:rtl/>
        </w:rPr>
      </w:pPr>
    </w:p>
    <w:p w14:paraId="34B23117" w14:textId="77777777" w:rsidR="006E0D3D" w:rsidRDefault="006E0D3D" w:rsidP="00611620">
      <w:pPr>
        <w:rPr>
          <w:rtl/>
        </w:rPr>
      </w:pPr>
    </w:p>
    <w:p w14:paraId="58FB7DB9" w14:textId="77777777" w:rsidR="006E0D3D" w:rsidRDefault="006E0D3D" w:rsidP="00611620">
      <w:pPr>
        <w:rPr>
          <w:rtl/>
        </w:rPr>
      </w:pPr>
    </w:p>
    <w:p w14:paraId="4AD204BB" w14:textId="77777777" w:rsidR="006E0D3D" w:rsidRDefault="006E0D3D" w:rsidP="00611620">
      <w:pPr>
        <w:rPr>
          <w:rtl/>
        </w:rPr>
      </w:pPr>
    </w:p>
    <w:p w14:paraId="4F926026" w14:textId="77777777" w:rsidR="006E0D3D" w:rsidRDefault="006E0D3D" w:rsidP="00611620">
      <w:pPr>
        <w:rPr>
          <w:rtl/>
        </w:rPr>
      </w:pPr>
    </w:p>
    <w:p w14:paraId="5B93B326" w14:textId="77777777" w:rsidR="006E0D3D" w:rsidRDefault="006E0D3D" w:rsidP="00611620">
      <w:pPr>
        <w:rPr>
          <w:rtl/>
        </w:rPr>
      </w:pPr>
    </w:p>
    <w:p w14:paraId="31159071" w14:textId="77777777" w:rsidR="006E0D3D" w:rsidRDefault="006E0D3D" w:rsidP="00611620">
      <w:pPr>
        <w:rPr>
          <w:rtl/>
        </w:rPr>
      </w:pPr>
    </w:p>
    <w:p w14:paraId="442888EF" w14:textId="77777777" w:rsidR="006E0D3D" w:rsidRDefault="006E0D3D" w:rsidP="00611620">
      <w:pPr>
        <w:rPr>
          <w:rtl/>
        </w:rPr>
      </w:pPr>
    </w:p>
    <w:p w14:paraId="74451D59" w14:textId="049230F8" w:rsidR="006E0D3D" w:rsidRDefault="006E0D3D" w:rsidP="006E0D3D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116992" behindDoc="0" locked="0" layoutInCell="1" allowOverlap="1" wp14:anchorId="56E0B87D" wp14:editId="567C501F">
            <wp:simplePos x="0" y="0"/>
            <wp:positionH relativeFrom="column">
              <wp:posOffset>219075</wp:posOffset>
            </wp:positionH>
            <wp:positionV relativeFrom="paragraph">
              <wp:posOffset>19050</wp:posOffset>
            </wp:positionV>
            <wp:extent cx="5731510" cy="8296910"/>
            <wp:effectExtent l="19050" t="19050" r="21590" b="27940"/>
            <wp:wrapSquare wrapText="bothSides"/>
            <wp:docPr id="142970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04206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6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9AF6A" w14:textId="03A24DE0" w:rsidR="006E0D3D" w:rsidRDefault="006E0D3D" w:rsidP="00611620">
      <w:pPr>
        <w:rPr>
          <w:rtl/>
        </w:rPr>
      </w:pPr>
    </w:p>
    <w:p w14:paraId="57B4555E" w14:textId="50D0C383" w:rsidR="006E0D3D" w:rsidRDefault="006E0D3D" w:rsidP="0061162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343D3D" w:rsidRPr="000037B9" w14:paraId="76781ADF" w14:textId="77777777" w:rsidTr="00D85DC2">
        <w:trPr>
          <w:trHeight w:val="317"/>
          <w:tblHeader/>
          <w:jc w:val="center"/>
        </w:trPr>
        <w:tc>
          <w:tcPr>
            <w:tcW w:w="9445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07B67"/>
            <w:vAlign w:val="center"/>
          </w:tcPr>
          <w:p w14:paraId="0F637B26" w14:textId="77777777" w:rsidR="00343D3D" w:rsidRPr="00760F51" w:rsidRDefault="00343D3D" w:rsidP="00760F51">
            <w:pPr>
              <w:pStyle w:val="tabletitle"/>
              <w:jc w:val="center"/>
              <w:rPr>
                <w:rFonts w:cs="Lina sans"/>
                <w:rtl/>
              </w:rPr>
            </w:pPr>
            <w:r w:rsidRPr="00760F51">
              <w:rPr>
                <w:rFonts w:cs="Lina sans" w:hint="cs"/>
                <w:rtl/>
              </w:rPr>
              <w:lastRenderedPageBreak/>
              <w:t>حقول البيانات: يتم جلب كافة البيانات من الطلب</w:t>
            </w:r>
          </w:p>
        </w:tc>
      </w:tr>
      <w:tr w:rsidR="00343D3D" w:rsidRPr="000037B9" w14:paraId="0565F9B4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78ABD472" w14:textId="77777777" w:rsidR="00343D3D" w:rsidRPr="000037B9" w:rsidRDefault="00343D3D" w:rsidP="00D85DC2"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730207EE" w14:textId="77777777" w:rsidR="00343D3D" w:rsidRPr="000037B9" w:rsidRDefault="00343D3D" w:rsidP="00D85DC2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2FF732AB" w14:textId="77777777" w:rsidR="00343D3D" w:rsidRPr="000037B9" w:rsidRDefault="00343D3D" w:rsidP="00D85DC2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395F91AE" w14:textId="77777777" w:rsidR="00343D3D" w:rsidRPr="000037B9" w:rsidRDefault="00343D3D" w:rsidP="00D85DC2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22648599" w14:textId="77777777" w:rsidR="00343D3D" w:rsidRPr="000037B9" w:rsidRDefault="00343D3D" w:rsidP="00D85DC2">
            <w:pPr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343D3D" w:rsidRPr="00A13DC3" w14:paraId="2AD3DE80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4292DEE" w14:textId="77777777" w:rsidR="00343D3D" w:rsidRPr="00A348FB" w:rsidRDefault="00343D3D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 الأساسية</w:t>
            </w:r>
          </w:p>
        </w:tc>
      </w:tr>
      <w:tr w:rsidR="00343D3D" w:rsidRPr="006F524B" w14:paraId="049F373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D0BA294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268C594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6870B959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7836B77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7BE8FCC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471E3C6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B16E67D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895469D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الطلب</w:t>
            </w:r>
          </w:p>
        </w:tc>
        <w:tc>
          <w:tcPr>
            <w:tcW w:w="1179" w:type="dxa"/>
            <w:vAlign w:val="center"/>
          </w:tcPr>
          <w:p w14:paraId="41C2E2F5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6C899663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55B3572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2E476A8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DFFAA68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4394F12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الطلب</w:t>
            </w:r>
          </w:p>
        </w:tc>
        <w:tc>
          <w:tcPr>
            <w:tcW w:w="1179" w:type="dxa"/>
            <w:vAlign w:val="center"/>
          </w:tcPr>
          <w:p w14:paraId="259B1F9C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B1874BE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4438B66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1DB49F5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4CE5F70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C300D79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الحالة</w:t>
            </w:r>
          </w:p>
        </w:tc>
        <w:tc>
          <w:tcPr>
            <w:tcW w:w="1179" w:type="dxa"/>
          </w:tcPr>
          <w:p w14:paraId="5A81C73A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FC4E80B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006BE06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70801C0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5524239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FC355DB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المرحلة</w:t>
            </w:r>
          </w:p>
        </w:tc>
        <w:tc>
          <w:tcPr>
            <w:tcW w:w="1179" w:type="dxa"/>
          </w:tcPr>
          <w:p w14:paraId="73C18188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193297A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5AB1CE3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1DA2DFE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DC1655B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F5A4246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مقدم الطلب</w:t>
            </w:r>
          </w:p>
        </w:tc>
        <w:tc>
          <w:tcPr>
            <w:tcW w:w="1179" w:type="dxa"/>
          </w:tcPr>
          <w:p w14:paraId="44AD7F20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EF2C6AA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2BC5201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167DA7FF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C759910" w14:textId="77777777" w:rsidR="00343D3D" w:rsidRPr="00A348FB" w:rsidRDefault="00343D3D" w:rsidP="00DF33CE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البيانات المسترجعة</w:t>
            </w:r>
          </w:p>
        </w:tc>
      </w:tr>
      <w:tr w:rsidR="00343D3D" w:rsidRPr="006F524B" w14:paraId="20A47C2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DA2A96A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44A482A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مقدم الطلب</w:t>
            </w:r>
          </w:p>
        </w:tc>
        <w:tc>
          <w:tcPr>
            <w:tcW w:w="1179" w:type="dxa"/>
            <w:vAlign w:val="center"/>
          </w:tcPr>
          <w:p w14:paraId="00BF2218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F8B93FD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8B91D43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7DB330A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13C3584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DDDF61F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مقدم الطلب</w:t>
            </w:r>
          </w:p>
        </w:tc>
        <w:tc>
          <w:tcPr>
            <w:tcW w:w="1179" w:type="dxa"/>
            <w:vAlign w:val="center"/>
          </w:tcPr>
          <w:p w14:paraId="2737F60E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8E7350E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8EB15E1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4233B4A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E5D6CCC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123C5EC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مقدم الطلب</w:t>
            </w:r>
          </w:p>
        </w:tc>
        <w:tc>
          <w:tcPr>
            <w:tcW w:w="1179" w:type="dxa"/>
            <w:vAlign w:val="center"/>
          </w:tcPr>
          <w:p w14:paraId="146CB339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292445EF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F9BAC73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62982BD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4A76F9F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671FCA1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العنوان</w:t>
            </w:r>
          </w:p>
        </w:tc>
        <w:tc>
          <w:tcPr>
            <w:tcW w:w="1179" w:type="dxa"/>
            <w:vAlign w:val="center"/>
          </w:tcPr>
          <w:p w14:paraId="4DF58C79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01ACB95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F00F3DC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0B03CCE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2D7C1B0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A2E2ED7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ت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واصل</w:t>
            </w:r>
          </w:p>
        </w:tc>
        <w:tc>
          <w:tcPr>
            <w:tcW w:w="1179" w:type="dxa"/>
            <w:vAlign w:val="center"/>
          </w:tcPr>
          <w:p w14:paraId="48C7C6E6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3263967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C74E1B5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06AB0B1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BD9505A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AEC65A3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البريد الإلكتروني</w:t>
            </w:r>
          </w:p>
        </w:tc>
        <w:tc>
          <w:tcPr>
            <w:tcW w:w="1179" w:type="dxa"/>
            <w:vAlign w:val="center"/>
          </w:tcPr>
          <w:p w14:paraId="6A03E8FE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30E3CC1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43D81D8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3C6C59C6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AD65AF5" w14:textId="77777777" w:rsidR="00343D3D" w:rsidRPr="00A348FB" w:rsidRDefault="00343D3D" w:rsidP="00DF33CE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الطلبات السابقة</w:t>
            </w:r>
          </w:p>
        </w:tc>
      </w:tr>
      <w:tr w:rsidR="00343D3D" w:rsidRPr="006F524B" w14:paraId="4A21019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3BCC2A5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B83F2E2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300991C2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A298827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65947B7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2B01090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F46A39E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3FFD339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تاريخ الطلب </w:t>
            </w:r>
          </w:p>
        </w:tc>
        <w:tc>
          <w:tcPr>
            <w:tcW w:w="1179" w:type="dxa"/>
            <w:vAlign w:val="center"/>
          </w:tcPr>
          <w:p w14:paraId="0856D7B3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69DA507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8D0BD74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55595F0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1C3E4A6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3279A5C" w14:textId="5A3D63BE" w:rsidR="00343D3D" w:rsidRPr="00A348FB" w:rsidRDefault="00015025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مبلغ الدعم</w:t>
            </w:r>
          </w:p>
        </w:tc>
        <w:tc>
          <w:tcPr>
            <w:tcW w:w="1179" w:type="dxa"/>
            <w:vAlign w:val="center"/>
          </w:tcPr>
          <w:p w14:paraId="11597E09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144E51B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B15FB60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343D3D" w:rsidRPr="006F524B" w14:paraId="019D530A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0A05302" w14:textId="77777777" w:rsidR="00343D3D" w:rsidRPr="00A348FB" w:rsidRDefault="00343D3D" w:rsidP="00DF33CE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</w:t>
            </w:r>
          </w:p>
        </w:tc>
      </w:tr>
      <w:tr w:rsidR="00343D3D" w:rsidRPr="006F524B" w14:paraId="62DDB2BD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B875BE9" w14:textId="77777777" w:rsidR="00343D3D" w:rsidRPr="00A348FB" w:rsidRDefault="00343D3D" w:rsidP="00DF33CE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ترخيص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السجل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الزراعي</w:t>
            </w:r>
          </w:p>
        </w:tc>
      </w:tr>
      <w:tr w:rsidR="00343D3D" w:rsidRPr="006F524B" w14:paraId="10F2F5A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E1EF1BC" w14:textId="77777777" w:rsidR="00343D3D" w:rsidRPr="00DF33CE" w:rsidRDefault="00343D3D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42C9F33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ترخيص السجل الزراعي</w:t>
            </w:r>
          </w:p>
        </w:tc>
        <w:tc>
          <w:tcPr>
            <w:tcW w:w="1179" w:type="dxa"/>
            <w:vAlign w:val="center"/>
          </w:tcPr>
          <w:p w14:paraId="2EE44291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05DA82C1" w14:textId="77777777" w:rsidR="00343D3D" w:rsidRPr="00A348FB" w:rsidRDefault="00343D3D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AD6E3EE" w14:textId="77777777" w:rsidR="00343D3D" w:rsidRPr="00A348FB" w:rsidRDefault="00343D3D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60CFE53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07E5570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9A09236" w14:textId="4907CFD9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بداية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الترخيص </w:t>
            </w:r>
          </w:p>
        </w:tc>
        <w:tc>
          <w:tcPr>
            <w:tcW w:w="1179" w:type="dxa"/>
            <w:vAlign w:val="center"/>
          </w:tcPr>
          <w:p w14:paraId="50160A5E" w14:textId="4BBD890E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78988F70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FC3ACFB" w14:textId="413FB40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28CA876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29A16A6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C63AEB5" w14:textId="43EA577F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نهاية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الترخيص</w:t>
            </w:r>
          </w:p>
        </w:tc>
        <w:tc>
          <w:tcPr>
            <w:tcW w:w="1179" w:type="dxa"/>
            <w:vAlign w:val="center"/>
          </w:tcPr>
          <w:p w14:paraId="67320568" w14:textId="102B6CA5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50654B4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EEC42C6" w14:textId="6CF3B0AF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1BA8D72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3C7F458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8F5AF88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موقع المزرعة</w:t>
            </w:r>
          </w:p>
        </w:tc>
        <w:tc>
          <w:tcPr>
            <w:tcW w:w="1179" w:type="dxa"/>
            <w:vAlign w:val="center"/>
          </w:tcPr>
          <w:p w14:paraId="445BCCE6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0D05AE4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43B8D4F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1EE810E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753E47E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8717504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خط الطول</w:t>
            </w:r>
          </w:p>
        </w:tc>
        <w:tc>
          <w:tcPr>
            <w:tcW w:w="1179" w:type="dxa"/>
          </w:tcPr>
          <w:p w14:paraId="23A2D99F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201" w:type="dxa"/>
            <w:vAlign w:val="center"/>
          </w:tcPr>
          <w:p w14:paraId="398360F5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02B79B0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4974BCC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7DC6D91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E643621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خط العرض</w:t>
            </w:r>
          </w:p>
        </w:tc>
        <w:tc>
          <w:tcPr>
            <w:tcW w:w="1179" w:type="dxa"/>
          </w:tcPr>
          <w:p w14:paraId="157D83C1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201" w:type="dxa"/>
            <w:vAlign w:val="center"/>
          </w:tcPr>
          <w:p w14:paraId="0B344F05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0C8265D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7F61273C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02B1213" w14:textId="77777777" w:rsidR="004465C4" w:rsidRPr="00A348FB" w:rsidRDefault="004465C4" w:rsidP="004465C4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</w:t>
            </w:r>
          </w:p>
        </w:tc>
      </w:tr>
      <w:tr w:rsidR="004465C4" w:rsidRPr="006F524B" w14:paraId="791231A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D7C30F8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06F6818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المزرعة الكلية</w:t>
            </w:r>
          </w:p>
        </w:tc>
        <w:tc>
          <w:tcPr>
            <w:tcW w:w="1179" w:type="dxa"/>
          </w:tcPr>
          <w:p w14:paraId="2CF93DEE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0C9ABCC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3D0B73C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3607F4F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A0841CA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9D0C61D" w14:textId="0140D00A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الزراعة العضوية</w:t>
            </w:r>
            <w:r w:rsidR="00CC0918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تحت التحول</w:t>
            </w:r>
          </w:p>
        </w:tc>
        <w:tc>
          <w:tcPr>
            <w:tcW w:w="1179" w:type="dxa"/>
          </w:tcPr>
          <w:p w14:paraId="194D174F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D840432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CA1CB7B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4465C4" w:rsidRPr="006F524B" w14:paraId="6D3F5DE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A4C916C" w14:textId="77777777" w:rsidR="004465C4" w:rsidRPr="00DF33CE" w:rsidRDefault="004465C4" w:rsidP="004465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673CE34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الزراعة غير العضوية</w:t>
            </w:r>
          </w:p>
        </w:tc>
        <w:tc>
          <w:tcPr>
            <w:tcW w:w="1179" w:type="dxa"/>
          </w:tcPr>
          <w:p w14:paraId="73BA5EEE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FD8B996" w14:textId="77777777" w:rsidR="004465C4" w:rsidRPr="00A348FB" w:rsidRDefault="004465C4" w:rsidP="004465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8548356" w14:textId="77777777" w:rsidR="004465C4" w:rsidRPr="00A348FB" w:rsidRDefault="004465C4" w:rsidP="004465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723F6" w:rsidRPr="006F524B" w14:paraId="6500E78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B1124DB" w14:textId="77777777" w:rsidR="008723F6" w:rsidRPr="00DF33CE" w:rsidRDefault="008723F6" w:rsidP="008723F6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BBFF21F" w14:textId="179BDB0B" w:rsidR="008723F6" w:rsidRPr="00A348FB" w:rsidRDefault="008723F6" w:rsidP="008723F6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حاصل على وثيقة التحول</w:t>
            </w:r>
          </w:p>
        </w:tc>
        <w:tc>
          <w:tcPr>
            <w:tcW w:w="1179" w:type="dxa"/>
          </w:tcPr>
          <w:p w14:paraId="6DB8862C" w14:textId="0FA4BB1D" w:rsidR="008723F6" w:rsidRPr="00A348FB" w:rsidRDefault="008723F6" w:rsidP="008723F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B0029F0" w14:textId="77777777" w:rsidR="008723F6" w:rsidRPr="00A348FB" w:rsidRDefault="008723F6" w:rsidP="008723F6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055C204" w14:textId="02A5F3EB" w:rsidR="008723F6" w:rsidRPr="00A348FB" w:rsidRDefault="008723F6" w:rsidP="008723F6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F65FA" w:rsidRPr="006F524B" w14:paraId="507058A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EBED1E0" w14:textId="77777777" w:rsidR="00AF65FA" w:rsidRPr="00DF33CE" w:rsidRDefault="00AF65FA" w:rsidP="00AF65FA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986622E" w14:textId="240E9768" w:rsidR="00AF65FA" w:rsidRPr="00A348FB" w:rsidRDefault="00AF65FA" w:rsidP="00AF65FA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جهة التوثيق</w:t>
            </w:r>
          </w:p>
        </w:tc>
        <w:tc>
          <w:tcPr>
            <w:tcW w:w="1179" w:type="dxa"/>
          </w:tcPr>
          <w:p w14:paraId="23715674" w14:textId="49DB82A9" w:rsidR="00AF65FA" w:rsidRPr="00A348FB" w:rsidRDefault="00AF65FA" w:rsidP="00AF65F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E0E6E84" w14:textId="77777777" w:rsidR="00AF65FA" w:rsidRPr="00A348FB" w:rsidRDefault="00AF65FA" w:rsidP="00AF65FA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AB297A5" w14:textId="5F45091F" w:rsidR="00AF65FA" w:rsidRPr="00A348FB" w:rsidRDefault="00AF65FA" w:rsidP="00AF65FA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110F0" w:rsidRPr="006F524B" w14:paraId="3E71094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106C67C" w14:textId="77777777" w:rsidR="002110F0" w:rsidRPr="00DF33CE" w:rsidRDefault="002110F0" w:rsidP="002110F0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BF92A28" w14:textId="26E1056F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الآيبان</w:t>
            </w:r>
          </w:p>
        </w:tc>
        <w:tc>
          <w:tcPr>
            <w:tcW w:w="1179" w:type="dxa"/>
          </w:tcPr>
          <w:p w14:paraId="20D339B2" w14:textId="219A4719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25915BD" w14:textId="77777777" w:rsidR="002110F0" w:rsidRPr="00A348FB" w:rsidRDefault="002110F0" w:rsidP="002110F0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EA3D6B8" w14:textId="36A64068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110F0" w:rsidRPr="006F524B" w14:paraId="6A529E7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17D46EE" w14:textId="77777777" w:rsidR="002110F0" w:rsidRPr="00DF33CE" w:rsidRDefault="002110F0" w:rsidP="002110F0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E16C80B" w14:textId="2301A3B5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إعادة إدخال رقم الآيبان</w:t>
            </w:r>
          </w:p>
        </w:tc>
        <w:tc>
          <w:tcPr>
            <w:tcW w:w="1179" w:type="dxa"/>
          </w:tcPr>
          <w:p w14:paraId="1B050E96" w14:textId="10F22D00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2C0D5A00" w14:textId="77777777" w:rsidR="002110F0" w:rsidRPr="00A348FB" w:rsidRDefault="002110F0" w:rsidP="002110F0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7426CBF" w14:textId="35B50F19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110F0" w:rsidRPr="006F524B" w14:paraId="7AEFFC27" w14:textId="77777777" w:rsidTr="00F34191">
        <w:trPr>
          <w:trHeight w:val="20"/>
          <w:jc w:val="center"/>
        </w:trPr>
        <w:tc>
          <w:tcPr>
            <w:tcW w:w="447" w:type="dxa"/>
            <w:vAlign w:val="center"/>
          </w:tcPr>
          <w:p w14:paraId="7E956B0E" w14:textId="77777777" w:rsidR="002110F0" w:rsidRPr="00DF33CE" w:rsidRDefault="002110F0" w:rsidP="002110F0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538EAA7" w14:textId="7E111176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حالة الوكيل</w:t>
            </w:r>
          </w:p>
        </w:tc>
        <w:tc>
          <w:tcPr>
            <w:tcW w:w="1179" w:type="dxa"/>
            <w:vAlign w:val="center"/>
          </w:tcPr>
          <w:p w14:paraId="338ED82B" w14:textId="6FD7E4D5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A07B8C0" w14:textId="77777777" w:rsidR="002110F0" w:rsidRPr="00A348FB" w:rsidRDefault="002110F0" w:rsidP="002110F0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5474A08" w14:textId="4872C114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2110F0" w:rsidRPr="006F524B" w14:paraId="387E59C5" w14:textId="77777777" w:rsidTr="00F34191">
        <w:trPr>
          <w:trHeight w:val="20"/>
          <w:jc w:val="center"/>
        </w:trPr>
        <w:tc>
          <w:tcPr>
            <w:tcW w:w="447" w:type="dxa"/>
            <w:vAlign w:val="center"/>
          </w:tcPr>
          <w:p w14:paraId="33020A5C" w14:textId="77777777" w:rsidR="002110F0" w:rsidRPr="00DF33CE" w:rsidRDefault="002110F0" w:rsidP="002110F0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054421C" w14:textId="660C1F8B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وكيل</w:t>
            </w:r>
          </w:p>
        </w:tc>
        <w:tc>
          <w:tcPr>
            <w:tcW w:w="1179" w:type="dxa"/>
            <w:vAlign w:val="center"/>
          </w:tcPr>
          <w:p w14:paraId="6B793271" w14:textId="2E1A8DAB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3910613" w14:textId="77777777" w:rsidR="002110F0" w:rsidRPr="00A348FB" w:rsidRDefault="002110F0" w:rsidP="002110F0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DA2C579" w14:textId="2BBD73F1" w:rsidR="002110F0" w:rsidRPr="00A348FB" w:rsidRDefault="002110F0" w:rsidP="002110F0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DC4" w:rsidRPr="006F524B" w14:paraId="5BC748C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3CA2C41" w14:textId="77777777" w:rsidR="00AB0DC4" w:rsidRPr="00DF33CE" w:rsidRDefault="00AB0DC4" w:rsidP="00AB0D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E109459" w14:textId="237EF87A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اسم الوكيل</w:t>
            </w:r>
          </w:p>
        </w:tc>
        <w:tc>
          <w:tcPr>
            <w:tcW w:w="1179" w:type="dxa"/>
          </w:tcPr>
          <w:p w14:paraId="0D181944" w14:textId="0BB487E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08DEDCA" w14:textId="77777777" w:rsidR="00AB0DC4" w:rsidRPr="00A348FB" w:rsidRDefault="00AB0DC4" w:rsidP="00AB0D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FE83F0B" w14:textId="0DBA6EDE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DC4" w:rsidRPr="006F524B" w14:paraId="4E5D5EF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246B7DA" w14:textId="77777777" w:rsidR="00AB0DC4" w:rsidRPr="00DF33CE" w:rsidRDefault="00AB0DC4" w:rsidP="00AB0D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E080581" w14:textId="688B43EF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مبلغ الدعم</w:t>
            </w:r>
          </w:p>
        </w:tc>
        <w:tc>
          <w:tcPr>
            <w:tcW w:w="1179" w:type="dxa"/>
          </w:tcPr>
          <w:p w14:paraId="24C80181" w14:textId="22BAA340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27EE6AF6" w14:textId="77777777" w:rsidR="00AB0DC4" w:rsidRPr="00A348FB" w:rsidRDefault="00AB0DC4" w:rsidP="00AB0D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08A2295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DC4" w:rsidRPr="006F524B" w14:paraId="1D4DECC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23D23B8" w14:textId="77777777" w:rsidR="00AB0DC4" w:rsidRPr="00DF33CE" w:rsidRDefault="00AB0DC4" w:rsidP="00AB0D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20"/>
                <w:szCs w:val="20"/>
              </w:rPr>
            </w:pPr>
          </w:p>
        </w:tc>
        <w:tc>
          <w:tcPr>
            <w:tcW w:w="2339" w:type="dxa"/>
            <w:vAlign w:val="center"/>
          </w:tcPr>
          <w:p w14:paraId="4E900E67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ملاحظات الطلب</w:t>
            </w:r>
          </w:p>
        </w:tc>
        <w:tc>
          <w:tcPr>
            <w:tcW w:w="1179" w:type="dxa"/>
            <w:vAlign w:val="center"/>
          </w:tcPr>
          <w:p w14:paraId="078566FA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3CC4B54" w14:textId="77777777" w:rsidR="00AB0DC4" w:rsidRPr="00A348FB" w:rsidRDefault="00AB0DC4" w:rsidP="00AB0D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F72AC6E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B0DC4" w:rsidRPr="006F524B" w14:paraId="67CD6857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518148A9" w14:textId="77777777" w:rsidR="00AB0DC4" w:rsidRPr="00A348FB" w:rsidRDefault="00AB0DC4" w:rsidP="00AB0DC4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الوكالة</w:t>
            </w:r>
          </w:p>
        </w:tc>
      </w:tr>
      <w:tr w:rsidR="00AB0DC4" w:rsidRPr="006F524B" w14:paraId="55F8829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E28AF7D" w14:textId="77777777" w:rsidR="00AB0DC4" w:rsidRPr="00DF33CE" w:rsidRDefault="00AB0DC4" w:rsidP="00AB0DC4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9E13F1B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الوكالة</w:t>
            </w:r>
          </w:p>
        </w:tc>
        <w:tc>
          <w:tcPr>
            <w:tcW w:w="1179" w:type="dxa"/>
            <w:vAlign w:val="center"/>
          </w:tcPr>
          <w:p w14:paraId="213EA97B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BF88FC6" w14:textId="77777777" w:rsidR="00AB0DC4" w:rsidRPr="00A348FB" w:rsidRDefault="00AB0DC4" w:rsidP="00AB0DC4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9B092B3" w14:textId="77777777" w:rsidR="00AB0DC4" w:rsidRPr="00A348FB" w:rsidRDefault="00AB0DC4" w:rsidP="00AB0DC4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D72DF" w:rsidRPr="006F524B" w14:paraId="6AF939A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2775B89" w14:textId="77777777" w:rsidR="00AD72DF" w:rsidRPr="00DF33CE" w:rsidRDefault="00AD72DF" w:rsidP="00AD72DF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7FF57F6" w14:textId="20157FC2" w:rsidR="00AD72DF" w:rsidRPr="00A348FB" w:rsidRDefault="00AD72DF" w:rsidP="00AD72DF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إصدار الوكالة</w:t>
            </w:r>
          </w:p>
        </w:tc>
        <w:tc>
          <w:tcPr>
            <w:tcW w:w="1179" w:type="dxa"/>
            <w:vAlign w:val="center"/>
          </w:tcPr>
          <w:p w14:paraId="69DE2CE4" w14:textId="73D2F05E" w:rsidR="00AD72DF" w:rsidRPr="00A348FB" w:rsidRDefault="00AD72DF" w:rsidP="00AD72DF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B6D0D55" w14:textId="77777777" w:rsidR="00AD72DF" w:rsidRPr="00A348FB" w:rsidRDefault="00AD72DF" w:rsidP="00AD72DF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1A53BEF" w14:textId="7E5C3D81" w:rsidR="00AD72DF" w:rsidRPr="00A348FB" w:rsidRDefault="00AD72DF" w:rsidP="00AD72DF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049D1" w:rsidRPr="006F524B" w14:paraId="36A8D93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625C95B" w14:textId="77777777" w:rsidR="00C049D1" w:rsidRPr="00DF33CE" w:rsidRDefault="00C049D1" w:rsidP="00C049D1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2AA947B" w14:textId="34A8CDF8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انتهاء الوكالة</w:t>
            </w:r>
          </w:p>
        </w:tc>
        <w:tc>
          <w:tcPr>
            <w:tcW w:w="1179" w:type="dxa"/>
            <w:vAlign w:val="center"/>
          </w:tcPr>
          <w:p w14:paraId="050F063C" w14:textId="4AF268B4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2C6ECD37" w14:textId="77777777" w:rsidR="00C049D1" w:rsidRPr="00A348FB" w:rsidRDefault="00C049D1" w:rsidP="00C049D1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1C39145" w14:textId="50A7916A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049D1" w:rsidRPr="006F524B" w14:paraId="1609EA2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6A0C71B" w14:textId="77777777" w:rsidR="00C049D1" w:rsidRPr="00DF33CE" w:rsidRDefault="00C049D1" w:rsidP="00C049D1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10300EB" w14:textId="5E34E31F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الوكالة</w:t>
            </w:r>
          </w:p>
        </w:tc>
        <w:tc>
          <w:tcPr>
            <w:tcW w:w="1179" w:type="dxa"/>
            <w:vAlign w:val="center"/>
          </w:tcPr>
          <w:p w14:paraId="4B47145B" w14:textId="2DF9FF3E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0E4D0DD" w14:textId="77777777" w:rsidR="00C049D1" w:rsidRPr="00A348FB" w:rsidRDefault="00C049D1" w:rsidP="00C049D1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52D4DAE" w14:textId="6AC1C556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049D1" w:rsidRPr="006F524B" w14:paraId="750954D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56976C0" w14:textId="77777777" w:rsidR="00C049D1" w:rsidRPr="00DF33CE" w:rsidRDefault="00C049D1" w:rsidP="00C049D1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9FD5249" w14:textId="26BC6FF3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الأول</w:t>
            </w:r>
          </w:p>
        </w:tc>
        <w:tc>
          <w:tcPr>
            <w:tcW w:w="1179" w:type="dxa"/>
            <w:vAlign w:val="center"/>
          </w:tcPr>
          <w:p w14:paraId="564A6647" w14:textId="3A48AD8D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F428EA0" w14:textId="77777777" w:rsidR="00C049D1" w:rsidRPr="00A348FB" w:rsidRDefault="00C049D1" w:rsidP="00C049D1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766925A" w14:textId="261F92D9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049D1" w:rsidRPr="006F524B" w14:paraId="566758C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208CD9F" w14:textId="77777777" w:rsidR="00C049D1" w:rsidRPr="00DF33CE" w:rsidRDefault="00C049D1" w:rsidP="00C049D1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6C4F6A6" w14:textId="245152F2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اسم الطرف الأول</w:t>
            </w:r>
          </w:p>
        </w:tc>
        <w:tc>
          <w:tcPr>
            <w:tcW w:w="1179" w:type="dxa"/>
            <w:vAlign w:val="center"/>
          </w:tcPr>
          <w:p w14:paraId="6D370663" w14:textId="5EE7C5A9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2FCEAC4" w14:textId="77777777" w:rsidR="00C049D1" w:rsidRPr="00A348FB" w:rsidRDefault="00C049D1" w:rsidP="00C049D1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BC74322" w14:textId="7C96C3A0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049D1" w:rsidRPr="006F524B" w14:paraId="787637F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9B5CE97" w14:textId="77777777" w:rsidR="00C049D1" w:rsidRPr="00DF33CE" w:rsidRDefault="00C049D1" w:rsidP="00C049D1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EC34F80" w14:textId="3EDBCC28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الثاني</w:t>
            </w:r>
          </w:p>
        </w:tc>
        <w:tc>
          <w:tcPr>
            <w:tcW w:w="1179" w:type="dxa"/>
            <w:vAlign w:val="center"/>
          </w:tcPr>
          <w:p w14:paraId="75CD9067" w14:textId="1133FE44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A29B461" w14:textId="77777777" w:rsidR="00C049D1" w:rsidRPr="00A348FB" w:rsidRDefault="00C049D1" w:rsidP="00C049D1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CF9DBE8" w14:textId="12AE211E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049D1" w:rsidRPr="006F524B" w14:paraId="56834E0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A4E9D2E" w14:textId="77777777" w:rsidR="00C049D1" w:rsidRPr="00DF33CE" w:rsidRDefault="00C049D1" w:rsidP="00C049D1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4F0D76F" w14:textId="3D392808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الطرف الثاني</w:t>
            </w:r>
          </w:p>
        </w:tc>
        <w:tc>
          <w:tcPr>
            <w:tcW w:w="1179" w:type="dxa"/>
            <w:vAlign w:val="center"/>
          </w:tcPr>
          <w:p w14:paraId="0685A27B" w14:textId="54C19438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FB70467" w14:textId="77777777" w:rsidR="00C049D1" w:rsidRPr="00A348FB" w:rsidRDefault="00C049D1" w:rsidP="00C049D1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B30B457" w14:textId="216015F7" w:rsidR="00C049D1" w:rsidRPr="00A348FB" w:rsidRDefault="00C049D1" w:rsidP="00C049D1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0E108FD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655A6B6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EE935C3" w14:textId="2F63DB4D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اسم مصدر الوكالة</w:t>
            </w:r>
          </w:p>
        </w:tc>
        <w:tc>
          <w:tcPr>
            <w:tcW w:w="1179" w:type="dxa"/>
            <w:vAlign w:val="center"/>
          </w:tcPr>
          <w:p w14:paraId="73C042AB" w14:textId="24E0E660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1CA893E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1FFD163" w14:textId="62F2BCB3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31B8EFE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2A22036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0BA7355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ملف الوكالة</w:t>
            </w:r>
          </w:p>
        </w:tc>
        <w:tc>
          <w:tcPr>
            <w:tcW w:w="1179" w:type="dxa"/>
            <w:vAlign w:val="center"/>
          </w:tcPr>
          <w:p w14:paraId="3BE77B2A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201" w:type="dxa"/>
            <w:vAlign w:val="center"/>
          </w:tcPr>
          <w:p w14:paraId="3A6CDAB1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D0E895F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4B706E73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1ED77A02" w14:textId="77777777" w:rsidR="00DD18D5" w:rsidRPr="00A348FB" w:rsidRDefault="00DD18D5" w:rsidP="00DD18D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بيانات المنتجات العضوية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يظهر في حال وجود مدخلات</w:t>
            </w:r>
          </w:p>
        </w:tc>
      </w:tr>
      <w:tr w:rsidR="00DD18D5" w:rsidRPr="006F524B" w14:paraId="332849A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34A15CF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C336C7C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179" w:type="dxa"/>
            <w:vAlign w:val="center"/>
          </w:tcPr>
          <w:p w14:paraId="1BD59310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B778143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2A6C6DF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1FF74E7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B9D7F8E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4332ACC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49FDC780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7DB48DA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2286946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19A886C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D8AF7E9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7559212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78D169B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4D1A5FE" w14:textId="77777777" w:rsidR="00DD18D5" w:rsidRPr="00A348FB" w:rsidRDefault="00DD18D5" w:rsidP="00DD18D5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49D9B559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400EFA6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DD18D5" w:rsidRPr="006F524B" w14:paraId="1709A58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14644F8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FD0DA67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7A576214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055A901B" w14:textId="77777777" w:rsidR="00DD18D5" w:rsidRPr="00A348FB" w:rsidRDefault="00DD18D5" w:rsidP="00DD18D5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  <w:p w14:paraId="7E571294" w14:textId="77777777" w:rsidR="00DD18D5" w:rsidRPr="00A348FB" w:rsidRDefault="00DD18D5" w:rsidP="00DD18D5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highlight w:val="green"/>
                <w:rtl/>
              </w:rPr>
              <w:t>يجب أن يكون الإجمالي أكبر من صفر ليتمكن الموظف من ارسال الطلب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6D70AF80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3262E02F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82018C3" w14:textId="77777777" w:rsidR="00DD18D5" w:rsidRPr="00A348FB" w:rsidRDefault="00DD18D5" w:rsidP="00DD18D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يظهر في حال وجود مدخلات</w:t>
            </w:r>
          </w:p>
        </w:tc>
      </w:tr>
      <w:tr w:rsidR="00DD18D5" w:rsidRPr="006F524B" w14:paraId="4CCF9FA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63F41C5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3CADC1D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</w:p>
        </w:tc>
        <w:tc>
          <w:tcPr>
            <w:tcW w:w="1179" w:type="dxa"/>
            <w:vAlign w:val="center"/>
          </w:tcPr>
          <w:p w14:paraId="686B0B31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6D993BA7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2A92623E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59DD700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42C3C7B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01915B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179" w:type="dxa"/>
            <w:vAlign w:val="center"/>
          </w:tcPr>
          <w:p w14:paraId="1D63284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201" w:type="dxa"/>
            <w:vAlign w:val="center"/>
          </w:tcPr>
          <w:p w14:paraId="000D3657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15EA5577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5998CDA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F1E9938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3E8CC36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44EF2FC6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7089805" w14:textId="77777777" w:rsidR="00DD18D5" w:rsidRPr="00A348FB" w:rsidRDefault="00DD18D5" w:rsidP="00DD18D5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يمكن أن يكون يساوي صفر - الرقم بتنسيق فاصلة الآلاف القيمة الأولية تساوي صفر </w:t>
            </w:r>
          </w:p>
        </w:tc>
        <w:tc>
          <w:tcPr>
            <w:tcW w:w="1279" w:type="dxa"/>
            <w:vAlign w:val="center"/>
          </w:tcPr>
          <w:p w14:paraId="0FBCD08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DD18D5" w:rsidRPr="006F524B" w14:paraId="3F35165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615FD6B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4A7E0D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57697251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035381F1" w14:textId="77777777" w:rsidR="00DD18D5" w:rsidRPr="00A348FB" w:rsidRDefault="00DD18D5" w:rsidP="00DD18D5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35ACBF56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0B95F0E0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2A6FF1D" w14:textId="77777777" w:rsidR="00DD18D5" w:rsidRPr="00A348FB" w:rsidRDefault="00DD18D5" w:rsidP="00DD18D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الزراعة المائية يظهر في حال وجود مدخلات</w:t>
            </w:r>
          </w:p>
        </w:tc>
      </w:tr>
      <w:tr w:rsidR="00DD18D5" w:rsidRPr="006F524B" w14:paraId="693EDD1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246863D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369882DD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179" w:type="dxa"/>
            <w:vAlign w:val="center"/>
          </w:tcPr>
          <w:p w14:paraId="13E134AD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41AE82E6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EE0984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29B1403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BB5B55F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20"/>
                <w:szCs w:val="20"/>
              </w:rPr>
            </w:pPr>
          </w:p>
        </w:tc>
        <w:tc>
          <w:tcPr>
            <w:tcW w:w="2339" w:type="dxa"/>
            <w:vAlign w:val="center"/>
          </w:tcPr>
          <w:p w14:paraId="74FBBF72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وحدة </w:t>
            </w:r>
            <w:r w:rsidRPr="00A348FB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78EC729E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1F6217E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 متبوعاً بوحدتها</w:t>
            </w:r>
          </w:p>
        </w:tc>
        <w:tc>
          <w:tcPr>
            <w:tcW w:w="1279" w:type="dxa"/>
          </w:tcPr>
          <w:p w14:paraId="7A6FAF9E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71916FE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FF9C66B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7C3DA61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64191160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30BC6E10" w14:textId="77777777" w:rsidR="00DD18D5" w:rsidRPr="00A348FB" w:rsidRDefault="00DD18D5" w:rsidP="00DD18D5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47D71BA7" w14:textId="77777777" w:rsidR="00DD18D5" w:rsidRPr="00A348FB" w:rsidRDefault="00DD18D5" w:rsidP="00DD18D5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224CA63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DD18D5" w:rsidRPr="006F524B" w14:paraId="15B9162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3800980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11F9601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26E77406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185AC9B9" w14:textId="77777777" w:rsidR="00DD18D5" w:rsidRPr="00A348FB" w:rsidRDefault="00DD18D5" w:rsidP="00DD18D5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6DF972E1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78E4EF00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894A0AC" w14:textId="77777777" w:rsidR="00DD18D5" w:rsidRPr="00A348FB" w:rsidRDefault="00DD18D5" w:rsidP="00DD18D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الأحياء المائية في المزرعة العضوية يظهر في حال وجود مدخلات</w:t>
            </w:r>
          </w:p>
        </w:tc>
      </w:tr>
      <w:tr w:rsidR="00DD18D5" w:rsidRPr="006F524B" w14:paraId="42EA3A4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1B1D168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DBB46BE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179" w:type="dxa"/>
            <w:vAlign w:val="center"/>
          </w:tcPr>
          <w:p w14:paraId="3495B73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6EA1F7A4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6A63FCB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0ABA035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ECA35A5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E78C6D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وحدة المساحة </w:t>
            </w:r>
          </w:p>
        </w:tc>
        <w:tc>
          <w:tcPr>
            <w:tcW w:w="1179" w:type="dxa"/>
            <w:vAlign w:val="center"/>
          </w:tcPr>
          <w:p w14:paraId="1A71266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201" w:type="dxa"/>
            <w:vAlign w:val="center"/>
          </w:tcPr>
          <w:p w14:paraId="01DA563F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02B5DCB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1569A69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D1F4C91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4C92B5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4490B28C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7E1E8E0E" w14:textId="77777777" w:rsidR="00DD18D5" w:rsidRPr="00A348FB" w:rsidRDefault="00DD18D5" w:rsidP="00DD18D5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753CB02F" w14:textId="77777777" w:rsidR="00DD18D5" w:rsidRPr="00A348FB" w:rsidRDefault="00DD18D5" w:rsidP="00DD18D5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343FFA14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DD18D5" w:rsidRPr="006F524B" w14:paraId="300C70D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129843E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0C302A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5448DEF6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0A9E629B" w14:textId="77777777" w:rsidR="00DD18D5" w:rsidRPr="00A348FB" w:rsidRDefault="00DD18D5" w:rsidP="00DD18D5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79398E13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3653890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8514DA7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21CFB4E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اجمالي مبلغ الدعم المطلوب </w:t>
            </w:r>
          </w:p>
        </w:tc>
        <w:tc>
          <w:tcPr>
            <w:tcW w:w="1179" w:type="dxa"/>
            <w:vAlign w:val="center"/>
          </w:tcPr>
          <w:p w14:paraId="7CE18792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731ADAA1" w14:textId="77777777" w:rsidR="00DD18D5" w:rsidRPr="00A348FB" w:rsidRDefault="00DD18D5" w:rsidP="00DD18D5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يساوي حاصل جمع مبالغ الدعم المذكورة في الطلب.</w:t>
            </w:r>
          </w:p>
          <w:p w14:paraId="68425696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الرقم بتنسيق فاصلة الآلاف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54009B52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10571798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DBCD57E" w14:textId="77777777" w:rsidR="00DD18D5" w:rsidRPr="00A348FB" w:rsidRDefault="00DD18D5" w:rsidP="00DD18D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مرفقات الطلب</w:t>
            </w:r>
          </w:p>
        </w:tc>
      </w:tr>
      <w:tr w:rsidR="00DD18D5" w:rsidRPr="006F524B" w14:paraId="554FB9A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830ED5E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80F367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ملصق المنتج</w:t>
            </w:r>
          </w:p>
        </w:tc>
        <w:tc>
          <w:tcPr>
            <w:tcW w:w="1179" w:type="dxa"/>
            <w:vAlign w:val="center"/>
          </w:tcPr>
          <w:p w14:paraId="4AA9753B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201" w:type="dxa"/>
            <w:vAlign w:val="center"/>
          </w:tcPr>
          <w:p w14:paraId="620337E4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0840F67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0912F4D3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1B0073F" w14:textId="77777777" w:rsidR="00DD18D5" w:rsidRPr="00A348FB" w:rsidRDefault="00DD18D5" w:rsidP="00DD18D5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مراحل الطلب - جدول</w:t>
            </w:r>
          </w:p>
        </w:tc>
      </w:tr>
      <w:tr w:rsidR="00DD18D5" w:rsidRPr="006F524B" w14:paraId="35630D5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746FCB9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95A164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 الاجراء</w:t>
            </w:r>
          </w:p>
        </w:tc>
        <w:tc>
          <w:tcPr>
            <w:tcW w:w="1179" w:type="dxa"/>
            <w:vAlign w:val="center"/>
          </w:tcPr>
          <w:p w14:paraId="5015902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66486416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2348F1D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5629D71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402EF10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F9A1559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محول من</w:t>
            </w:r>
          </w:p>
        </w:tc>
        <w:tc>
          <w:tcPr>
            <w:tcW w:w="1179" w:type="dxa"/>
            <w:vAlign w:val="center"/>
          </w:tcPr>
          <w:p w14:paraId="0531DDB0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5126135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D2817E8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0AA3C62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E2DE6A6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1F63EDA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محول إلى</w:t>
            </w:r>
          </w:p>
        </w:tc>
        <w:tc>
          <w:tcPr>
            <w:tcW w:w="1179" w:type="dxa"/>
          </w:tcPr>
          <w:p w14:paraId="3ED61526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5F6387C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1E1B32E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D18D5" w:rsidRPr="006F524B" w14:paraId="1D3AE44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7F582DC" w14:textId="77777777" w:rsidR="00DD18D5" w:rsidRPr="00DF33CE" w:rsidRDefault="00DD18D5" w:rsidP="00DD18D5">
            <w:pPr>
              <w:pStyle w:val="ListParagraph"/>
              <w:numPr>
                <w:ilvl w:val="0"/>
                <w:numId w:val="44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0AA10B5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المنفذ</w:t>
            </w:r>
          </w:p>
        </w:tc>
        <w:tc>
          <w:tcPr>
            <w:tcW w:w="1179" w:type="dxa"/>
          </w:tcPr>
          <w:p w14:paraId="074FC0FB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9AB0CC4" w14:textId="77777777" w:rsidR="00DD18D5" w:rsidRPr="00A348FB" w:rsidRDefault="00DD18D5" w:rsidP="00DD18D5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2157BCA" w14:textId="77777777" w:rsidR="00DD18D5" w:rsidRPr="00A348FB" w:rsidRDefault="00DD18D5" w:rsidP="00DD18D5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</w:tbl>
    <w:p w14:paraId="4AD99080" w14:textId="59CF6F65" w:rsidR="00637CC2" w:rsidRDefault="00637CC2" w:rsidP="00611620"/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DF33CE" w:rsidRPr="000037B9" w14:paraId="3296008E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3E7BE892" w14:textId="445F583A" w:rsidR="00DF33CE" w:rsidRPr="00DF33CE" w:rsidRDefault="00DF33CE" w:rsidP="00DF33CE">
            <w:pPr>
              <w:pStyle w:val="tabletitle"/>
              <w:jc w:val="center"/>
              <w:rPr>
                <w:rFonts w:cs="Lina sans"/>
                <w:rtl/>
              </w:rPr>
            </w:pPr>
            <w:r w:rsidRPr="00DF33CE">
              <w:rPr>
                <w:rFonts w:cs="Lina sans"/>
                <w:rtl/>
              </w:rPr>
              <w:t>الأزرار والأحداث</w:t>
            </w:r>
          </w:p>
        </w:tc>
      </w:tr>
      <w:tr w:rsidR="00DF33CE" w:rsidRPr="000037B9" w14:paraId="5F1B1B06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3FA0276B" w14:textId="77777777" w:rsidR="00DF33CE" w:rsidRPr="00A348FB" w:rsidRDefault="00DF33CE" w:rsidP="00D85DC2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7E1519EC" w14:textId="77777777" w:rsidR="00DF33CE" w:rsidRPr="00A348FB" w:rsidRDefault="00DF33CE" w:rsidP="00D85DC2">
            <w:pPr>
              <w:jc w:val="center"/>
              <w:rPr>
                <w:rFonts w:cs="Lina sans"/>
              </w:rPr>
            </w:pPr>
            <w:r w:rsidRPr="00A348F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0A905BB6" w14:textId="77777777" w:rsidR="00DF33CE" w:rsidRPr="00A348FB" w:rsidRDefault="00DF33CE" w:rsidP="00D85DC2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الحدث</w:t>
            </w:r>
          </w:p>
        </w:tc>
      </w:tr>
      <w:tr w:rsidR="00DF33CE" w:rsidRPr="00063CD6" w14:paraId="236A6F9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DE8A114" w14:textId="77777777" w:rsidR="00DF33CE" w:rsidRPr="00B166DF" w:rsidRDefault="00DF33CE">
            <w:pPr>
              <w:pStyle w:val="ListParagraph"/>
              <w:numPr>
                <w:ilvl w:val="0"/>
                <w:numId w:val="6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0784552" w14:textId="77777777" w:rsidR="00DF33CE" w:rsidRPr="00DF33CE" w:rsidRDefault="00DF33C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إضافة مبلغ الدعم</w:t>
            </w:r>
          </w:p>
        </w:tc>
        <w:tc>
          <w:tcPr>
            <w:tcW w:w="6659" w:type="dxa"/>
            <w:vAlign w:val="center"/>
          </w:tcPr>
          <w:p w14:paraId="31083873" w14:textId="77777777" w:rsidR="00DF33CE" w:rsidRPr="00DF33CE" w:rsidRDefault="00DF33C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فتح التبويب لتعديل مبلغ الدعم</w:t>
            </w:r>
          </w:p>
        </w:tc>
      </w:tr>
      <w:tr w:rsidR="00DF33CE" w:rsidRPr="00063CD6" w14:paraId="5B683E4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546D4B5" w14:textId="77777777" w:rsidR="00DF33CE" w:rsidRPr="00B166DF" w:rsidRDefault="00DF33CE">
            <w:pPr>
              <w:pStyle w:val="ListParagraph"/>
              <w:numPr>
                <w:ilvl w:val="0"/>
                <w:numId w:val="6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95B0516" w14:textId="77777777" w:rsidR="00DF33CE" w:rsidRPr="00DF33CE" w:rsidRDefault="00DF33C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سجل تعديلات</w:t>
            </w:r>
          </w:p>
        </w:tc>
        <w:tc>
          <w:tcPr>
            <w:tcW w:w="6659" w:type="dxa"/>
            <w:vAlign w:val="center"/>
          </w:tcPr>
          <w:p w14:paraId="43DEF4F5" w14:textId="301AE8CC" w:rsidR="00DF33CE" w:rsidRPr="00DF33CE" w:rsidRDefault="00DF33CE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فتح التبويب لإظهار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DF33CE">
              <w:rPr>
                <w:rFonts w:cs="Lina sans" w:hint="cs"/>
                <w:sz w:val="18"/>
                <w:szCs w:val="18"/>
                <w:rtl/>
              </w:rPr>
              <w:t>كل سجلات التعديلات على المبالغ</w:t>
            </w:r>
          </w:p>
        </w:tc>
      </w:tr>
      <w:tr w:rsidR="00DF33CE" w:rsidRPr="00063CD6" w14:paraId="37D45BB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92A43D8" w14:textId="77777777" w:rsidR="00DF33CE" w:rsidRPr="00B166DF" w:rsidRDefault="00DF33CE">
            <w:pPr>
              <w:pStyle w:val="ListParagraph"/>
              <w:numPr>
                <w:ilvl w:val="0"/>
                <w:numId w:val="6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579A0B0" w14:textId="77777777" w:rsidR="00DF33CE" w:rsidRPr="00DF33CE" w:rsidRDefault="00DF33C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تنزيل الملف</w:t>
            </w:r>
          </w:p>
        </w:tc>
        <w:tc>
          <w:tcPr>
            <w:tcW w:w="6659" w:type="dxa"/>
            <w:vAlign w:val="center"/>
          </w:tcPr>
          <w:p w14:paraId="56167D5E" w14:textId="77777777" w:rsidR="00DF33CE" w:rsidRPr="00DF33CE" w:rsidRDefault="00DF33CE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تنزيل الملف على جهاز المستخدم</w:t>
            </w:r>
          </w:p>
        </w:tc>
      </w:tr>
      <w:tr w:rsidR="00DF33CE" w:rsidRPr="00063CD6" w14:paraId="693D098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8CE2EED" w14:textId="77777777" w:rsidR="00DF33CE" w:rsidRPr="00B166DF" w:rsidRDefault="00DF33CE">
            <w:pPr>
              <w:pStyle w:val="ListParagraph"/>
              <w:numPr>
                <w:ilvl w:val="0"/>
                <w:numId w:val="67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8EB1895" w14:textId="77777777" w:rsidR="00DF33CE" w:rsidRPr="00DF33CE" w:rsidRDefault="00DF33C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التالي</w:t>
            </w:r>
          </w:p>
        </w:tc>
        <w:tc>
          <w:tcPr>
            <w:tcW w:w="6659" w:type="dxa"/>
            <w:vAlign w:val="center"/>
          </w:tcPr>
          <w:p w14:paraId="7E1AE7D6" w14:textId="77777777" w:rsidR="00DF33CE" w:rsidRPr="00DF33CE" w:rsidRDefault="00DF33CE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الانتقال الى تبويب الاجراء لاتخاذ قرار بخصوص مراجعة الموظف</w:t>
            </w:r>
          </w:p>
        </w:tc>
      </w:tr>
    </w:tbl>
    <w:p w14:paraId="0D8CF692" w14:textId="03181668" w:rsidR="00637CC2" w:rsidRDefault="00637CC2" w:rsidP="00611620"/>
    <w:p w14:paraId="58C27A50" w14:textId="77777777" w:rsidR="00637CC2" w:rsidRDefault="00637CC2" w:rsidP="00611620"/>
    <w:p w14:paraId="6F386684" w14:textId="77777777" w:rsidR="00637CC2" w:rsidRDefault="00637CC2" w:rsidP="00611620"/>
    <w:p w14:paraId="6327DAF3" w14:textId="77777777" w:rsidR="00637CC2" w:rsidRDefault="00637CC2" w:rsidP="00611620"/>
    <w:p w14:paraId="3C4D6067" w14:textId="77777777" w:rsidR="00637CC2" w:rsidRDefault="00637CC2" w:rsidP="00611620"/>
    <w:p w14:paraId="3DBFD293" w14:textId="77777777" w:rsidR="00637CC2" w:rsidRDefault="00637CC2" w:rsidP="00611620"/>
    <w:p w14:paraId="6B04843F" w14:textId="77777777" w:rsidR="00637CC2" w:rsidRDefault="00637CC2" w:rsidP="00611620"/>
    <w:p w14:paraId="1C28AC9F" w14:textId="77777777" w:rsidR="00637CC2" w:rsidRDefault="00637CC2" w:rsidP="00611620"/>
    <w:p w14:paraId="5F0A3662" w14:textId="77777777" w:rsidR="00637CC2" w:rsidRDefault="00637CC2" w:rsidP="00611620"/>
    <w:p w14:paraId="01BAD929" w14:textId="77777777" w:rsidR="00637CC2" w:rsidRDefault="00637CC2" w:rsidP="00611620"/>
    <w:p w14:paraId="6ADEB9B3" w14:textId="77777777" w:rsidR="00DF0F9E" w:rsidRPr="00A348FB" w:rsidRDefault="00DF0F9E" w:rsidP="00DF0F9E">
      <w:pPr>
        <w:rPr>
          <w:rFonts w:cs="Lina sans"/>
          <w:sz w:val="18"/>
          <w:szCs w:val="18"/>
          <w:rtl/>
        </w:rPr>
      </w:pPr>
      <w:r w:rsidRPr="00A348FB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</w:t>
      </w:r>
      <w:r w:rsidRPr="00A348FB">
        <w:rPr>
          <w:rFonts w:cs="Lina sans"/>
          <w:sz w:val="18"/>
          <w:szCs w:val="18"/>
          <w:rtl/>
        </w:rPr>
        <w:t>–</w:t>
      </w:r>
      <w:r w:rsidRPr="00A348FB">
        <w:rPr>
          <w:rFonts w:cs="Lina sans" w:hint="cs"/>
          <w:sz w:val="18"/>
          <w:szCs w:val="18"/>
          <w:rtl/>
        </w:rPr>
        <w:t xml:space="preserve"> المنتجات العضوية</w:t>
      </w:r>
    </w:p>
    <w:p w14:paraId="7D86E8E8" w14:textId="7C57472C" w:rsidR="00DF0F9E" w:rsidRDefault="00DA3095" w:rsidP="00DF0F9E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93088" behindDoc="0" locked="0" layoutInCell="1" allowOverlap="1" wp14:anchorId="7D510DEC" wp14:editId="51639F6C">
            <wp:simplePos x="0" y="0"/>
            <wp:positionH relativeFrom="margin">
              <wp:posOffset>811530</wp:posOffset>
            </wp:positionH>
            <wp:positionV relativeFrom="paragraph">
              <wp:posOffset>111125</wp:posOffset>
            </wp:positionV>
            <wp:extent cx="4752340" cy="2313305"/>
            <wp:effectExtent l="19050" t="19050" r="10160" b="10795"/>
            <wp:wrapSquare wrapText="bothSides"/>
            <wp:docPr id="102445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2024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313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2073D" w14:textId="2BA1E191" w:rsidR="00DF0F9E" w:rsidRDefault="00DF0F9E" w:rsidP="00DF0F9E">
      <w:pPr>
        <w:rPr>
          <w:rtl/>
        </w:rPr>
      </w:pPr>
    </w:p>
    <w:p w14:paraId="51FC8BD8" w14:textId="77777777" w:rsidR="00DF0F9E" w:rsidRDefault="00DF0F9E" w:rsidP="00DF0F9E">
      <w:pPr>
        <w:rPr>
          <w:rtl/>
        </w:rPr>
      </w:pPr>
    </w:p>
    <w:p w14:paraId="608DD1C1" w14:textId="77777777" w:rsidR="00DF0F9E" w:rsidRDefault="00DF0F9E" w:rsidP="00DF0F9E">
      <w:pPr>
        <w:rPr>
          <w:rtl/>
        </w:rPr>
      </w:pPr>
    </w:p>
    <w:p w14:paraId="3BB4D5B8" w14:textId="77777777" w:rsidR="00DF0F9E" w:rsidRDefault="00DF0F9E" w:rsidP="00DF0F9E">
      <w:pPr>
        <w:rPr>
          <w:noProof/>
          <w:rtl/>
        </w:rPr>
      </w:pPr>
    </w:p>
    <w:p w14:paraId="2377D04F" w14:textId="77777777" w:rsidR="00DF0F9E" w:rsidRDefault="00DF0F9E" w:rsidP="00DF0F9E">
      <w:pPr>
        <w:rPr>
          <w:rtl/>
        </w:rPr>
      </w:pPr>
    </w:p>
    <w:p w14:paraId="467F1FB8" w14:textId="77777777" w:rsidR="00DF0F9E" w:rsidRDefault="00DF0F9E" w:rsidP="00DF0F9E">
      <w:pPr>
        <w:rPr>
          <w:rtl/>
        </w:rPr>
      </w:pPr>
    </w:p>
    <w:p w14:paraId="15F0B874" w14:textId="77777777" w:rsidR="00DF0F9E" w:rsidRDefault="00DF0F9E" w:rsidP="00DF0F9E">
      <w:pPr>
        <w:rPr>
          <w:rtl/>
        </w:rPr>
      </w:pPr>
    </w:p>
    <w:p w14:paraId="4EE0EF1D" w14:textId="77777777" w:rsidR="00DF0F9E" w:rsidRDefault="00DF0F9E" w:rsidP="00DF0F9E">
      <w:pPr>
        <w:rPr>
          <w:rtl/>
        </w:rPr>
      </w:pPr>
    </w:p>
    <w:p w14:paraId="2642157C" w14:textId="77777777" w:rsidR="00DF0F9E" w:rsidRDefault="00DF0F9E" w:rsidP="00DF0F9E">
      <w:pPr>
        <w:rPr>
          <w:rtl/>
        </w:rPr>
      </w:pPr>
    </w:p>
    <w:p w14:paraId="503F09BE" w14:textId="77777777" w:rsidR="00DF0F9E" w:rsidRDefault="00DF0F9E" w:rsidP="00DF0F9E">
      <w:pPr>
        <w:rPr>
          <w:rtl/>
        </w:rPr>
      </w:pPr>
    </w:p>
    <w:p w14:paraId="1D6593BE" w14:textId="77777777" w:rsidR="00DF0F9E" w:rsidRDefault="00DF0F9E" w:rsidP="00DF0F9E">
      <w:pPr>
        <w:rPr>
          <w:rtl/>
        </w:rPr>
      </w:pPr>
    </w:p>
    <w:p w14:paraId="5CE1B212" w14:textId="3AFA8534" w:rsidR="00DF0F9E" w:rsidRDefault="00DA3095" w:rsidP="00DF0F9E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94112" behindDoc="0" locked="0" layoutInCell="1" allowOverlap="1" wp14:anchorId="14E7284E" wp14:editId="63A419CE">
            <wp:simplePos x="0" y="0"/>
            <wp:positionH relativeFrom="margin">
              <wp:posOffset>1156017</wp:posOffset>
            </wp:positionH>
            <wp:positionV relativeFrom="paragraph">
              <wp:posOffset>77470</wp:posOffset>
            </wp:positionV>
            <wp:extent cx="4138930" cy="1358900"/>
            <wp:effectExtent l="19050" t="19050" r="13970" b="12700"/>
            <wp:wrapSquare wrapText="bothSides"/>
            <wp:docPr id="8211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93268" w14:textId="77777777" w:rsidR="00DF0F9E" w:rsidRDefault="00DF0F9E" w:rsidP="00DF0F9E">
      <w:pPr>
        <w:rPr>
          <w:rtl/>
        </w:rPr>
      </w:pPr>
    </w:p>
    <w:p w14:paraId="198F9FC4" w14:textId="01EEA347" w:rsidR="00DF0F9E" w:rsidRDefault="00DF0F9E" w:rsidP="00DF0F9E">
      <w:pPr>
        <w:rPr>
          <w:rtl/>
        </w:rPr>
      </w:pPr>
    </w:p>
    <w:p w14:paraId="35F0EFD4" w14:textId="77777777" w:rsidR="00DF0F9E" w:rsidRDefault="00DF0F9E" w:rsidP="00DF0F9E">
      <w:pPr>
        <w:rPr>
          <w:rtl/>
        </w:rPr>
      </w:pPr>
    </w:p>
    <w:p w14:paraId="772D78BF" w14:textId="77777777" w:rsidR="00DF0F9E" w:rsidRDefault="00DF0F9E" w:rsidP="00DF0F9E">
      <w:pPr>
        <w:rPr>
          <w:rtl/>
        </w:rPr>
      </w:pPr>
    </w:p>
    <w:p w14:paraId="267E2456" w14:textId="77777777" w:rsidR="00DF0F9E" w:rsidRDefault="00DF0F9E" w:rsidP="00DF0F9E">
      <w:pPr>
        <w:rPr>
          <w:rtl/>
        </w:rPr>
      </w:pPr>
    </w:p>
    <w:p w14:paraId="5044AEEA" w14:textId="77777777" w:rsidR="00DF0F9E" w:rsidRDefault="00DF0F9E" w:rsidP="00DF0F9E">
      <w:pPr>
        <w:rPr>
          <w:rtl/>
        </w:rPr>
      </w:pPr>
    </w:p>
    <w:p w14:paraId="75F71F45" w14:textId="77777777" w:rsidR="00DF0F9E" w:rsidRDefault="00DF0F9E" w:rsidP="00DF0F9E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DF0F9E" w:rsidRPr="000037B9" w14:paraId="3A651D93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20022E01" w14:textId="77777777" w:rsidR="00DF0F9E" w:rsidRPr="00A348FB" w:rsidRDefault="00DF0F9E" w:rsidP="00DA3095">
            <w:p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0EAB8D12" w14:textId="77777777" w:rsidR="00DF0F9E" w:rsidRPr="00A348FB" w:rsidRDefault="00DF0F9E" w:rsidP="00DA309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664FA18F" w14:textId="77777777" w:rsidR="00DF0F9E" w:rsidRPr="00A348FB" w:rsidRDefault="00DF0F9E" w:rsidP="00DA309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17F5E9BB" w14:textId="77777777" w:rsidR="00DF0F9E" w:rsidRPr="00A348FB" w:rsidRDefault="00DF0F9E" w:rsidP="00DA309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50146B4C" w14:textId="77777777" w:rsidR="00DF0F9E" w:rsidRPr="00A348FB" w:rsidRDefault="00DF0F9E" w:rsidP="00DA3095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DF0F9E" w:rsidRPr="00783BF6" w14:paraId="4425FE87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542C5782" w14:textId="77777777" w:rsidR="00DF0F9E" w:rsidRPr="00A348FB" w:rsidRDefault="00DF0F9E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المنتجات العضوية في حالة الإضافة والتعديل</w:t>
            </w:r>
          </w:p>
        </w:tc>
      </w:tr>
      <w:tr w:rsidR="00DF0F9E" w:rsidRPr="00B7513D" w14:paraId="7AB424A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0A254E4" w14:textId="77777777" w:rsidR="00DF0F9E" w:rsidRPr="00B166DF" w:rsidRDefault="00DF0F9E">
            <w:pPr>
              <w:pStyle w:val="ListParagraph"/>
              <w:numPr>
                <w:ilvl w:val="0"/>
                <w:numId w:val="6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E9F6C1E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179" w:type="dxa"/>
            <w:vAlign w:val="center"/>
          </w:tcPr>
          <w:p w14:paraId="7503AB10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8C68D69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42BADB7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F0F9E" w:rsidRPr="00B7513D" w14:paraId="4B2529C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BEE7547" w14:textId="77777777" w:rsidR="00DF0F9E" w:rsidRPr="00B166DF" w:rsidRDefault="00DF0F9E">
            <w:pPr>
              <w:pStyle w:val="ListParagraph"/>
              <w:numPr>
                <w:ilvl w:val="0"/>
                <w:numId w:val="6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6160C92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06ED068C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4E20E39A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5EC8745E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F0F9E" w:rsidRPr="00B7513D" w14:paraId="09B6F8E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BC11CF2" w14:textId="77777777" w:rsidR="00DF0F9E" w:rsidRPr="00B166DF" w:rsidRDefault="00DF0F9E">
            <w:pPr>
              <w:pStyle w:val="ListParagraph"/>
              <w:numPr>
                <w:ilvl w:val="0"/>
                <w:numId w:val="6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A8065B3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179" w:type="dxa"/>
            <w:vAlign w:val="center"/>
          </w:tcPr>
          <w:p w14:paraId="5ACA728C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3993BA1" w14:textId="77777777" w:rsidR="00DF0F9E" w:rsidRPr="00A348FB" w:rsidRDefault="00DF0F9E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48915000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F0F9E" w:rsidRPr="00B7513D" w14:paraId="30AC6D4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B7774C8" w14:textId="77777777" w:rsidR="00DF0F9E" w:rsidRPr="00B166DF" w:rsidRDefault="00DF0F9E">
            <w:pPr>
              <w:pStyle w:val="ListParagraph"/>
              <w:numPr>
                <w:ilvl w:val="0"/>
                <w:numId w:val="6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0C805B5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كمية الانتاج</w:t>
            </w:r>
          </w:p>
        </w:tc>
        <w:tc>
          <w:tcPr>
            <w:tcW w:w="1179" w:type="dxa"/>
            <w:vAlign w:val="center"/>
          </w:tcPr>
          <w:p w14:paraId="548FBD8E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2967D165" w14:textId="77777777" w:rsidR="00DF0F9E" w:rsidRPr="00A348FB" w:rsidRDefault="00DF0F9E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0ED8DD3F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F0F9E" w:rsidRPr="00B7513D" w14:paraId="77C745E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1E97A96" w14:textId="77777777" w:rsidR="00DF0F9E" w:rsidRPr="00B166DF" w:rsidRDefault="00DF0F9E">
            <w:pPr>
              <w:pStyle w:val="ListParagraph"/>
              <w:numPr>
                <w:ilvl w:val="0"/>
                <w:numId w:val="6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510AA00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وحدة الانتاج</w:t>
            </w:r>
          </w:p>
        </w:tc>
        <w:tc>
          <w:tcPr>
            <w:tcW w:w="1179" w:type="dxa"/>
            <w:vAlign w:val="center"/>
          </w:tcPr>
          <w:p w14:paraId="7B56B636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8992B41" w14:textId="77777777" w:rsidR="00DF0F9E" w:rsidRPr="00A348FB" w:rsidRDefault="00DF0F9E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71D3D59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F0F9E" w:rsidRPr="00B7513D" w14:paraId="4178BBA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2D1FFE5" w14:textId="77777777" w:rsidR="00DF0F9E" w:rsidRPr="00B166DF" w:rsidRDefault="00DF0F9E">
            <w:pPr>
              <w:pStyle w:val="ListParagraph"/>
              <w:numPr>
                <w:ilvl w:val="0"/>
                <w:numId w:val="65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D52BE98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2A66B539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414303AE" w14:textId="77777777" w:rsidR="00DF0F9E" w:rsidRPr="00A348FB" w:rsidRDefault="00DF0F9E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42F0F7FD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31666D38" w14:textId="77777777" w:rsidR="00DF0F9E" w:rsidRPr="00A348FB" w:rsidRDefault="00DF0F9E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4FC50735" w14:textId="77777777" w:rsidR="00DF0F9E" w:rsidRDefault="00DF0F9E" w:rsidP="00DF0F9E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DF0F9E" w:rsidRPr="000037B9" w14:paraId="5AFC2D1A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54B265E7" w14:textId="37D4EE64" w:rsidR="00DF0F9E" w:rsidRPr="00DA3095" w:rsidRDefault="00DF0F9E" w:rsidP="00DA3095">
            <w:pPr>
              <w:pStyle w:val="tabletitle"/>
              <w:jc w:val="center"/>
              <w:rPr>
                <w:rFonts w:cs="Lina sans"/>
                <w:rtl/>
              </w:rPr>
            </w:pPr>
            <w:r w:rsidRPr="00DA3095">
              <w:rPr>
                <w:rFonts w:cs="Lina sans"/>
                <w:rtl/>
              </w:rPr>
              <w:t>الأزرار والأحداث</w:t>
            </w:r>
          </w:p>
        </w:tc>
      </w:tr>
      <w:tr w:rsidR="00DF0F9E" w:rsidRPr="000037B9" w14:paraId="06486E7C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175B24A6" w14:textId="77777777" w:rsidR="00DF0F9E" w:rsidRPr="001D7C3B" w:rsidRDefault="00DF0F9E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1E99C4DB" w14:textId="77777777" w:rsidR="00DF0F9E" w:rsidRPr="001D7C3B" w:rsidRDefault="00DF0F9E" w:rsidP="00D85DC2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0C21C327" w14:textId="77777777" w:rsidR="00DF0F9E" w:rsidRPr="001D7C3B" w:rsidRDefault="00DF0F9E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DF0F9E" w:rsidRPr="00063CD6" w14:paraId="178226B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3C3512F" w14:textId="77777777" w:rsidR="00DF0F9E" w:rsidRPr="00B166DF" w:rsidRDefault="00DF0F9E">
            <w:pPr>
              <w:pStyle w:val="ListParagraph"/>
              <w:numPr>
                <w:ilvl w:val="0"/>
                <w:numId w:val="6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70E2C27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15C090DD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DF0F9E" w:rsidRPr="00063CD6" w14:paraId="4481BA1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713BEF9" w14:textId="77777777" w:rsidR="00DF0F9E" w:rsidRPr="00B166DF" w:rsidRDefault="00DF0F9E">
            <w:pPr>
              <w:pStyle w:val="ListParagraph"/>
              <w:numPr>
                <w:ilvl w:val="0"/>
                <w:numId w:val="6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B9252C3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477DE9DE" w14:textId="77777777" w:rsidR="00DF0F9E" w:rsidRPr="00A348FB" w:rsidRDefault="00DF0F9E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DF0F9E" w:rsidRPr="00063CD6" w14:paraId="6D83099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FCE1440" w14:textId="77777777" w:rsidR="00DF0F9E" w:rsidRPr="00B166DF" w:rsidRDefault="00DF0F9E">
            <w:pPr>
              <w:pStyle w:val="ListParagraph"/>
              <w:numPr>
                <w:ilvl w:val="0"/>
                <w:numId w:val="6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FEB9EAF" w14:textId="77777777" w:rsidR="00DF0F9E" w:rsidRPr="00A348FB" w:rsidRDefault="00DF0F9E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6D338BB1" w14:textId="77777777" w:rsidR="00DF0F9E" w:rsidRPr="00A348FB" w:rsidRDefault="00DF0F9E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57151092" w14:textId="77777777" w:rsidR="00DF0F9E" w:rsidRDefault="00DF0F9E" w:rsidP="00DF0F9E">
      <w:pPr>
        <w:rPr>
          <w:rtl/>
        </w:rPr>
      </w:pPr>
    </w:p>
    <w:p w14:paraId="5E299BF6" w14:textId="77777777" w:rsidR="00DF0F9E" w:rsidRDefault="00DF0F9E" w:rsidP="00DF0F9E">
      <w:pPr>
        <w:rPr>
          <w:rtl/>
        </w:rPr>
      </w:pPr>
    </w:p>
    <w:p w14:paraId="71D8C817" w14:textId="77777777" w:rsidR="00637CC2" w:rsidRDefault="00637CC2" w:rsidP="00611620"/>
    <w:p w14:paraId="04191D6A" w14:textId="77777777" w:rsidR="00637CC2" w:rsidRDefault="00637CC2" w:rsidP="00611620">
      <w:pPr>
        <w:rPr>
          <w:rtl/>
        </w:rPr>
      </w:pPr>
    </w:p>
    <w:p w14:paraId="09D87CD8" w14:textId="77777777" w:rsidR="00484F7E" w:rsidRDefault="00484F7E" w:rsidP="00611620"/>
    <w:p w14:paraId="14D3FDC0" w14:textId="77777777" w:rsidR="00637CC2" w:rsidRDefault="00637CC2" w:rsidP="00611620"/>
    <w:p w14:paraId="44311062" w14:textId="77777777" w:rsidR="00637CC2" w:rsidRDefault="00637CC2" w:rsidP="00611620"/>
    <w:p w14:paraId="3E9BEC48" w14:textId="77777777" w:rsidR="00637CC2" w:rsidRDefault="00637CC2" w:rsidP="00611620"/>
    <w:p w14:paraId="4F7B219C" w14:textId="77777777" w:rsidR="00637CC2" w:rsidRDefault="00637CC2" w:rsidP="00611620"/>
    <w:p w14:paraId="3DF4BA94" w14:textId="77777777" w:rsidR="00484F7E" w:rsidRDefault="00484F7E" w:rsidP="0015770B">
      <w:pPr>
        <w:rPr>
          <w:rFonts w:cs="Lina sans"/>
          <w:sz w:val="18"/>
          <w:szCs w:val="18"/>
          <w:rtl/>
        </w:rPr>
      </w:pPr>
    </w:p>
    <w:p w14:paraId="12658DE3" w14:textId="513A2044" w:rsidR="0015770B" w:rsidRPr="00A348FB" w:rsidRDefault="0015770B" w:rsidP="0015770B">
      <w:pPr>
        <w:rPr>
          <w:rFonts w:cs="Lina sans"/>
          <w:sz w:val="18"/>
          <w:szCs w:val="18"/>
          <w:rtl/>
        </w:rPr>
      </w:pPr>
      <w:r w:rsidRPr="00A348FB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- </w:t>
      </w:r>
      <w:r w:rsidRPr="00A348FB">
        <w:rPr>
          <w:rFonts w:cs="Lina sans"/>
          <w:sz w:val="18"/>
          <w:szCs w:val="18"/>
          <w:rtl/>
        </w:rPr>
        <w:t>بيانات الحيوانات في المزرعة العضوية</w:t>
      </w:r>
    </w:p>
    <w:p w14:paraId="5D010492" w14:textId="77777777" w:rsidR="0015770B" w:rsidRDefault="0015770B" w:rsidP="0015770B">
      <w:pPr>
        <w:rPr>
          <w:rtl/>
        </w:rPr>
      </w:pPr>
    </w:p>
    <w:p w14:paraId="0B193D58" w14:textId="77777777" w:rsidR="0015770B" w:rsidRDefault="0015770B" w:rsidP="0015770B">
      <w:pPr>
        <w:rPr>
          <w:rtl/>
        </w:rPr>
      </w:pPr>
      <w:r w:rsidRPr="00F2183D">
        <w:rPr>
          <w:noProof/>
          <w:rtl/>
        </w:rPr>
        <w:drawing>
          <wp:anchor distT="0" distB="0" distL="114300" distR="114300" simplePos="0" relativeHeight="251997184" behindDoc="0" locked="0" layoutInCell="1" allowOverlap="1" wp14:anchorId="5DCCF7BC" wp14:editId="1F498C9D">
            <wp:simplePos x="0" y="0"/>
            <wp:positionH relativeFrom="column">
              <wp:posOffset>400685</wp:posOffset>
            </wp:positionH>
            <wp:positionV relativeFrom="paragraph">
              <wp:posOffset>24765</wp:posOffset>
            </wp:positionV>
            <wp:extent cx="4867275" cy="1727200"/>
            <wp:effectExtent l="19050" t="19050" r="28575" b="25400"/>
            <wp:wrapSquare wrapText="bothSides"/>
            <wp:docPr id="1886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2416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2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30673" w14:textId="77777777" w:rsidR="0015770B" w:rsidRDefault="0015770B" w:rsidP="0015770B">
      <w:pPr>
        <w:rPr>
          <w:rtl/>
        </w:rPr>
      </w:pPr>
    </w:p>
    <w:p w14:paraId="262B4D6F" w14:textId="77777777" w:rsidR="0015770B" w:rsidRDefault="0015770B" w:rsidP="0015770B">
      <w:pPr>
        <w:rPr>
          <w:rtl/>
        </w:rPr>
      </w:pPr>
    </w:p>
    <w:p w14:paraId="66466520" w14:textId="77777777" w:rsidR="0015770B" w:rsidRDefault="0015770B" w:rsidP="0015770B">
      <w:pPr>
        <w:rPr>
          <w:rtl/>
        </w:rPr>
      </w:pPr>
    </w:p>
    <w:p w14:paraId="35A2799B" w14:textId="77777777" w:rsidR="0015770B" w:rsidRDefault="0015770B" w:rsidP="0015770B">
      <w:pPr>
        <w:rPr>
          <w:rtl/>
        </w:rPr>
      </w:pPr>
    </w:p>
    <w:p w14:paraId="35200840" w14:textId="77777777" w:rsidR="0015770B" w:rsidRDefault="0015770B" w:rsidP="0015770B">
      <w:pPr>
        <w:rPr>
          <w:rtl/>
        </w:rPr>
      </w:pPr>
    </w:p>
    <w:p w14:paraId="28E94A08" w14:textId="77777777" w:rsidR="0015770B" w:rsidRDefault="0015770B" w:rsidP="0015770B">
      <w:pPr>
        <w:rPr>
          <w:rtl/>
        </w:rPr>
      </w:pPr>
    </w:p>
    <w:p w14:paraId="18C9D306" w14:textId="77777777" w:rsidR="0015770B" w:rsidRDefault="0015770B" w:rsidP="0015770B">
      <w:pPr>
        <w:rPr>
          <w:rtl/>
        </w:rPr>
      </w:pPr>
    </w:p>
    <w:p w14:paraId="11B156EA" w14:textId="77777777" w:rsidR="0015770B" w:rsidRDefault="0015770B" w:rsidP="0015770B">
      <w:pPr>
        <w:rPr>
          <w:rtl/>
        </w:rPr>
      </w:pPr>
    </w:p>
    <w:p w14:paraId="5B5FF84B" w14:textId="77777777" w:rsidR="0015770B" w:rsidRDefault="0015770B" w:rsidP="0015770B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1996160" behindDoc="0" locked="0" layoutInCell="1" allowOverlap="1" wp14:anchorId="562273F7" wp14:editId="76A1265C">
            <wp:simplePos x="0" y="0"/>
            <wp:positionH relativeFrom="margin">
              <wp:posOffset>892084</wp:posOffset>
            </wp:positionH>
            <wp:positionV relativeFrom="paragraph">
              <wp:posOffset>37919</wp:posOffset>
            </wp:positionV>
            <wp:extent cx="4138930" cy="1358900"/>
            <wp:effectExtent l="19050" t="19050" r="13970" b="12700"/>
            <wp:wrapSquare wrapText="bothSides"/>
            <wp:docPr id="120993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5324F" w14:textId="77777777" w:rsidR="0015770B" w:rsidRDefault="0015770B" w:rsidP="0015770B">
      <w:pPr>
        <w:rPr>
          <w:rtl/>
        </w:rPr>
      </w:pPr>
    </w:p>
    <w:p w14:paraId="2727CB1B" w14:textId="77777777" w:rsidR="0015770B" w:rsidRDefault="0015770B" w:rsidP="0015770B">
      <w:pPr>
        <w:rPr>
          <w:rtl/>
        </w:rPr>
      </w:pPr>
    </w:p>
    <w:p w14:paraId="3CA78C72" w14:textId="77777777" w:rsidR="0015770B" w:rsidRDefault="0015770B" w:rsidP="0015770B">
      <w:pPr>
        <w:rPr>
          <w:rtl/>
        </w:rPr>
      </w:pPr>
    </w:p>
    <w:p w14:paraId="02C3CFC1" w14:textId="77777777" w:rsidR="0015770B" w:rsidRDefault="0015770B" w:rsidP="0015770B">
      <w:pPr>
        <w:rPr>
          <w:rtl/>
        </w:rPr>
      </w:pPr>
    </w:p>
    <w:p w14:paraId="2D05C687" w14:textId="77777777" w:rsidR="0015770B" w:rsidRDefault="0015770B" w:rsidP="0015770B">
      <w:pPr>
        <w:rPr>
          <w:rtl/>
        </w:rPr>
      </w:pPr>
    </w:p>
    <w:p w14:paraId="519DF15A" w14:textId="77777777" w:rsidR="0015770B" w:rsidRDefault="0015770B" w:rsidP="0015770B">
      <w:pPr>
        <w:rPr>
          <w:rtl/>
        </w:rPr>
      </w:pPr>
    </w:p>
    <w:p w14:paraId="13C7B669" w14:textId="77777777" w:rsidR="0015770B" w:rsidRDefault="0015770B" w:rsidP="0015770B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15770B" w:rsidRPr="000037B9" w14:paraId="441D86C1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6FAD8873" w14:textId="77777777" w:rsidR="0015770B" w:rsidRPr="00A348FB" w:rsidRDefault="0015770B" w:rsidP="00D85DC2">
            <w:pPr>
              <w:jc w:val="center"/>
              <w:rPr>
                <w:rFonts w:cs="Lina sans"/>
                <w:sz w:val="22"/>
                <w:szCs w:val="22"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6F58875B" w14:textId="77777777" w:rsidR="0015770B" w:rsidRPr="00A348FB" w:rsidRDefault="0015770B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324D9756" w14:textId="77777777" w:rsidR="0015770B" w:rsidRPr="00A348FB" w:rsidRDefault="0015770B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65B379A9" w14:textId="77777777" w:rsidR="0015770B" w:rsidRPr="00A348FB" w:rsidRDefault="0015770B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314F23CF" w14:textId="77777777" w:rsidR="0015770B" w:rsidRPr="00A348FB" w:rsidRDefault="0015770B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حالة الحقل</w:t>
            </w:r>
          </w:p>
        </w:tc>
      </w:tr>
      <w:tr w:rsidR="0015770B" w:rsidRPr="00783BF6" w14:paraId="6C2E5B07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BC769B0" w14:textId="77777777" w:rsidR="0015770B" w:rsidRPr="00A348FB" w:rsidRDefault="0015770B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في حالة الإضافة والتعديل</w:t>
            </w:r>
          </w:p>
        </w:tc>
      </w:tr>
      <w:tr w:rsidR="0015770B" w:rsidRPr="00B7513D" w14:paraId="30B451D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967106E" w14:textId="77777777" w:rsidR="0015770B" w:rsidRPr="00B166DF" w:rsidRDefault="0015770B">
            <w:pPr>
              <w:pStyle w:val="ListParagraph"/>
              <w:numPr>
                <w:ilvl w:val="0"/>
                <w:numId w:val="63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1EE3397" w14:textId="371C5CEF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  <w:r w:rsidR="009515B7">
              <w:rPr>
                <w:rFonts w:cs="Lina sans" w:hint="cs"/>
                <w:sz w:val="18"/>
                <w:szCs w:val="18"/>
                <w:rtl/>
              </w:rPr>
              <w:t>العضوية</w:t>
            </w:r>
          </w:p>
        </w:tc>
        <w:tc>
          <w:tcPr>
            <w:tcW w:w="1179" w:type="dxa"/>
            <w:vAlign w:val="center"/>
          </w:tcPr>
          <w:p w14:paraId="7A3DE358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3347AFB7" w14:textId="77777777" w:rsidR="0015770B" w:rsidRPr="00A348FB" w:rsidRDefault="0015770B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02CC5FD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5770B" w:rsidRPr="00B7513D" w14:paraId="39E208F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0B40078" w14:textId="77777777" w:rsidR="0015770B" w:rsidRPr="00B166DF" w:rsidRDefault="0015770B">
            <w:pPr>
              <w:pStyle w:val="ListParagraph"/>
              <w:numPr>
                <w:ilvl w:val="0"/>
                <w:numId w:val="63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482B5E3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179" w:type="dxa"/>
            <w:vAlign w:val="center"/>
          </w:tcPr>
          <w:p w14:paraId="0588AB72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201" w:type="dxa"/>
            <w:vAlign w:val="center"/>
          </w:tcPr>
          <w:p w14:paraId="6725F00E" w14:textId="77777777" w:rsidR="0015770B" w:rsidRPr="00A348FB" w:rsidRDefault="0015770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35773968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5770B" w:rsidRPr="00B7513D" w14:paraId="625BD2C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F7F0928" w14:textId="77777777" w:rsidR="0015770B" w:rsidRPr="00B166DF" w:rsidRDefault="0015770B">
            <w:pPr>
              <w:pStyle w:val="ListParagraph"/>
              <w:numPr>
                <w:ilvl w:val="0"/>
                <w:numId w:val="63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78F0F0F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06418FE3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C39BE59" w14:textId="77777777" w:rsidR="0015770B" w:rsidRPr="00A348FB" w:rsidRDefault="0015770B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يمكن أن يكون يساوي صفر - الرقم بتنسيق فاصلة الآلاف القيمة الأولية تساوي صفر </w:t>
            </w:r>
          </w:p>
        </w:tc>
        <w:tc>
          <w:tcPr>
            <w:tcW w:w="1279" w:type="dxa"/>
            <w:vAlign w:val="center"/>
          </w:tcPr>
          <w:p w14:paraId="6E482FBA" w14:textId="77777777" w:rsidR="0015770B" w:rsidRPr="00A348FB" w:rsidRDefault="0015770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77B1FED2" w14:textId="77777777" w:rsidR="0015770B" w:rsidRDefault="0015770B" w:rsidP="0015770B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15770B" w:rsidRPr="000037B9" w14:paraId="788BE308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289B907" w14:textId="1AF6B627" w:rsidR="0015770B" w:rsidRPr="0015770B" w:rsidRDefault="0015770B" w:rsidP="0015770B">
            <w:pPr>
              <w:pStyle w:val="tabletitle"/>
              <w:jc w:val="center"/>
              <w:rPr>
                <w:rFonts w:cs="Lina sans"/>
                <w:rtl/>
              </w:rPr>
            </w:pPr>
            <w:r w:rsidRPr="0015770B">
              <w:rPr>
                <w:rFonts w:cs="Lina sans"/>
                <w:rtl/>
              </w:rPr>
              <w:t>الأزرار والأحداث</w:t>
            </w:r>
          </w:p>
        </w:tc>
      </w:tr>
      <w:tr w:rsidR="0015770B" w:rsidRPr="000037B9" w14:paraId="6B39D88B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2991B188" w14:textId="77777777" w:rsidR="0015770B" w:rsidRPr="001D7C3B" w:rsidRDefault="0015770B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5554701E" w14:textId="77777777" w:rsidR="0015770B" w:rsidRPr="001D7C3B" w:rsidRDefault="0015770B" w:rsidP="00D85DC2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235E1434" w14:textId="77777777" w:rsidR="0015770B" w:rsidRPr="001D7C3B" w:rsidRDefault="0015770B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15770B" w:rsidRPr="00063CD6" w14:paraId="38F5A87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5353B8B" w14:textId="77777777" w:rsidR="0015770B" w:rsidRPr="00B166DF" w:rsidRDefault="0015770B">
            <w:pPr>
              <w:pStyle w:val="ListParagraph"/>
              <w:numPr>
                <w:ilvl w:val="0"/>
                <w:numId w:val="64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639FE78" w14:textId="77777777" w:rsidR="0015770B" w:rsidRPr="00A348FB" w:rsidRDefault="0015770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79E3F331" w14:textId="77777777" w:rsidR="0015770B" w:rsidRPr="00A348FB" w:rsidRDefault="0015770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15770B" w:rsidRPr="00063CD6" w14:paraId="32EAD63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34BEAD1" w14:textId="77777777" w:rsidR="0015770B" w:rsidRPr="00B166DF" w:rsidRDefault="0015770B">
            <w:pPr>
              <w:pStyle w:val="ListParagraph"/>
              <w:numPr>
                <w:ilvl w:val="0"/>
                <w:numId w:val="64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27C1FC1" w14:textId="77777777" w:rsidR="0015770B" w:rsidRPr="00A348FB" w:rsidRDefault="0015770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7EDB020E" w14:textId="77777777" w:rsidR="0015770B" w:rsidRPr="00A348FB" w:rsidRDefault="0015770B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15770B" w:rsidRPr="00063CD6" w14:paraId="346CC3A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628AAA8" w14:textId="77777777" w:rsidR="0015770B" w:rsidRPr="00B166DF" w:rsidRDefault="0015770B">
            <w:pPr>
              <w:pStyle w:val="ListParagraph"/>
              <w:numPr>
                <w:ilvl w:val="0"/>
                <w:numId w:val="64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127F575" w14:textId="77777777" w:rsidR="0015770B" w:rsidRPr="00A348FB" w:rsidRDefault="0015770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450037E2" w14:textId="77777777" w:rsidR="0015770B" w:rsidRPr="00A348FB" w:rsidRDefault="0015770B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4B9A9C62" w14:textId="77777777" w:rsidR="0015770B" w:rsidRDefault="0015770B" w:rsidP="0015770B">
      <w:pPr>
        <w:rPr>
          <w:rtl/>
        </w:rPr>
      </w:pPr>
    </w:p>
    <w:p w14:paraId="056E36B8" w14:textId="77777777" w:rsidR="0015770B" w:rsidRDefault="0015770B" w:rsidP="0015770B">
      <w:pPr>
        <w:rPr>
          <w:rtl/>
        </w:rPr>
      </w:pPr>
    </w:p>
    <w:p w14:paraId="7035DF85" w14:textId="77777777" w:rsidR="0015770B" w:rsidRDefault="0015770B" w:rsidP="0015770B">
      <w:pPr>
        <w:rPr>
          <w:rtl/>
        </w:rPr>
      </w:pPr>
    </w:p>
    <w:p w14:paraId="7629AA76" w14:textId="77777777" w:rsidR="00637CC2" w:rsidRDefault="00637CC2" w:rsidP="00611620"/>
    <w:p w14:paraId="5FAA30D7" w14:textId="77777777" w:rsidR="00637CC2" w:rsidRDefault="00637CC2" w:rsidP="00611620"/>
    <w:p w14:paraId="3F56795E" w14:textId="77777777" w:rsidR="00637CC2" w:rsidRDefault="00637CC2" w:rsidP="00611620"/>
    <w:p w14:paraId="4CEBECDE" w14:textId="77777777" w:rsidR="00637CC2" w:rsidRDefault="00637CC2" w:rsidP="00611620"/>
    <w:p w14:paraId="7845D0AB" w14:textId="77777777" w:rsidR="00637CC2" w:rsidRDefault="00637CC2" w:rsidP="00611620"/>
    <w:p w14:paraId="5AF18C8A" w14:textId="77777777" w:rsidR="00637CC2" w:rsidRDefault="00637CC2" w:rsidP="00611620"/>
    <w:p w14:paraId="2224E558" w14:textId="77777777" w:rsidR="00637CC2" w:rsidRDefault="00637CC2" w:rsidP="00611620">
      <w:pPr>
        <w:rPr>
          <w:rtl/>
        </w:rPr>
      </w:pPr>
    </w:p>
    <w:p w14:paraId="4068979D" w14:textId="77777777" w:rsidR="00484F7E" w:rsidRDefault="00484F7E" w:rsidP="00611620"/>
    <w:p w14:paraId="3570865C" w14:textId="77777777" w:rsidR="00637CC2" w:rsidRDefault="00637CC2" w:rsidP="00611620"/>
    <w:p w14:paraId="67466B27" w14:textId="77777777" w:rsidR="00637CC2" w:rsidRDefault="00637CC2" w:rsidP="00611620"/>
    <w:p w14:paraId="218C7461" w14:textId="77777777" w:rsidR="00637CC2" w:rsidRDefault="00637CC2" w:rsidP="00611620"/>
    <w:p w14:paraId="1951564C" w14:textId="77777777" w:rsidR="00C37047" w:rsidRPr="00486ED9" w:rsidRDefault="00C37047" w:rsidP="00C37047">
      <w:pPr>
        <w:rPr>
          <w:rFonts w:cs="Lina sans"/>
          <w:sz w:val="18"/>
          <w:szCs w:val="18"/>
          <w:rtl/>
        </w:rPr>
      </w:pPr>
      <w:r w:rsidRPr="00486ED9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</w:t>
      </w:r>
      <w:r w:rsidRPr="00486ED9">
        <w:rPr>
          <w:rFonts w:cs="Lina sans"/>
          <w:sz w:val="18"/>
          <w:szCs w:val="18"/>
          <w:rtl/>
        </w:rPr>
        <w:t>–</w:t>
      </w:r>
      <w:r w:rsidRPr="00486ED9">
        <w:rPr>
          <w:rFonts w:cs="Lina sans" w:hint="cs"/>
          <w:sz w:val="18"/>
          <w:szCs w:val="18"/>
          <w:rtl/>
        </w:rPr>
        <w:t xml:space="preserve"> </w:t>
      </w:r>
      <w:r w:rsidRPr="00486ED9">
        <w:rPr>
          <w:rFonts w:cs="Lina sans"/>
          <w:sz w:val="18"/>
          <w:szCs w:val="18"/>
          <w:rtl/>
        </w:rPr>
        <w:t xml:space="preserve">بيانات </w:t>
      </w:r>
      <w:r w:rsidRPr="00486ED9">
        <w:rPr>
          <w:rFonts w:cs="Lina sans" w:hint="cs"/>
          <w:sz w:val="18"/>
          <w:szCs w:val="18"/>
          <w:rtl/>
        </w:rPr>
        <w:t>الزراعة المائية في المزرعة العضوية</w:t>
      </w:r>
    </w:p>
    <w:p w14:paraId="60685888" w14:textId="77777777" w:rsidR="00C37047" w:rsidRDefault="00C37047" w:rsidP="00C37047">
      <w:pPr>
        <w:rPr>
          <w:rtl/>
        </w:rPr>
      </w:pPr>
      <w:r w:rsidRPr="00B81979">
        <w:rPr>
          <w:noProof/>
          <w:rtl/>
        </w:rPr>
        <w:drawing>
          <wp:anchor distT="0" distB="0" distL="114300" distR="114300" simplePos="0" relativeHeight="251999232" behindDoc="0" locked="0" layoutInCell="1" allowOverlap="1" wp14:anchorId="164F22CB" wp14:editId="268926C5">
            <wp:simplePos x="0" y="0"/>
            <wp:positionH relativeFrom="column">
              <wp:posOffset>830157</wp:posOffset>
            </wp:positionH>
            <wp:positionV relativeFrom="paragraph">
              <wp:posOffset>98213</wp:posOffset>
            </wp:positionV>
            <wp:extent cx="4757420" cy="1967865"/>
            <wp:effectExtent l="19050" t="19050" r="24130" b="13335"/>
            <wp:wrapSquare wrapText="bothSides"/>
            <wp:docPr id="17950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8482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196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938B8" w14:textId="77777777" w:rsidR="00C37047" w:rsidRDefault="00C37047" w:rsidP="00C37047">
      <w:pPr>
        <w:rPr>
          <w:rtl/>
        </w:rPr>
      </w:pPr>
    </w:p>
    <w:p w14:paraId="48A1A01E" w14:textId="77777777" w:rsidR="00C37047" w:rsidRDefault="00C37047" w:rsidP="00C37047">
      <w:pPr>
        <w:rPr>
          <w:rtl/>
        </w:rPr>
      </w:pPr>
    </w:p>
    <w:p w14:paraId="7B887E5B" w14:textId="77777777" w:rsidR="00C37047" w:rsidRDefault="00C37047" w:rsidP="00C37047">
      <w:pPr>
        <w:rPr>
          <w:rtl/>
        </w:rPr>
      </w:pPr>
    </w:p>
    <w:p w14:paraId="3E6452A2" w14:textId="77777777" w:rsidR="00C37047" w:rsidRDefault="00C37047" w:rsidP="00C37047">
      <w:pPr>
        <w:rPr>
          <w:rtl/>
        </w:rPr>
      </w:pPr>
    </w:p>
    <w:p w14:paraId="29C2E825" w14:textId="77777777" w:rsidR="00C37047" w:rsidRDefault="00C37047" w:rsidP="00C37047">
      <w:pPr>
        <w:rPr>
          <w:rtl/>
        </w:rPr>
      </w:pPr>
    </w:p>
    <w:p w14:paraId="35509E5F" w14:textId="77777777" w:rsidR="00C37047" w:rsidRDefault="00C37047" w:rsidP="00C37047">
      <w:pPr>
        <w:rPr>
          <w:rtl/>
        </w:rPr>
      </w:pPr>
    </w:p>
    <w:p w14:paraId="70D86E90" w14:textId="77777777" w:rsidR="00C37047" w:rsidRDefault="00C37047" w:rsidP="00C37047">
      <w:pPr>
        <w:rPr>
          <w:rtl/>
        </w:rPr>
      </w:pPr>
    </w:p>
    <w:p w14:paraId="3A16722A" w14:textId="77777777" w:rsidR="00C37047" w:rsidRDefault="00C37047" w:rsidP="00C37047">
      <w:pPr>
        <w:rPr>
          <w:rtl/>
        </w:rPr>
      </w:pPr>
    </w:p>
    <w:p w14:paraId="0A2685CF" w14:textId="77777777" w:rsidR="00C37047" w:rsidRDefault="00C37047" w:rsidP="00C37047">
      <w:pPr>
        <w:rPr>
          <w:rtl/>
        </w:rPr>
      </w:pPr>
    </w:p>
    <w:p w14:paraId="02E813CB" w14:textId="77777777" w:rsidR="00C37047" w:rsidRDefault="00C37047" w:rsidP="00C37047">
      <w:pPr>
        <w:rPr>
          <w:rtl/>
        </w:rPr>
      </w:pPr>
    </w:p>
    <w:p w14:paraId="1C4C1210" w14:textId="77777777" w:rsidR="00C37047" w:rsidRDefault="00C37047" w:rsidP="00C37047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00256" behindDoc="0" locked="0" layoutInCell="1" allowOverlap="1" wp14:anchorId="3138D2FD" wp14:editId="6E434A60">
            <wp:simplePos x="0" y="0"/>
            <wp:positionH relativeFrom="margin">
              <wp:posOffset>1145963</wp:posOffset>
            </wp:positionH>
            <wp:positionV relativeFrom="paragraph">
              <wp:posOffset>22860</wp:posOffset>
            </wp:positionV>
            <wp:extent cx="4138930" cy="1358900"/>
            <wp:effectExtent l="19050" t="19050" r="13970" b="12700"/>
            <wp:wrapSquare wrapText="bothSides"/>
            <wp:docPr id="39527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DB5F3" w14:textId="77777777" w:rsidR="00C37047" w:rsidRDefault="00C37047" w:rsidP="00C37047">
      <w:pPr>
        <w:rPr>
          <w:rtl/>
        </w:rPr>
      </w:pPr>
    </w:p>
    <w:p w14:paraId="7F19F65A" w14:textId="77777777" w:rsidR="00C37047" w:rsidRDefault="00C37047" w:rsidP="00C37047">
      <w:pPr>
        <w:rPr>
          <w:rtl/>
        </w:rPr>
      </w:pPr>
    </w:p>
    <w:p w14:paraId="220CDB0D" w14:textId="77777777" w:rsidR="00C37047" w:rsidRDefault="00C37047" w:rsidP="00C37047">
      <w:pPr>
        <w:rPr>
          <w:rtl/>
        </w:rPr>
      </w:pPr>
    </w:p>
    <w:p w14:paraId="623C3B0B" w14:textId="77777777" w:rsidR="00C37047" w:rsidRDefault="00C37047" w:rsidP="00C37047">
      <w:pPr>
        <w:rPr>
          <w:rtl/>
        </w:rPr>
      </w:pPr>
    </w:p>
    <w:p w14:paraId="3BB1ED1D" w14:textId="77777777" w:rsidR="00C37047" w:rsidRDefault="00C37047" w:rsidP="00C37047">
      <w:pPr>
        <w:rPr>
          <w:rtl/>
        </w:rPr>
      </w:pPr>
    </w:p>
    <w:p w14:paraId="33E23C64" w14:textId="77777777" w:rsidR="00C37047" w:rsidRDefault="00C37047" w:rsidP="00C37047">
      <w:pPr>
        <w:rPr>
          <w:rtl/>
        </w:rPr>
      </w:pPr>
    </w:p>
    <w:p w14:paraId="19C4E11E" w14:textId="77777777" w:rsidR="00C37047" w:rsidRDefault="00C37047" w:rsidP="00C37047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C37047" w:rsidRPr="000037B9" w14:paraId="274E7804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30FD0BEC" w14:textId="77777777" w:rsidR="00C37047" w:rsidRPr="00486ED9" w:rsidRDefault="00C37047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76BF3645" w14:textId="77777777" w:rsidR="00C37047" w:rsidRPr="00486ED9" w:rsidRDefault="00C37047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2091F798" w14:textId="77777777" w:rsidR="00C37047" w:rsidRPr="00486ED9" w:rsidRDefault="00C37047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1AD445E2" w14:textId="77777777" w:rsidR="00C37047" w:rsidRPr="00486ED9" w:rsidRDefault="00C37047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5C89A366" w14:textId="77777777" w:rsidR="00C37047" w:rsidRPr="00486ED9" w:rsidRDefault="00C37047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C37047" w:rsidRPr="00783BF6" w14:paraId="40247AB9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85F03E1" w14:textId="77777777" w:rsidR="00C37047" w:rsidRPr="00486ED9" w:rsidRDefault="00C37047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486ED9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486ED9">
              <w:rPr>
                <w:rFonts w:cs="Lina sans" w:hint="cs"/>
                <w:sz w:val="18"/>
                <w:szCs w:val="18"/>
                <w:rtl/>
                <w:lang w:bidi="ar-EG"/>
              </w:rPr>
              <w:t>الزراعة المائية في المزرعة العضوية في حالة الإضافة والتعديل</w:t>
            </w:r>
          </w:p>
        </w:tc>
      </w:tr>
      <w:tr w:rsidR="00C37047" w:rsidRPr="00B7513D" w14:paraId="7FA8602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284D696" w14:textId="77777777" w:rsidR="00C37047" w:rsidRPr="00B166DF" w:rsidRDefault="00C37047">
            <w:pPr>
              <w:pStyle w:val="ListParagraph"/>
              <w:numPr>
                <w:ilvl w:val="0"/>
                <w:numId w:val="6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D2907FE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179" w:type="dxa"/>
            <w:vAlign w:val="center"/>
          </w:tcPr>
          <w:p w14:paraId="3A246A66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22129DB4" w14:textId="77777777" w:rsidR="00C37047" w:rsidRPr="00486ED9" w:rsidRDefault="00C37047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F38C347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37047" w:rsidRPr="00B7513D" w14:paraId="743F3DF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97E489B" w14:textId="77777777" w:rsidR="00C37047" w:rsidRPr="00B166DF" w:rsidRDefault="00C37047">
            <w:pPr>
              <w:pStyle w:val="ListParagraph"/>
              <w:numPr>
                <w:ilvl w:val="0"/>
                <w:numId w:val="6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CB44D3A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وحدة </w:t>
            </w:r>
            <w:r w:rsidRPr="00486ED9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2C03B211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4D303BB" w14:textId="77777777" w:rsidR="00C37047" w:rsidRPr="00486ED9" w:rsidRDefault="00C37047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/>
                <w:sz w:val="18"/>
                <w:szCs w:val="18"/>
                <w:rtl/>
              </w:rPr>
              <w:t>المساحة متبوعاً بوحدتها</w:t>
            </w:r>
          </w:p>
        </w:tc>
        <w:tc>
          <w:tcPr>
            <w:tcW w:w="1279" w:type="dxa"/>
          </w:tcPr>
          <w:p w14:paraId="4E42D055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37047" w:rsidRPr="00B7513D" w14:paraId="1E2EDFF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9384A6D" w14:textId="77777777" w:rsidR="00C37047" w:rsidRPr="00B166DF" w:rsidRDefault="00C37047">
            <w:pPr>
              <w:pStyle w:val="ListParagraph"/>
              <w:numPr>
                <w:ilvl w:val="0"/>
                <w:numId w:val="6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F8C0573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179" w:type="dxa"/>
            <w:vAlign w:val="center"/>
          </w:tcPr>
          <w:p w14:paraId="79B9DC0C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6A3BBF4E" w14:textId="77777777" w:rsidR="00C37047" w:rsidRPr="00486ED9" w:rsidRDefault="00C37047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1126F26C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C37047" w:rsidRPr="00B7513D" w14:paraId="20AFBB9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752F28E" w14:textId="77777777" w:rsidR="00C37047" w:rsidRPr="00B166DF" w:rsidRDefault="00C37047">
            <w:pPr>
              <w:pStyle w:val="ListParagraph"/>
              <w:numPr>
                <w:ilvl w:val="0"/>
                <w:numId w:val="61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42FF3AD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0EA3EF45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421EDF1E" w14:textId="77777777" w:rsidR="00C37047" w:rsidRPr="00486ED9" w:rsidRDefault="00C37047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35624C74" w14:textId="77777777" w:rsidR="00C37047" w:rsidRPr="00486ED9" w:rsidRDefault="00C37047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171BCDB8" w14:textId="77777777" w:rsidR="00C37047" w:rsidRPr="00486ED9" w:rsidRDefault="00C37047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10BBC4EE" w14:textId="77777777" w:rsidR="00C37047" w:rsidRDefault="00C37047" w:rsidP="00C37047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C37047" w:rsidRPr="000037B9" w14:paraId="2AC25E11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E7E9FBA" w14:textId="158C60A3" w:rsidR="00C37047" w:rsidRPr="000037B9" w:rsidRDefault="00C37047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C37047" w:rsidRPr="000037B9" w14:paraId="665566FA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7D9F6E31" w14:textId="77777777" w:rsidR="00C37047" w:rsidRPr="001D7C3B" w:rsidRDefault="00C37047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68533A98" w14:textId="77777777" w:rsidR="00C37047" w:rsidRPr="001D7C3B" w:rsidRDefault="00C37047" w:rsidP="00D85DC2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5BFBCF87" w14:textId="77777777" w:rsidR="00C37047" w:rsidRPr="001D7C3B" w:rsidRDefault="00C37047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C37047" w:rsidRPr="00063CD6" w14:paraId="57DD0E6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55C651A" w14:textId="77777777" w:rsidR="00C37047" w:rsidRPr="00B166DF" w:rsidRDefault="00C37047">
            <w:pPr>
              <w:pStyle w:val="ListParagraph"/>
              <w:numPr>
                <w:ilvl w:val="0"/>
                <w:numId w:val="62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49F7FF1" w14:textId="77777777" w:rsidR="00C37047" w:rsidRPr="00486ED9" w:rsidRDefault="00C37047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25FC372A" w14:textId="77777777" w:rsidR="00C37047" w:rsidRPr="00486ED9" w:rsidRDefault="00C37047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C37047" w:rsidRPr="00063CD6" w14:paraId="1F1F070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67ECF46" w14:textId="77777777" w:rsidR="00C37047" w:rsidRPr="00B166DF" w:rsidRDefault="00C37047">
            <w:pPr>
              <w:pStyle w:val="ListParagraph"/>
              <w:numPr>
                <w:ilvl w:val="0"/>
                <w:numId w:val="62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9E2974E" w14:textId="77777777" w:rsidR="00C37047" w:rsidRPr="00486ED9" w:rsidRDefault="00C37047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64D3743C" w14:textId="77777777" w:rsidR="00C37047" w:rsidRPr="00486ED9" w:rsidRDefault="00C37047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C37047" w:rsidRPr="00063CD6" w14:paraId="7D3E33D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45D5A3C" w14:textId="77777777" w:rsidR="00C37047" w:rsidRPr="00B166DF" w:rsidRDefault="00C37047">
            <w:pPr>
              <w:pStyle w:val="ListParagraph"/>
              <w:numPr>
                <w:ilvl w:val="0"/>
                <w:numId w:val="62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C5B563D" w14:textId="77777777" w:rsidR="00C37047" w:rsidRPr="00486ED9" w:rsidRDefault="00C37047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27081C9B" w14:textId="77777777" w:rsidR="00C37047" w:rsidRPr="00486ED9" w:rsidRDefault="00C37047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565858AF" w14:textId="77777777" w:rsidR="00C37047" w:rsidRDefault="00C37047" w:rsidP="00C37047">
      <w:pPr>
        <w:rPr>
          <w:rtl/>
        </w:rPr>
      </w:pPr>
    </w:p>
    <w:p w14:paraId="62AB3133" w14:textId="77777777" w:rsidR="00637CC2" w:rsidRDefault="00637CC2" w:rsidP="00611620"/>
    <w:p w14:paraId="6BDEECE1" w14:textId="77777777" w:rsidR="00637CC2" w:rsidRDefault="00637CC2" w:rsidP="00611620"/>
    <w:p w14:paraId="43CD7F5A" w14:textId="77777777" w:rsidR="00637CC2" w:rsidRDefault="00637CC2" w:rsidP="00611620"/>
    <w:p w14:paraId="0EC94302" w14:textId="77777777" w:rsidR="00637CC2" w:rsidRDefault="00637CC2" w:rsidP="00611620"/>
    <w:p w14:paraId="0CAED30A" w14:textId="77777777" w:rsidR="00637CC2" w:rsidRDefault="00637CC2" w:rsidP="00611620"/>
    <w:p w14:paraId="002686B8" w14:textId="77777777" w:rsidR="00637CC2" w:rsidRDefault="00637CC2" w:rsidP="00611620"/>
    <w:p w14:paraId="78F605DE" w14:textId="77777777" w:rsidR="00637CC2" w:rsidRDefault="00637CC2" w:rsidP="00611620"/>
    <w:p w14:paraId="3078EC27" w14:textId="77777777" w:rsidR="00637CC2" w:rsidRDefault="00637CC2" w:rsidP="00611620"/>
    <w:p w14:paraId="1C40E4A4" w14:textId="77777777" w:rsidR="00637CC2" w:rsidRDefault="00637CC2" w:rsidP="00611620"/>
    <w:p w14:paraId="33BE1602" w14:textId="77777777" w:rsidR="00637CC2" w:rsidRDefault="00637CC2" w:rsidP="00611620"/>
    <w:p w14:paraId="424FD441" w14:textId="77777777" w:rsidR="00637CC2" w:rsidRDefault="00637CC2" w:rsidP="00611620"/>
    <w:p w14:paraId="3A59AB1A" w14:textId="77777777" w:rsidR="00A21383" w:rsidRPr="00104590" w:rsidRDefault="00A21383" w:rsidP="00A21383">
      <w:pPr>
        <w:rPr>
          <w:rFonts w:cs="Lina sans"/>
          <w:sz w:val="18"/>
          <w:szCs w:val="18"/>
          <w:rtl/>
        </w:rPr>
      </w:pPr>
      <w:r w:rsidRPr="00104590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</w:t>
      </w:r>
      <w:r w:rsidRPr="00104590">
        <w:rPr>
          <w:rFonts w:cs="Lina sans"/>
          <w:sz w:val="18"/>
          <w:szCs w:val="18"/>
          <w:rtl/>
        </w:rPr>
        <w:t>–</w:t>
      </w:r>
      <w:r w:rsidRPr="00104590">
        <w:rPr>
          <w:rFonts w:cs="Lina sans" w:hint="cs"/>
          <w:sz w:val="18"/>
          <w:szCs w:val="18"/>
          <w:rtl/>
        </w:rPr>
        <w:t xml:space="preserve"> الاحياء المائية في المزرعة العضوية</w:t>
      </w:r>
    </w:p>
    <w:p w14:paraId="1D05DD8A" w14:textId="77777777" w:rsidR="00A21383" w:rsidRDefault="00A21383" w:rsidP="00A21383">
      <w:pPr>
        <w:rPr>
          <w:rtl/>
        </w:rPr>
      </w:pPr>
      <w:r>
        <w:rPr>
          <w:noProof/>
        </w:rPr>
        <w:drawing>
          <wp:anchor distT="0" distB="0" distL="114300" distR="114300" simplePos="0" relativeHeight="252002304" behindDoc="0" locked="0" layoutInCell="1" allowOverlap="1" wp14:anchorId="18D40F19" wp14:editId="1A53F5F8">
            <wp:simplePos x="0" y="0"/>
            <wp:positionH relativeFrom="margin">
              <wp:posOffset>809625</wp:posOffset>
            </wp:positionH>
            <wp:positionV relativeFrom="paragraph">
              <wp:posOffset>124460</wp:posOffset>
            </wp:positionV>
            <wp:extent cx="4741545" cy="2564130"/>
            <wp:effectExtent l="19050" t="19050" r="20955" b="26670"/>
            <wp:wrapSquare wrapText="bothSides"/>
            <wp:docPr id="16270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660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564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0C07E" w14:textId="77777777" w:rsidR="00A21383" w:rsidRDefault="00A21383" w:rsidP="00A21383">
      <w:pPr>
        <w:rPr>
          <w:rtl/>
        </w:rPr>
      </w:pPr>
    </w:p>
    <w:p w14:paraId="6EB54E94" w14:textId="77777777" w:rsidR="00A21383" w:rsidRDefault="00A21383" w:rsidP="00A21383">
      <w:pPr>
        <w:rPr>
          <w:rtl/>
        </w:rPr>
      </w:pPr>
    </w:p>
    <w:p w14:paraId="3C94756F" w14:textId="77777777" w:rsidR="00A21383" w:rsidRDefault="00A21383" w:rsidP="00A21383">
      <w:pPr>
        <w:rPr>
          <w:rtl/>
        </w:rPr>
      </w:pPr>
    </w:p>
    <w:p w14:paraId="2669EBEE" w14:textId="77777777" w:rsidR="00A21383" w:rsidRDefault="00A21383" w:rsidP="00A21383">
      <w:pPr>
        <w:rPr>
          <w:rtl/>
        </w:rPr>
      </w:pPr>
    </w:p>
    <w:p w14:paraId="488CE3AD" w14:textId="77777777" w:rsidR="00A21383" w:rsidRDefault="00A21383" w:rsidP="00A21383">
      <w:pPr>
        <w:rPr>
          <w:rtl/>
        </w:rPr>
      </w:pPr>
    </w:p>
    <w:p w14:paraId="600731FF" w14:textId="77777777" w:rsidR="00A21383" w:rsidRDefault="00A21383" w:rsidP="00A21383">
      <w:pPr>
        <w:rPr>
          <w:rtl/>
        </w:rPr>
      </w:pPr>
    </w:p>
    <w:p w14:paraId="0F15EECA" w14:textId="77777777" w:rsidR="00A21383" w:rsidRDefault="00A21383" w:rsidP="00A21383">
      <w:pPr>
        <w:rPr>
          <w:rtl/>
        </w:rPr>
      </w:pPr>
    </w:p>
    <w:p w14:paraId="5776651E" w14:textId="77777777" w:rsidR="00A21383" w:rsidRDefault="00A21383" w:rsidP="00A21383">
      <w:pPr>
        <w:rPr>
          <w:rtl/>
        </w:rPr>
      </w:pPr>
    </w:p>
    <w:p w14:paraId="74121067" w14:textId="77777777" w:rsidR="00A21383" w:rsidRDefault="00A21383" w:rsidP="00A21383">
      <w:pPr>
        <w:rPr>
          <w:rtl/>
        </w:rPr>
      </w:pPr>
    </w:p>
    <w:p w14:paraId="740C3DD2" w14:textId="77777777" w:rsidR="00A21383" w:rsidRDefault="00A21383" w:rsidP="00A21383">
      <w:pPr>
        <w:rPr>
          <w:rtl/>
        </w:rPr>
      </w:pPr>
    </w:p>
    <w:p w14:paraId="14AC8B9E" w14:textId="77777777" w:rsidR="00A21383" w:rsidRDefault="00A21383" w:rsidP="00A21383">
      <w:pPr>
        <w:rPr>
          <w:rtl/>
        </w:rPr>
      </w:pPr>
    </w:p>
    <w:p w14:paraId="3A74D649" w14:textId="77777777" w:rsidR="00A21383" w:rsidRDefault="00A21383" w:rsidP="00A21383">
      <w:pPr>
        <w:rPr>
          <w:rtl/>
        </w:rPr>
      </w:pPr>
    </w:p>
    <w:p w14:paraId="2F4D769A" w14:textId="77777777" w:rsidR="00A21383" w:rsidRDefault="00A21383" w:rsidP="00A21383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03328" behindDoc="0" locked="0" layoutInCell="1" allowOverlap="1" wp14:anchorId="220FF44D" wp14:editId="32A13A38">
            <wp:simplePos x="0" y="0"/>
            <wp:positionH relativeFrom="margin">
              <wp:posOffset>1156547</wp:posOffset>
            </wp:positionH>
            <wp:positionV relativeFrom="paragraph">
              <wp:posOffset>126153</wp:posOffset>
            </wp:positionV>
            <wp:extent cx="4138930" cy="1358900"/>
            <wp:effectExtent l="19050" t="19050" r="13970" b="12700"/>
            <wp:wrapSquare wrapText="bothSides"/>
            <wp:docPr id="185441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BC1BE" w14:textId="77777777" w:rsidR="00A21383" w:rsidRDefault="00A21383" w:rsidP="00A21383">
      <w:pPr>
        <w:rPr>
          <w:rtl/>
        </w:rPr>
      </w:pPr>
    </w:p>
    <w:p w14:paraId="28D48106" w14:textId="77777777" w:rsidR="00A21383" w:rsidRDefault="00A21383" w:rsidP="00A21383">
      <w:pPr>
        <w:rPr>
          <w:rtl/>
        </w:rPr>
      </w:pPr>
    </w:p>
    <w:p w14:paraId="7B668557" w14:textId="77777777" w:rsidR="00A21383" w:rsidRDefault="00A21383" w:rsidP="00A21383">
      <w:pPr>
        <w:rPr>
          <w:rtl/>
        </w:rPr>
      </w:pPr>
    </w:p>
    <w:p w14:paraId="2716435B" w14:textId="77777777" w:rsidR="00A21383" w:rsidRDefault="00A21383" w:rsidP="00A21383">
      <w:pPr>
        <w:rPr>
          <w:rtl/>
        </w:rPr>
      </w:pPr>
    </w:p>
    <w:p w14:paraId="1C22D181" w14:textId="77777777" w:rsidR="00A21383" w:rsidRDefault="00A21383" w:rsidP="00A21383">
      <w:pPr>
        <w:rPr>
          <w:rtl/>
        </w:rPr>
      </w:pPr>
    </w:p>
    <w:p w14:paraId="7ECBF45D" w14:textId="77777777" w:rsidR="00A21383" w:rsidRDefault="00A21383" w:rsidP="00A21383">
      <w:pPr>
        <w:rPr>
          <w:rtl/>
        </w:rPr>
      </w:pPr>
    </w:p>
    <w:p w14:paraId="716A7DF5" w14:textId="77777777" w:rsidR="00A21383" w:rsidRDefault="00A21383" w:rsidP="00A21383">
      <w:pPr>
        <w:rPr>
          <w:rtl/>
        </w:rPr>
      </w:pPr>
    </w:p>
    <w:p w14:paraId="1D6F08AE" w14:textId="77777777" w:rsidR="00A21383" w:rsidRDefault="00A21383" w:rsidP="00A21383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A21383" w:rsidRPr="000037B9" w14:paraId="1E53CFD5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47ACCB9C" w14:textId="77777777" w:rsidR="00A21383" w:rsidRPr="00104590" w:rsidRDefault="00A21383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4B0BF5B0" w14:textId="77777777" w:rsidR="00A21383" w:rsidRPr="00104590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24DD4EDC" w14:textId="77777777" w:rsidR="00A21383" w:rsidRPr="00104590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5927134E" w14:textId="77777777" w:rsidR="00A21383" w:rsidRPr="00104590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4B1C78D1" w14:textId="77777777" w:rsidR="00A21383" w:rsidRPr="00104590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A21383" w:rsidRPr="00783BF6" w14:paraId="3AA58E29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1058D30F" w14:textId="77777777" w:rsidR="00A21383" w:rsidRPr="00104590" w:rsidRDefault="00A21383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104590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104590">
              <w:rPr>
                <w:rFonts w:cs="Lina sans" w:hint="cs"/>
                <w:sz w:val="18"/>
                <w:szCs w:val="18"/>
                <w:rtl/>
                <w:lang w:bidi="ar-EG"/>
              </w:rPr>
              <w:t>الأحياء المائية في المزرعة العضوية في حالة الإضافة والتعديل</w:t>
            </w:r>
          </w:p>
        </w:tc>
      </w:tr>
      <w:tr w:rsidR="00A21383" w:rsidRPr="00B7513D" w14:paraId="39BD322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C4B9F12" w14:textId="77777777" w:rsidR="00A21383" w:rsidRPr="00B166DF" w:rsidRDefault="00A21383">
            <w:pPr>
              <w:pStyle w:val="ListParagraph"/>
              <w:numPr>
                <w:ilvl w:val="0"/>
                <w:numId w:val="5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C22701E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179" w:type="dxa"/>
            <w:vAlign w:val="center"/>
          </w:tcPr>
          <w:p w14:paraId="50343565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7DF13F53" w14:textId="77777777" w:rsidR="00A21383" w:rsidRPr="00104590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2B1758FA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1383" w:rsidRPr="00B7513D" w14:paraId="49D4426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A3AF3DE" w14:textId="77777777" w:rsidR="00A21383" w:rsidRPr="00B166DF" w:rsidRDefault="00A21383">
            <w:pPr>
              <w:pStyle w:val="ListParagraph"/>
              <w:numPr>
                <w:ilvl w:val="0"/>
                <w:numId w:val="5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2AA475E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وحدة المساحة </w:t>
            </w:r>
          </w:p>
        </w:tc>
        <w:tc>
          <w:tcPr>
            <w:tcW w:w="1179" w:type="dxa"/>
            <w:vAlign w:val="center"/>
          </w:tcPr>
          <w:p w14:paraId="4980B212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201" w:type="dxa"/>
            <w:vAlign w:val="center"/>
          </w:tcPr>
          <w:p w14:paraId="693C3CF8" w14:textId="77777777" w:rsidR="00A21383" w:rsidRPr="00104590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46FBED88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1383" w:rsidRPr="00B7513D" w14:paraId="74C4DD9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F04A556" w14:textId="77777777" w:rsidR="00A21383" w:rsidRPr="00B166DF" w:rsidRDefault="00A21383">
            <w:pPr>
              <w:pStyle w:val="ListParagraph"/>
              <w:numPr>
                <w:ilvl w:val="0"/>
                <w:numId w:val="5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047C35D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179" w:type="dxa"/>
            <w:vAlign w:val="center"/>
          </w:tcPr>
          <w:p w14:paraId="7C1E88A5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A6D152F" w14:textId="77777777" w:rsidR="00A21383" w:rsidRPr="00104590" w:rsidRDefault="00A21383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05D26DA4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21383" w:rsidRPr="00B7513D" w14:paraId="0F9BD90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F756F07" w14:textId="77777777" w:rsidR="00A21383" w:rsidRPr="00B166DF" w:rsidRDefault="00A21383">
            <w:pPr>
              <w:pStyle w:val="ListParagraph"/>
              <w:numPr>
                <w:ilvl w:val="0"/>
                <w:numId w:val="59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731278D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53C7150D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77F82D8" w14:textId="77777777" w:rsidR="00A21383" w:rsidRPr="00104590" w:rsidRDefault="00A21383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11CB5A42" w14:textId="77777777" w:rsidR="00A21383" w:rsidRPr="00104590" w:rsidRDefault="00A21383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41525BE3" w14:textId="77777777" w:rsidR="00A21383" w:rsidRPr="00104590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68E09E0E" w14:textId="77777777" w:rsidR="00A21383" w:rsidRDefault="00A21383" w:rsidP="00A21383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A21383" w:rsidRPr="000037B9" w14:paraId="371EE72D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C1C5CC0" w14:textId="4563F753" w:rsidR="00A21383" w:rsidRPr="000037B9" w:rsidRDefault="00A21383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A21383" w:rsidRPr="000037B9" w14:paraId="6F5DA8A4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37977061" w14:textId="77777777" w:rsidR="00A21383" w:rsidRPr="001D7C3B" w:rsidRDefault="00A21383" w:rsidP="00E23C91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47BF1A92" w14:textId="77777777" w:rsidR="00A21383" w:rsidRPr="001D7C3B" w:rsidRDefault="00A21383" w:rsidP="00E23C91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096B2B02" w14:textId="77777777" w:rsidR="00A21383" w:rsidRPr="001D7C3B" w:rsidRDefault="00A21383" w:rsidP="00E23C91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A21383" w:rsidRPr="00063CD6" w14:paraId="5A7E149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71B8F44" w14:textId="77777777" w:rsidR="00A21383" w:rsidRPr="00B166DF" w:rsidRDefault="00A21383">
            <w:pPr>
              <w:pStyle w:val="ListParagraph"/>
              <w:numPr>
                <w:ilvl w:val="0"/>
                <w:numId w:val="6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7540EEC" w14:textId="77777777" w:rsidR="00A21383" w:rsidRPr="00104590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6ECD713D" w14:textId="77777777" w:rsidR="00A21383" w:rsidRPr="00104590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A21383" w:rsidRPr="00063CD6" w14:paraId="6B60492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1E8C032" w14:textId="77777777" w:rsidR="00A21383" w:rsidRPr="00B166DF" w:rsidRDefault="00A21383">
            <w:pPr>
              <w:pStyle w:val="ListParagraph"/>
              <w:numPr>
                <w:ilvl w:val="0"/>
                <w:numId w:val="6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92201C0" w14:textId="77777777" w:rsidR="00A21383" w:rsidRPr="00104590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38A9F672" w14:textId="77777777" w:rsidR="00A21383" w:rsidRPr="00104590" w:rsidRDefault="00A21383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A21383" w:rsidRPr="00063CD6" w14:paraId="6B60AC8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7E26F65" w14:textId="77777777" w:rsidR="00A21383" w:rsidRPr="00B166DF" w:rsidRDefault="00A21383">
            <w:pPr>
              <w:pStyle w:val="ListParagraph"/>
              <w:numPr>
                <w:ilvl w:val="0"/>
                <w:numId w:val="6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4D871FF" w14:textId="77777777" w:rsidR="00A21383" w:rsidRPr="00104590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2E9A2A97" w14:textId="77777777" w:rsidR="00A21383" w:rsidRPr="00104590" w:rsidRDefault="00A21383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76C6E644" w14:textId="77777777" w:rsidR="00A21383" w:rsidRDefault="00A21383" w:rsidP="00A21383">
      <w:pPr>
        <w:rPr>
          <w:rtl/>
        </w:rPr>
      </w:pPr>
    </w:p>
    <w:p w14:paraId="477CC666" w14:textId="77777777" w:rsidR="00A21383" w:rsidRDefault="00A21383" w:rsidP="00A21383">
      <w:pPr>
        <w:rPr>
          <w:rtl/>
        </w:rPr>
      </w:pPr>
    </w:p>
    <w:p w14:paraId="7AF55B6E" w14:textId="77777777" w:rsidR="00637CC2" w:rsidRDefault="00637CC2" w:rsidP="00611620"/>
    <w:p w14:paraId="66303C98" w14:textId="77777777" w:rsidR="00637CC2" w:rsidRDefault="00637CC2" w:rsidP="00611620"/>
    <w:p w14:paraId="5E733A36" w14:textId="77777777" w:rsidR="00637CC2" w:rsidRDefault="00637CC2" w:rsidP="00611620"/>
    <w:p w14:paraId="123F9DD6" w14:textId="77777777" w:rsidR="00637CC2" w:rsidRDefault="00637CC2" w:rsidP="00611620"/>
    <w:p w14:paraId="0F691563" w14:textId="77777777" w:rsidR="00637CC2" w:rsidRDefault="00637CC2" w:rsidP="00611620"/>
    <w:p w14:paraId="648DD62D" w14:textId="77777777" w:rsidR="00637CC2" w:rsidRDefault="00637CC2" w:rsidP="00611620"/>
    <w:p w14:paraId="3161BB7A" w14:textId="77777777" w:rsidR="00637CC2" w:rsidRDefault="00637CC2" w:rsidP="00611620"/>
    <w:p w14:paraId="113892EE" w14:textId="77777777" w:rsidR="00A21383" w:rsidRPr="00101A41" w:rsidRDefault="00A21383" w:rsidP="00A21383">
      <w:pPr>
        <w:rPr>
          <w:rFonts w:cs="Lina sans"/>
          <w:sz w:val="18"/>
          <w:szCs w:val="18"/>
          <w:rtl/>
        </w:rPr>
      </w:pPr>
      <w:r w:rsidRPr="00101A41">
        <w:rPr>
          <w:rFonts w:cs="Lina sans" w:hint="cs"/>
          <w:sz w:val="18"/>
          <w:szCs w:val="18"/>
          <w:rtl/>
        </w:rPr>
        <w:lastRenderedPageBreak/>
        <w:t xml:space="preserve">الشاشات التي تظهر عند التعديل على مبالغ الدعم </w:t>
      </w:r>
    </w:p>
    <w:p w14:paraId="42696AEF" w14:textId="77777777" w:rsidR="00A21383" w:rsidRDefault="00A21383" w:rsidP="00A21383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05376" behindDoc="0" locked="0" layoutInCell="1" allowOverlap="1" wp14:anchorId="755C404F" wp14:editId="241E1F3D">
            <wp:simplePos x="0" y="0"/>
            <wp:positionH relativeFrom="margin">
              <wp:posOffset>860637</wp:posOffset>
            </wp:positionH>
            <wp:positionV relativeFrom="paragraph">
              <wp:posOffset>77681</wp:posOffset>
            </wp:positionV>
            <wp:extent cx="4526280" cy="1485900"/>
            <wp:effectExtent l="19050" t="19050" r="26670" b="19050"/>
            <wp:wrapSquare wrapText="bothSides"/>
            <wp:docPr id="18894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85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82EAF" w14:textId="77777777" w:rsidR="00A21383" w:rsidRDefault="00A21383" w:rsidP="00A21383">
      <w:pPr>
        <w:rPr>
          <w:rtl/>
        </w:rPr>
      </w:pPr>
    </w:p>
    <w:p w14:paraId="4363E3F0" w14:textId="77777777" w:rsidR="00A21383" w:rsidRDefault="00A21383" w:rsidP="00A21383">
      <w:pPr>
        <w:rPr>
          <w:rtl/>
        </w:rPr>
      </w:pPr>
    </w:p>
    <w:p w14:paraId="6A2C4B65" w14:textId="77777777" w:rsidR="00A21383" w:rsidRDefault="00A21383" w:rsidP="00A21383">
      <w:pPr>
        <w:rPr>
          <w:rtl/>
        </w:rPr>
      </w:pPr>
    </w:p>
    <w:p w14:paraId="40556065" w14:textId="77777777" w:rsidR="00A21383" w:rsidRDefault="00A21383" w:rsidP="00A21383">
      <w:pPr>
        <w:rPr>
          <w:rtl/>
        </w:rPr>
      </w:pPr>
    </w:p>
    <w:p w14:paraId="265FE274" w14:textId="77777777" w:rsidR="00A21383" w:rsidRDefault="00A21383" w:rsidP="00A21383">
      <w:pPr>
        <w:rPr>
          <w:rtl/>
        </w:rPr>
      </w:pPr>
    </w:p>
    <w:p w14:paraId="477F34DC" w14:textId="77777777" w:rsidR="00A21383" w:rsidRDefault="00A21383" w:rsidP="00A21383">
      <w:pPr>
        <w:rPr>
          <w:rtl/>
        </w:rPr>
      </w:pPr>
    </w:p>
    <w:p w14:paraId="761BC904" w14:textId="77777777" w:rsidR="00A21383" w:rsidRDefault="00A21383" w:rsidP="00A21383">
      <w:pPr>
        <w:rPr>
          <w:rtl/>
        </w:rPr>
      </w:pPr>
    </w:p>
    <w:p w14:paraId="22FB8A47" w14:textId="77777777" w:rsidR="00A21383" w:rsidRDefault="00A21383" w:rsidP="00A21383">
      <w:pPr>
        <w:rPr>
          <w:rtl/>
        </w:rPr>
      </w:pPr>
      <w:r w:rsidRPr="00075725">
        <w:rPr>
          <w:noProof/>
        </w:rPr>
        <w:drawing>
          <wp:anchor distT="0" distB="0" distL="114300" distR="114300" simplePos="0" relativeHeight="252006400" behindDoc="0" locked="0" layoutInCell="1" allowOverlap="1" wp14:anchorId="21F84111" wp14:editId="1BF86A99">
            <wp:simplePos x="0" y="0"/>
            <wp:positionH relativeFrom="margin">
              <wp:posOffset>872490</wp:posOffset>
            </wp:positionH>
            <wp:positionV relativeFrom="paragraph">
              <wp:posOffset>25400</wp:posOffset>
            </wp:positionV>
            <wp:extent cx="4466590" cy="1508125"/>
            <wp:effectExtent l="19050" t="19050" r="10160" b="15875"/>
            <wp:wrapSquare wrapText="bothSides"/>
            <wp:docPr id="112494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75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150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487F5" w14:textId="77777777" w:rsidR="00A21383" w:rsidRDefault="00A21383" w:rsidP="00A21383">
      <w:pPr>
        <w:rPr>
          <w:rtl/>
        </w:rPr>
      </w:pPr>
    </w:p>
    <w:p w14:paraId="0E108465" w14:textId="77777777" w:rsidR="00A21383" w:rsidRDefault="00A21383" w:rsidP="00A21383">
      <w:pPr>
        <w:rPr>
          <w:rtl/>
        </w:rPr>
      </w:pPr>
    </w:p>
    <w:p w14:paraId="2AB3C79F" w14:textId="77777777" w:rsidR="00A21383" w:rsidRDefault="00A21383" w:rsidP="00A21383">
      <w:pPr>
        <w:tabs>
          <w:tab w:val="left" w:pos="1330"/>
        </w:tabs>
        <w:rPr>
          <w:rtl/>
        </w:rPr>
      </w:pPr>
      <w:r>
        <w:rPr>
          <w:rtl/>
        </w:rPr>
        <w:tab/>
      </w:r>
    </w:p>
    <w:p w14:paraId="4DFDE9B1" w14:textId="77777777" w:rsidR="00A21383" w:rsidRDefault="00A21383" w:rsidP="00A21383">
      <w:pPr>
        <w:rPr>
          <w:rtl/>
        </w:rPr>
      </w:pPr>
    </w:p>
    <w:p w14:paraId="20FAF75B" w14:textId="77777777" w:rsidR="00A21383" w:rsidRDefault="00A21383" w:rsidP="00A21383">
      <w:pPr>
        <w:rPr>
          <w:rtl/>
        </w:rPr>
      </w:pPr>
    </w:p>
    <w:p w14:paraId="56F01F8B" w14:textId="77777777" w:rsidR="00A21383" w:rsidRDefault="00A21383" w:rsidP="00A21383">
      <w:pPr>
        <w:rPr>
          <w:rtl/>
        </w:rPr>
      </w:pPr>
    </w:p>
    <w:p w14:paraId="54F70E42" w14:textId="77777777" w:rsidR="00A21383" w:rsidRDefault="00A21383" w:rsidP="00A21383">
      <w:pPr>
        <w:rPr>
          <w:rtl/>
        </w:rPr>
      </w:pPr>
    </w:p>
    <w:p w14:paraId="24EACFFF" w14:textId="77777777" w:rsidR="00A21383" w:rsidRDefault="00A21383" w:rsidP="00A21383">
      <w:pPr>
        <w:rPr>
          <w:rtl/>
        </w:rPr>
      </w:pPr>
      <w:r w:rsidRPr="00075725">
        <w:rPr>
          <w:noProof/>
        </w:rPr>
        <w:drawing>
          <wp:anchor distT="0" distB="0" distL="114300" distR="114300" simplePos="0" relativeHeight="252007424" behindDoc="0" locked="0" layoutInCell="1" allowOverlap="1" wp14:anchorId="27957176" wp14:editId="2B2E7B09">
            <wp:simplePos x="0" y="0"/>
            <wp:positionH relativeFrom="column">
              <wp:posOffset>1708997</wp:posOffset>
            </wp:positionH>
            <wp:positionV relativeFrom="paragraph">
              <wp:posOffset>48471</wp:posOffset>
            </wp:positionV>
            <wp:extent cx="3209290" cy="1535430"/>
            <wp:effectExtent l="19050" t="19050" r="10160" b="26670"/>
            <wp:wrapSquare wrapText="bothSides"/>
            <wp:docPr id="10184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084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535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A3131" w14:textId="77777777" w:rsidR="00A21383" w:rsidRDefault="00A21383" w:rsidP="00A21383">
      <w:pPr>
        <w:rPr>
          <w:rtl/>
        </w:rPr>
      </w:pPr>
    </w:p>
    <w:p w14:paraId="567E108C" w14:textId="77777777" w:rsidR="00A21383" w:rsidRDefault="00A21383" w:rsidP="00A21383">
      <w:pPr>
        <w:rPr>
          <w:rtl/>
        </w:rPr>
      </w:pPr>
    </w:p>
    <w:p w14:paraId="3D4DAC57" w14:textId="77777777" w:rsidR="00A21383" w:rsidRDefault="00A21383" w:rsidP="00A21383">
      <w:pPr>
        <w:rPr>
          <w:rtl/>
        </w:rPr>
      </w:pPr>
    </w:p>
    <w:p w14:paraId="67D96B81" w14:textId="77777777" w:rsidR="00A21383" w:rsidRDefault="00A21383" w:rsidP="00A21383">
      <w:pPr>
        <w:rPr>
          <w:rtl/>
        </w:rPr>
      </w:pPr>
    </w:p>
    <w:p w14:paraId="1AFE3544" w14:textId="77777777" w:rsidR="00A21383" w:rsidRDefault="00A21383" w:rsidP="00A21383">
      <w:pPr>
        <w:rPr>
          <w:rtl/>
        </w:rPr>
      </w:pPr>
    </w:p>
    <w:p w14:paraId="254E3FC8" w14:textId="77777777" w:rsidR="00A21383" w:rsidRDefault="00A21383" w:rsidP="00A21383">
      <w:pPr>
        <w:rPr>
          <w:rtl/>
        </w:rPr>
      </w:pPr>
    </w:p>
    <w:p w14:paraId="45F19979" w14:textId="77777777" w:rsidR="00A21383" w:rsidRDefault="00A21383" w:rsidP="00A21383">
      <w:pPr>
        <w:rPr>
          <w:rtl/>
        </w:rPr>
      </w:pPr>
    </w:p>
    <w:p w14:paraId="60998B2D" w14:textId="77777777" w:rsidR="00A21383" w:rsidRDefault="00A21383" w:rsidP="00A21383">
      <w:pPr>
        <w:rPr>
          <w:rtl/>
        </w:rPr>
      </w:pPr>
    </w:p>
    <w:p w14:paraId="7D7D1D7A" w14:textId="77777777" w:rsidR="00A21383" w:rsidRDefault="00A21383" w:rsidP="00A21383">
      <w:pPr>
        <w:rPr>
          <w:rtl/>
        </w:rPr>
      </w:pPr>
    </w:p>
    <w:p w14:paraId="43E0D33F" w14:textId="77777777" w:rsidR="00A21383" w:rsidRDefault="00A21383" w:rsidP="00A21383">
      <w:pPr>
        <w:rPr>
          <w:rtl/>
        </w:rPr>
      </w:pPr>
    </w:p>
    <w:p w14:paraId="2314F087" w14:textId="77777777" w:rsidR="00A21383" w:rsidRDefault="00A21383" w:rsidP="00A21383">
      <w:pPr>
        <w:rPr>
          <w:rtl/>
        </w:rPr>
      </w:pPr>
    </w:p>
    <w:p w14:paraId="04A9958C" w14:textId="77777777" w:rsidR="00637CC2" w:rsidRDefault="00637CC2" w:rsidP="00611620"/>
    <w:p w14:paraId="7CDB0D37" w14:textId="77777777" w:rsidR="00637CC2" w:rsidRDefault="00637CC2" w:rsidP="00611620"/>
    <w:p w14:paraId="091A7FEA" w14:textId="77777777" w:rsidR="00637CC2" w:rsidRDefault="00637CC2" w:rsidP="00611620"/>
    <w:p w14:paraId="0BD9F26D" w14:textId="77777777" w:rsidR="00637CC2" w:rsidRDefault="00637CC2" w:rsidP="00611620"/>
    <w:p w14:paraId="07AF7218" w14:textId="77777777" w:rsidR="00637CC2" w:rsidRDefault="00637CC2" w:rsidP="00611620"/>
    <w:p w14:paraId="7B999228" w14:textId="77777777" w:rsidR="00637CC2" w:rsidRDefault="00637CC2" w:rsidP="00611620"/>
    <w:p w14:paraId="1D20E60C" w14:textId="77777777" w:rsidR="00637CC2" w:rsidRDefault="00637CC2" w:rsidP="00611620"/>
    <w:p w14:paraId="59E7B129" w14:textId="77777777" w:rsidR="00637CC2" w:rsidRDefault="00637CC2" w:rsidP="00611620"/>
    <w:p w14:paraId="7A0BF26B" w14:textId="77777777" w:rsidR="00637CC2" w:rsidRDefault="00637CC2" w:rsidP="00611620"/>
    <w:p w14:paraId="74F4A921" w14:textId="77777777" w:rsidR="00637CC2" w:rsidRDefault="00637CC2" w:rsidP="00611620"/>
    <w:p w14:paraId="2534F234" w14:textId="77777777" w:rsidR="00637CC2" w:rsidRDefault="00637CC2" w:rsidP="00611620"/>
    <w:p w14:paraId="5B1D260C" w14:textId="77777777" w:rsidR="00637CC2" w:rsidRDefault="00637CC2" w:rsidP="00611620"/>
    <w:p w14:paraId="06AAC6CE" w14:textId="77777777" w:rsidR="00637CC2" w:rsidRDefault="00637CC2" w:rsidP="00611620"/>
    <w:p w14:paraId="7B245702" w14:textId="77777777" w:rsidR="00637CC2" w:rsidRDefault="00637CC2" w:rsidP="00611620"/>
    <w:p w14:paraId="03D730D3" w14:textId="77777777" w:rsidR="00A21383" w:rsidRPr="00101A41" w:rsidRDefault="00A21383" w:rsidP="00A21383">
      <w:pPr>
        <w:rPr>
          <w:rFonts w:cs="Lina sans"/>
          <w:sz w:val="18"/>
          <w:szCs w:val="18"/>
          <w:rtl/>
        </w:rPr>
      </w:pPr>
      <w:r w:rsidRPr="00101A41">
        <w:rPr>
          <w:rFonts w:cs="Lina sans" w:hint="cs"/>
          <w:sz w:val="18"/>
          <w:szCs w:val="18"/>
          <w:rtl/>
        </w:rPr>
        <w:lastRenderedPageBreak/>
        <w:t>سجل تعديلات مبالغ الدعم</w:t>
      </w:r>
    </w:p>
    <w:p w14:paraId="7178CF03" w14:textId="77777777" w:rsidR="00A21383" w:rsidRDefault="00A21383" w:rsidP="00A21383">
      <w:pPr>
        <w:rPr>
          <w:rtl/>
        </w:rPr>
      </w:pPr>
      <w:r w:rsidRPr="00D036AD">
        <w:rPr>
          <w:noProof/>
        </w:rPr>
        <w:drawing>
          <wp:anchor distT="0" distB="0" distL="114300" distR="114300" simplePos="0" relativeHeight="252009472" behindDoc="0" locked="0" layoutInCell="1" allowOverlap="1" wp14:anchorId="45C3DC9F" wp14:editId="0189BBDB">
            <wp:simplePos x="0" y="0"/>
            <wp:positionH relativeFrom="margin">
              <wp:posOffset>717550</wp:posOffset>
            </wp:positionH>
            <wp:positionV relativeFrom="paragraph">
              <wp:posOffset>83820</wp:posOffset>
            </wp:positionV>
            <wp:extent cx="4632325" cy="1393825"/>
            <wp:effectExtent l="19050" t="19050" r="15875" b="15875"/>
            <wp:wrapSquare wrapText="bothSides"/>
            <wp:docPr id="195340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856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1393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AA76B" w14:textId="77777777" w:rsidR="00A21383" w:rsidRDefault="00A21383" w:rsidP="00A21383">
      <w:pPr>
        <w:rPr>
          <w:rtl/>
        </w:rPr>
      </w:pPr>
    </w:p>
    <w:p w14:paraId="27E57B21" w14:textId="77777777" w:rsidR="00A21383" w:rsidRDefault="00A21383" w:rsidP="00A21383">
      <w:pPr>
        <w:rPr>
          <w:rtl/>
        </w:rPr>
      </w:pPr>
    </w:p>
    <w:p w14:paraId="29B170DD" w14:textId="77777777" w:rsidR="00A21383" w:rsidRDefault="00A21383" w:rsidP="00A21383">
      <w:pPr>
        <w:rPr>
          <w:rtl/>
        </w:rPr>
      </w:pPr>
    </w:p>
    <w:p w14:paraId="174399E4" w14:textId="77777777" w:rsidR="00A21383" w:rsidRDefault="00A21383" w:rsidP="00A21383">
      <w:pPr>
        <w:rPr>
          <w:rtl/>
        </w:rPr>
      </w:pPr>
    </w:p>
    <w:p w14:paraId="17737DDF" w14:textId="77777777" w:rsidR="00A21383" w:rsidRDefault="00A21383" w:rsidP="00A21383">
      <w:pPr>
        <w:rPr>
          <w:rtl/>
        </w:rPr>
      </w:pPr>
    </w:p>
    <w:p w14:paraId="44B096C6" w14:textId="77777777" w:rsidR="00A21383" w:rsidRDefault="00A21383" w:rsidP="00A21383">
      <w:pPr>
        <w:rPr>
          <w:rtl/>
        </w:rPr>
      </w:pPr>
    </w:p>
    <w:p w14:paraId="4594FDB3" w14:textId="77777777" w:rsidR="00A21383" w:rsidRDefault="00A21383" w:rsidP="00A21383">
      <w:pPr>
        <w:rPr>
          <w:rtl/>
        </w:rPr>
      </w:pPr>
    </w:p>
    <w:p w14:paraId="7FD598B6" w14:textId="77777777" w:rsidR="00A21383" w:rsidRDefault="00A21383" w:rsidP="00A21383">
      <w:pPr>
        <w:rPr>
          <w:rtl/>
        </w:rPr>
      </w:pPr>
      <w:r w:rsidRPr="00FC6D7B">
        <w:rPr>
          <w:noProof/>
        </w:rPr>
        <w:drawing>
          <wp:anchor distT="0" distB="0" distL="114300" distR="114300" simplePos="0" relativeHeight="252010496" behindDoc="0" locked="0" layoutInCell="1" allowOverlap="1" wp14:anchorId="6F04C758" wp14:editId="2C7AE401">
            <wp:simplePos x="0" y="0"/>
            <wp:positionH relativeFrom="margin">
              <wp:posOffset>714375</wp:posOffset>
            </wp:positionH>
            <wp:positionV relativeFrom="paragraph">
              <wp:posOffset>20532</wp:posOffset>
            </wp:positionV>
            <wp:extent cx="4641215" cy="2390775"/>
            <wp:effectExtent l="19050" t="19050" r="26035" b="28575"/>
            <wp:wrapSquare wrapText="bothSides"/>
            <wp:docPr id="62233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8754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390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07268" w14:textId="77777777" w:rsidR="00A21383" w:rsidRDefault="00A21383" w:rsidP="00A21383">
      <w:pPr>
        <w:rPr>
          <w:rtl/>
        </w:rPr>
      </w:pPr>
    </w:p>
    <w:p w14:paraId="6941D606" w14:textId="77777777" w:rsidR="00A21383" w:rsidRDefault="00A21383" w:rsidP="00A21383">
      <w:pPr>
        <w:rPr>
          <w:rtl/>
        </w:rPr>
      </w:pPr>
    </w:p>
    <w:p w14:paraId="1DBC80A5" w14:textId="77777777" w:rsidR="00A21383" w:rsidRDefault="00A21383" w:rsidP="00A21383">
      <w:pPr>
        <w:rPr>
          <w:rtl/>
        </w:rPr>
      </w:pPr>
    </w:p>
    <w:p w14:paraId="639FF2F6" w14:textId="77777777" w:rsidR="00A21383" w:rsidRDefault="00A21383" w:rsidP="00A21383">
      <w:pPr>
        <w:rPr>
          <w:rtl/>
        </w:rPr>
      </w:pPr>
    </w:p>
    <w:p w14:paraId="0A38A9FA" w14:textId="77777777" w:rsidR="00A21383" w:rsidRDefault="00A21383" w:rsidP="00A21383">
      <w:pPr>
        <w:rPr>
          <w:rtl/>
        </w:rPr>
      </w:pPr>
    </w:p>
    <w:p w14:paraId="3ADD90CC" w14:textId="77777777" w:rsidR="00A21383" w:rsidRDefault="00A21383" w:rsidP="00A21383">
      <w:pPr>
        <w:rPr>
          <w:rtl/>
        </w:rPr>
      </w:pPr>
    </w:p>
    <w:p w14:paraId="6108A5B1" w14:textId="77777777" w:rsidR="00A21383" w:rsidRDefault="00A21383" w:rsidP="00A21383">
      <w:pPr>
        <w:rPr>
          <w:rtl/>
        </w:rPr>
      </w:pPr>
    </w:p>
    <w:p w14:paraId="23C9715C" w14:textId="77777777" w:rsidR="00A21383" w:rsidRDefault="00A21383" w:rsidP="00A21383">
      <w:pPr>
        <w:rPr>
          <w:rtl/>
        </w:rPr>
      </w:pPr>
    </w:p>
    <w:p w14:paraId="020EAC25" w14:textId="77777777" w:rsidR="00A21383" w:rsidRDefault="00A21383" w:rsidP="00A21383">
      <w:pPr>
        <w:rPr>
          <w:rtl/>
        </w:rPr>
      </w:pPr>
    </w:p>
    <w:p w14:paraId="07EEB321" w14:textId="77777777" w:rsidR="00A21383" w:rsidRDefault="00A21383" w:rsidP="00A21383">
      <w:pPr>
        <w:rPr>
          <w:rtl/>
        </w:rPr>
      </w:pPr>
    </w:p>
    <w:p w14:paraId="6B5AA87E" w14:textId="77777777" w:rsidR="00A21383" w:rsidRDefault="00A21383" w:rsidP="00A21383">
      <w:pPr>
        <w:rPr>
          <w:rtl/>
        </w:rPr>
      </w:pPr>
    </w:p>
    <w:p w14:paraId="0FFEE0C1" w14:textId="77777777" w:rsidR="00A21383" w:rsidRDefault="00A21383" w:rsidP="00A21383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A21383" w:rsidRPr="000037B9" w14:paraId="45B97FA0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4001018A" w14:textId="77777777" w:rsidR="00A21383" w:rsidRPr="00101A41" w:rsidRDefault="00A21383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01A4D22B" w14:textId="77777777" w:rsidR="00A21383" w:rsidRPr="00101A41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2B1F7697" w14:textId="77777777" w:rsidR="00A21383" w:rsidRPr="00101A41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711556D2" w14:textId="77777777" w:rsidR="00A21383" w:rsidRPr="00101A41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5AB0A512" w14:textId="77777777" w:rsidR="00A21383" w:rsidRPr="00101A41" w:rsidRDefault="00A21383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A21383" w:rsidRPr="00783BF6" w14:paraId="62A803C1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78620007" w14:textId="77777777" w:rsidR="00A21383" w:rsidRPr="00101A41" w:rsidRDefault="00A21383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101A41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101A41">
              <w:rPr>
                <w:rFonts w:cs="Lina sans" w:hint="cs"/>
                <w:sz w:val="18"/>
                <w:szCs w:val="18"/>
                <w:rtl/>
                <w:lang w:bidi="ar-EG"/>
              </w:rPr>
              <w:t>في حالة الإضافة والتعديل</w:t>
            </w:r>
          </w:p>
        </w:tc>
      </w:tr>
      <w:tr w:rsidR="00A21383" w:rsidRPr="00B7513D" w14:paraId="427EA74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2A4DCA7" w14:textId="77777777" w:rsidR="00A21383" w:rsidRPr="00B166DF" w:rsidRDefault="00A21383">
            <w:pPr>
              <w:pStyle w:val="ListParagraph"/>
              <w:numPr>
                <w:ilvl w:val="0"/>
                <w:numId w:val="5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9B1CED4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التاريخ</w:t>
            </w:r>
          </w:p>
        </w:tc>
        <w:tc>
          <w:tcPr>
            <w:tcW w:w="1179" w:type="dxa"/>
            <w:vAlign w:val="center"/>
          </w:tcPr>
          <w:p w14:paraId="655884E3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</w:tcPr>
          <w:p w14:paraId="0FEEEB8F" w14:textId="77777777" w:rsidR="00A21383" w:rsidRPr="00101A41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</w:tcPr>
          <w:p w14:paraId="5BCF806C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A21383" w:rsidRPr="00B7513D" w14:paraId="1617595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FE3DB76" w14:textId="77777777" w:rsidR="00A21383" w:rsidRPr="00B166DF" w:rsidRDefault="00A21383">
            <w:pPr>
              <w:pStyle w:val="ListParagraph"/>
              <w:numPr>
                <w:ilvl w:val="0"/>
                <w:numId w:val="5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366E5BB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المبلغ السابق</w:t>
            </w:r>
          </w:p>
        </w:tc>
        <w:tc>
          <w:tcPr>
            <w:tcW w:w="1179" w:type="dxa"/>
            <w:vAlign w:val="center"/>
          </w:tcPr>
          <w:p w14:paraId="0D8802B1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</w:tcPr>
          <w:p w14:paraId="35DBE5EA" w14:textId="77777777" w:rsidR="00A21383" w:rsidRPr="00101A41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</w:tcPr>
          <w:p w14:paraId="501022E4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A21383" w:rsidRPr="00B7513D" w14:paraId="211BEC0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8CB80FA" w14:textId="77777777" w:rsidR="00A21383" w:rsidRPr="00B166DF" w:rsidRDefault="00A21383">
            <w:pPr>
              <w:pStyle w:val="ListParagraph"/>
              <w:numPr>
                <w:ilvl w:val="0"/>
                <w:numId w:val="5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21FC1E6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المبلغ بعد التعديل</w:t>
            </w:r>
          </w:p>
        </w:tc>
        <w:tc>
          <w:tcPr>
            <w:tcW w:w="1179" w:type="dxa"/>
            <w:vAlign w:val="center"/>
          </w:tcPr>
          <w:p w14:paraId="275E6E8C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6CC3AA1A" w14:textId="77777777" w:rsidR="00A21383" w:rsidRPr="00101A41" w:rsidRDefault="00A21383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  <w:vAlign w:val="center"/>
          </w:tcPr>
          <w:p w14:paraId="29619EF5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A21383" w:rsidRPr="00B7513D" w14:paraId="42A98D1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73BA0C3" w14:textId="77777777" w:rsidR="00A21383" w:rsidRPr="00B166DF" w:rsidRDefault="00A21383">
            <w:pPr>
              <w:pStyle w:val="ListParagraph"/>
              <w:numPr>
                <w:ilvl w:val="0"/>
                <w:numId w:val="5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5934436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المسؤول</w:t>
            </w:r>
          </w:p>
        </w:tc>
        <w:tc>
          <w:tcPr>
            <w:tcW w:w="1179" w:type="dxa"/>
            <w:vAlign w:val="center"/>
          </w:tcPr>
          <w:p w14:paraId="0DACB0A0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50097E8" w14:textId="77777777" w:rsidR="00A21383" w:rsidRPr="00101A41" w:rsidRDefault="00A21383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  <w:vAlign w:val="center"/>
          </w:tcPr>
          <w:p w14:paraId="72D07871" w14:textId="77777777" w:rsidR="00A21383" w:rsidRPr="00101A41" w:rsidRDefault="00A2138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</w:tbl>
    <w:p w14:paraId="7D96D045" w14:textId="77777777" w:rsidR="00A21383" w:rsidRDefault="00A21383" w:rsidP="00A21383">
      <w:pPr>
        <w:rPr>
          <w:rtl/>
        </w:rPr>
      </w:pPr>
    </w:p>
    <w:p w14:paraId="1DC0DF41" w14:textId="77777777" w:rsidR="00A21383" w:rsidRDefault="00A21383" w:rsidP="00A21383">
      <w:pPr>
        <w:rPr>
          <w:rtl/>
        </w:rPr>
      </w:pPr>
    </w:p>
    <w:p w14:paraId="0B418194" w14:textId="77777777" w:rsidR="00A21383" w:rsidRDefault="00A21383" w:rsidP="00A21383">
      <w:pPr>
        <w:rPr>
          <w:rtl/>
        </w:rPr>
      </w:pPr>
    </w:p>
    <w:p w14:paraId="6B14D0BF" w14:textId="77777777" w:rsidR="00A21383" w:rsidRDefault="00A21383" w:rsidP="00A21383">
      <w:pPr>
        <w:rPr>
          <w:rtl/>
        </w:rPr>
      </w:pPr>
    </w:p>
    <w:p w14:paraId="18992241" w14:textId="77777777" w:rsidR="00A21383" w:rsidRDefault="00A21383" w:rsidP="00A21383">
      <w:pPr>
        <w:rPr>
          <w:rtl/>
        </w:rPr>
      </w:pPr>
    </w:p>
    <w:p w14:paraId="54473042" w14:textId="77777777" w:rsidR="00637CC2" w:rsidRDefault="00637CC2" w:rsidP="00611620"/>
    <w:p w14:paraId="60C82EF2" w14:textId="77777777" w:rsidR="00637CC2" w:rsidRDefault="00637CC2" w:rsidP="00611620"/>
    <w:p w14:paraId="5FD60042" w14:textId="77777777" w:rsidR="00637CC2" w:rsidRDefault="00637CC2" w:rsidP="00611620"/>
    <w:p w14:paraId="10D5FD57" w14:textId="77777777" w:rsidR="00637CC2" w:rsidRDefault="00637CC2" w:rsidP="00611620"/>
    <w:p w14:paraId="3E10309C" w14:textId="77777777" w:rsidR="00637CC2" w:rsidRDefault="00637CC2" w:rsidP="00611620"/>
    <w:p w14:paraId="54EBC231" w14:textId="77777777" w:rsidR="00637CC2" w:rsidRDefault="00637CC2" w:rsidP="00611620"/>
    <w:p w14:paraId="6E4993E1" w14:textId="77777777" w:rsidR="00637CC2" w:rsidRDefault="00637CC2" w:rsidP="00611620"/>
    <w:p w14:paraId="7F8AE1B6" w14:textId="77777777" w:rsidR="00637CC2" w:rsidRDefault="00637CC2" w:rsidP="00611620"/>
    <w:p w14:paraId="7B4C74E1" w14:textId="77777777" w:rsidR="00637CC2" w:rsidRDefault="00637CC2" w:rsidP="00611620"/>
    <w:p w14:paraId="35F32A67" w14:textId="77777777" w:rsidR="00637CC2" w:rsidRDefault="00637CC2" w:rsidP="00611620"/>
    <w:p w14:paraId="5B58803B" w14:textId="77777777" w:rsidR="00637CC2" w:rsidRDefault="00637CC2" w:rsidP="00611620"/>
    <w:p w14:paraId="511E322A" w14:textId="77777777" w:rsidR="00471D62" w:rsidRPr="0053293C" w:rsidRDefault="00471D62">
      <w:pPr>
        <w:pStyle w:val="Heading3"/>
        <w:numPr>
          <w:ilvl w:val="1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lastRenderedPageBreak/>
        <w:t>شاشة إجراءات الطلب</w:t>
      </w:r>
    </w:p>
    <w:p w14:paraId="3A51EF8F" w14:textId="51ED7E01" w:rsidR="00637CC2" w:rsidRDefault="00CA0B88" w:rsidP="00611620">
      <w:r w:rsidRPr="004971BF">
        <w:rPr>
          <w:rFonts w:cs="Arial"/>
          <w:noProof/>
          <w:rtl/>
        </w:rPr>
        <w:drawing>
          <wp:anchor distT="0" distB="0" distL="114300" distR="114300" simplePos="0" relativeHeight="252012544" behindDoc="0" locked="0" layoutInCell="1" allowOverlap="1" wp14:anchorId="410F395A" wp14:editId="118FDFC7">
            <wp:simplePos x="0" y="0"/>
            <wp:positionH relativeFrom="margin">
              <wp:posOffset>1009226</wp:posOffset>
            </wp:positionH>
            <wp:positionV relativeFrom="paragraph">
              <wp:posOffset>38524</wp:posOffset>
            </wp:positionV>
            <wp:extent cx="3867150" cy="1945005"/>
            <wp:effectExtent l="19050" t="19050" r="19050" b="17145"/>
            <wp:wrapSquare wrapText="bothSides"/>
            <wp:docPr id="16906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9660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45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82582" w14:textId="2B459A32" w:rsidR="00637CC2" w:rsidRDefault="00637CC2" w:rsidP="00611620"/>
    <w:p w14:paraId="67EA64AD" w14:textId="77777777" w:rsidR="00637CC2" w:rsidRDefault="00637CC2" w:rsidP="00611620"/>
    <w:p w14:paraId="7C043AFF" w14:textId="77777777" w:rsidR="00637CC2" w:rsidRDefault="00637CC2" w:rsidP="00611620"/>
    <w:p w14:paraId="5C6AA0C8" w14:textId="77777777" w:rsidR="00637CC2" w:rsidRDefault="00637CC2" w:rsidP="00611620"/>
    <w:p w14:paraId="7CA36474" w14:textId="77777777" w:rsidR="00637CC2" w:rsidRDefault="00637CC2" w:rsidP="00611620"/>
    <w:p w14:paraId="0E12AA9C" w14:textId="77777777" w:rsidR="00637CC2" w:rsidRDefault="00637CC2" w:rsidP="00611620"/>
    <w:p w14:paraId="7CAE1D35" w14:textId="77777777" w:rsidR="00637CC2" w:rsidRDefault="00637CC2" w:rsidP="00611620"/>
    <w:p w14:paraId="1D6D50FB" w14:textId="77777777" w:rsidR="00637CC2" w:rsidRDefault="00637CC2" w:rsidP="00611620"/>
    <w:p w14:paraId="77167830" w14:textId="77777777" w:rsidR="00637CC2" w:rsidRDefault="00637CC2" w:rsidP="00611620"/>
    <w:p w14:paraId="0E56DD44" w14:textId="2060A243" w:rsidR="00637CC2" w:rsidRDefault="00484F7E" w:rsidP="00611620">
      <w:r w:rsidRPr="004971BF">
        <w:rPr>
          <w:rFonts w:cs="Arial"/>
          <w:noProof/>
          <w:rtl/>
        </w:rPr>
        <w:drawing>
          <wp:anchor distT="0" distB="0" distL="114300" distR="114300" simplePos="0" relativeHeight="252013568" behindDoc="0" locked="0" layoutInCell="1" allowOverlap="1" wp14:anchorId="330FAB82" wp14:editId="52364354">
            <wp:simplePos x="0" y="0"/>
            <wp:positionH relativeFrom="margin">
              <wp:posOffset>973455</wp:posOffset>
            </wp:positionH>
            <wp:positionV relativeFrom="paragraph">
              <wp:posOffset>20743</wp:posOffset>
            </wp:positionV>
            <wp:extent cx="3903345" cy="1789430"/>
            <wp:effectExtent l="19050" t="19050" r="20955" b="20320"/>
            <wp:wrapSquare wrapText="bothSides"/>
            <wp:docPr id="12572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05040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789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43E00" w14:textId="5DBA2374" w:rsidR="00637CC2" w:rsidRDefault="00637CC2" w:rsidP="00611620"/>
    <w:p w14:paraId="4CF3A696" w14:textId="005A399B" w:rsidR="00637CC2" w:rsidRDefault="00637CC2" w:rsidP="00611620"/>
    <w:p w14:paraId="5C4B0829" w14:textId="4ED70440" w:rsidR="00637CC2" w:rsidRDefault="00637CC2" w:rsidP="00611620"/>
    <w:p w14:paraId="1A68BFDF" w14:textId="77777777" w:rsidR="00637CC2" w:rsidRDefault="00637CC2" w:rsidP="00611620"/>
    <w:p w14:paraId="67A3726A" w14:textId="77777777" w:rsidR="00637CC2" w:rsidRDefault="00637CC2" w:rsidP="00611620"/>
    <w:p w14:paraId="52D6C026" w14:textId="77777777" w:rsidR="00637CC2" w:rsidRDefault="00637CC2" w:rsidP="00611620"/>
    <w:p w14:paraId="06EC759C" w14:textId="77777777" w:rsidR="00637CC2" w:rsidRDefault="00637CC2" w:rsidP="00611620"/>
    <w:p w14:paraId="1FDDFC97" w14:textId="77777777" w:rsidR="00637CC2" w:rsidRDefault="00637CC2" w:rsidP="00611620"/>
    <w:p w14:paraId="243EF1B7" w14:textId="77E37830" w:rsidR="00637CC2" w:rsidRDefault="00484F7E" w:rsidP="00611620">
      <w:r w:rsidRPr="004D6DE1">
        <w:rPr>
          <w:noProof/>
        </w:rPr>
        <w:drawing>
          <wp:anchor distT="0" distB="0" distL="114300" distR="114300" simplePos="0" relativeHeight="252014592" behindDoc="0" locked="0" layoutInCell="1" allowOverlap="1" wp14:anchorId="00548B5A" wp14:editId="35EFCCC9">
            <wp:simplePos x="0" y="0"/>
            <wp:positionH relativeFrom="column">
              <wp:posOffset>958427</wp:posOffset>
            </wp:positionH>
            <wp:positionV relativeFrom="paragraph">
              <wp:posOffset>21590</wp:posOffset>
            </wp:positionV>
            <wp:extent cx="3895725" cy="1948815"/>
            <wp:effectExtent l="19050" t="19050" r="28575" b="13335"/>
            <wp:wrapSquare wrapText="bothSides"/>
            <wp:docPr id="12148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0945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48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7E27B" w14:textId="793BFF92" w:rsidR="00637CC2" w:rsidRDefault="00637CC2" w:rsidP="00611620"/>
    <w:p w14:paraId="4C4757D5" w14:textId="56CD5944" w:rsidR="00637CC2" w:rsidRDefault="00637CC2" w:rsidP="00611620"/>
    <w:p w14:paraId="183F713C" w14:textId="3053FB48" w:rsidR="00637CC2" w:rsidRDefault="00637CC2" w:rsidP="00611620"/>
    <w:p w14:paraId="598F7432" w14:textId="746C4016" w:rsidR="00637CC2" w:rsidRDefault="00637CC2" w:rsidP="00611620"/>
    <w:p w14:paraId="3E22D463" w14:textId="67A923A2" w:rsidR="00637CC2" w:rsidRDefault="00637CC2" w:rsidP="00611620"/>
    <w:p w14:paraId="3C053807" w14:textId="77777777" w:rsidR="00637CC2" w:rsidRDefault="00637CC2" w:rsidP="00611620"/>
    <w:p w14:paraId="3E646DD0" w14:textId="77777777" w:rsidR="00637CC2" w:rsidRDefault="00637CC2" w:rsidP="00611620"/>
    <w:p w14:paraId="772AA716" w14:textId="77777777" w:rsidR="00637CC2" w:rsidRDefault="00637CC2" w:rsidP="00611620"/>
    <w:p w14:paraId="01FECBB1" w14:textId="77777777" w:rsidR="00637CC2" w:rsidRDefault="00637CC2" w:rsidP="00611620"/>
    <w:p w14:paraId="0B3E6123" w14:textId="77777777" w:rsidR="00484F7E" w:rsidRDefault="00484F7E" w:rsidP="00611620">
      <w:pPr>
        <w:rPr>
          <w:rtl/>
        </w:rPr>
      </w:pPr>
    </w:p>
    <w:tbl>
      <w:tblPr>
        <w:bidiVisual/>
        <w:tblW w:w="945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"/>
        <w:gridCol w:w="1709"/>
        <w:gridCol w:w="995"/>
        <w:gridCol w:w="5040"/>
        <w:gridCol w:w="1266"/>
      </w:tblGrid>
      <w:tr w:rsidR="00CA0B88" w:rsidRPr="000037B9" w14:paraId="5E383220" w14:textId="77777777" w:rsidTr="00D85DC2">
        <w:trPr>
          <w:trHeight w:val="20"/>
          <w:tblHeader/>
          <w:jc w:val="center"/>
        </w:trPr>
        <w:tc>
          <w:tcPr>
            <w:tcW w:w="9454" w:type="dxa"/>
            <w:gridSpan w:val="5"/>
            <w:shd w:val="clear" w:color="auto" w:fill="307B67"/>
            <w:vAlign w:val="center"/>
          </w:tcPr>
          <w:p w14:paraId="2A8F8042" w14:textId="77777777" w:rsidR="00CA0B88" w:rsidRPr="00CA0B88" w:rsidRDefault="00CA0B88" w:rsidP="00CA0B88">
            <w:pPr>
              <w:pStyle w:val="tabletitle"/>
              <w:jc w:val="center"/>
              <w:rPr>
                <w:rFonts w:cs="Lina sans"/>
                <w:rtl/>
              </w:rPr>
            </w:pPr>
            <w:r w:rsidRPr="00CA0B88">
              <w:rPr>
                <w:rFonts w:cs="Lina sans" w:hint="cs"/>
                <w:rtl/>
              </w:rPr>
              <w:t>حقول البيانات</w:t>
            </w:r>
          </w:p>
        </w:tc>
      </w:tr>
      <w:tr w:rsidR="00CA0B88" w:rsidRPr="000037B9" w14:paraId="3A7AC990" w14:textId="77777777" w:rsidTr="00D85DC2">
        <w:trPr>
          <w:trHeight w:val="20"/>
          <w:tblHeader/>
          <w:jc w:val="center"/>
        </w:trPr>
        <w:tc>
          <w:tcPr>
            <w:tcW w:w="444" w:type="dxa"/>
            <w:shd w:val="clear" w:color="auto" w:fill="D9D9D9" w:themeFill="background1" w:themeFillShade="D9"/>
            <w:vAlign w:val="center"/>
            <w:hideMark/>
          </w:tcPr>
          <w:p w14:paraId="2CE7E0C6" w14:textId="77777777" w:rsidR="00CA0B88" w:rsidRPr="00024B60" w:rsidRDefault="00CA0B88" w:rsidP="00D85DC2">
            <w:pPr>
              <w:jc w:val="center"/>
              <w:rPr>
                <w:rFonts w:cs="Lina sans"/>
                <w:sz w:val="18"/>
                <w:szCs w:val="18"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  <w:hideMark/>
          </w:tcPr>
          <w:p w14:paraId="56A6DC07" w14:textId="77777777" w:rsidR="00CA0B88" w:rsidRPr="00024B60" w:rsidRDefault="00CA0B88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  <w:hideMark/>
          </w:tcPr>
          <w:p w14:paraId="5A53D90D" w14:textId="77777777" w:rsidR="00CA0B88" w:rsidRPr="00024B60" w:rsidRDefault="00CA0B88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5040" w:type="dxa"/>
            <w:shd w:val="clear" w:color="auto" w:fill="D9D9D9" w:themeFill="background1" w:themeFillShade="D9"/>
            <w:vAlign w:val="center"/>
            <w:hideMark/>
          </w:tcPr>
          <w:p w14:paraId="5DBA9FC3" w14:textId="77777777" w:rsidR="00CA0B88" w:rsidRPr="00024B60" w:rsidRDefault="00CA0B88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  <w:hideMark/>
          </w:tcPr>
          <w:p w14:paraId="5B8FE616" w14:textId="77777777" w:rsidR="00CA0B88" w:rsidRPr="00024B60" w:rsidRDefault="00CA0B88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CA0B88" w:rsidRPr="009A7D54" w14:paraId="2B1654D7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13935E8D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179EF468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 xml:space="preserve">الإجراء </w:t>
            </w:r>
          </w:p>
        </w:tc>
        <w:tc>
          <w:tcPr>
            <w:tcW w:w="995" w:type="dxa"/>
            <w:vAlign w:val="center"/>
          </w:tcPr>
          <w:p w14:paraId="48130190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اختيار</w:t>
            </w:r>
          </w:p>
        </w:tc>
        <w:tc>
          <w:tcPr>
            <w:tcW w:w="5040" w:type="dxa"/>
            <w:vAlign w:val="center"/>
          </w:tcPr>
          <w:p w14:paraId="1C2FCB9B" w14:textId="304610E1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9676C">
              <w:rPr>
                <w:rFonts w:cs="Lina sans" w:hint="cs"/>
                <w:sz w:val="18"/>
                <w:szCs w:val="18"/>
                <w:rtl/>
              </w:rPr>
              <w:t xml:space="preserve">اختيار (ارجاع الى </w:t>
            </w:r>
            <w:r w:rsidR="00B567AA" w:rsidRPr="00B9676C">
              <w:rPr>
                <w:rFonts w:cs="Lina sans" w:hint="cs"/>
                <w:sz w:val="18"/>
                <w:szCs w:val="18"/>
                <w:rtl/>
              </w:rPr>
              <w:t>الموظف</w:t>
            </w:r>
            <w:r w:rsidRPr="00B9676C">
              <w:rPr>
                <w:rFonts w:cs="Lina sans" w:hint="cs"/>
                <w:sz w:val="18"/>
                <w:szCs w:val="18"/>
                <w:rtl/>
              </w:rPr>
              <w:t xml:space="preserve">/ارسال إلى </w:t>
            </w:r>
            <w:r w:rsidR="00AD3461" w:rsidRPr="00B9676C">
              <w:rPr>
                <w:rFonts w:cs="Lina sans" w:hint="cs"/>
                <w:sz w:val="18"/>
                <w:szCs w:val="18"/>
                <w:rtl/>
              </w:rPr>
              <w:t>ال</w:t>
            </w:r>
            <w:r w:rsidRPr="00B9676C">
              <w:rPr>
                <w:rFonts w:cs="Lina sans" w:hint="cs"/>
                <w:sz w:val="18"/>
                <w:szCs w:val="18"/>
                <w:rtl/>
              </w:rPr>
              <w:t xml:space="preserve">مدير </w:t>
            </w:r>
            <w:r w:rsidR="00AD3461" w:rsidRPr="00B9676C">
              <w:rPr>
                <w:rFonts w:cs="Lina sans" w:hint="cs"/>
                <w:sz w:val="18"/>
                <w:szCs w:val="18"/>
                <w:rtl/>
              </w:rPr>
              <w:t>العام</w:t>
            </w:r>
            <w:r w:rsidRPr="00B9676C">
              <w:rPr>
                <w:rFonts w:cs="Lina sans" w:hint="cs"/>
                <w:sz w:val="18"/>
                <w:szCs w:val="18"/>
                <w:rtl/>
              </w:rPr>
              <w:t>/رفض الطلب)</w:t>
            </w:r>
            <w:r w:rsidRPr="00024B60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14:paraId="70A2A810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CA0B88" w:rsidRPr="009A7D54" w14:paraId="2FA515A5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12C18CA8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263DC6A0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 سبب الإرجاع</w:t>
            </w:r>
          </w:p>
        </w:tc>
        <w:tc>
          <w:tcPr>
            <w:tcW w:w="995" w:type="dxa"/>
            <w:vAlign w:val="center"/>
          </w:tcPr>
          <w:p w14:paraId="2AF9A771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5040" w:type="dxa"/>
            <w:vAlign w:val="center"/>
          </w:tcPr>
          <w:p w14:paraId="4699602F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لابد من الاختيار في حالة الارجاع</w:t>
            </w:r>
          </w:p>
        </w:tc>
        <w:tc>
          <w:tcPr>
            <w:tcW w:w="1266" w:type="dxa"/>
            <w:vAlign w:val="center"/>
          </w:tcPr>
          <w:p w14:paraId="050BC584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CA0B88" w:rsidRPr="009A7D54" w14:paraId="2EE22E23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6B3C39B9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007F65CC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 رفض الطلب</w:t>
            </w:r>
          </w:p>
        </w:tc>
        <w:tc>
          <w:tcPr>
            <w:tcW w:w="995" w:type="dxa"/>
            <w:vAlign w:val="center"/>
          </w:tcPr>
          <w:p w14:paraId="3270F2B1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5040" w:type="dxa"/>
            <w:vAlign w:val="center"/>
          </w:tcPr>
          <w:p w14:paraId="321B30E4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لابد من الاختيار في حالة الرفض</w:t>
            </w:r>
          </w:p>
        </w:tc>
        <w:tc>
          <w:tcPr>
            <w:tcW w:w="1266" w:type="dxa"/>
            <w:vAlign w:val="center"/>
          </w:tcPr>
          <w:p w14:paraId="582F6FD5" w14:textId="77777777" w:rsidR="00CA0B88" w:rsidRPr="00024B60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CA0B88" w:rsidRPr="009A7D54" w14:paraId="25AF5171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3610B827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3A7575ED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التوصيات</w:t>
            </w:r>
          </w:p>
        </w:tc>
        <w:tc>
          <w:tcPr>
            <w:tcW w:w="995" w:type="dxa"/>
            <w:vAlign w:val="center"/>
          </w:tcPr>
          <w:p w14:paraId="4739E30F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5040" w:type="dxa"/>
            <w:vAlign w:val="center"/>
          </w:tcPr>
          <w:p w14:paraId="12C887C0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لابد من ادخال كتابة التوصيات في حالة الارجاع أو الرفض ولا يمكن إتمام الاجراء إلا بعد ادخال النص وفي حالة عدم النص تظهر رسالة للمستخدم "يرجى تعبئة الحقول الإلزامية"</w:t>
            </w:r>
          </w:p>
        </w:tc>
        <w:tc>
          <w:tcPr>
            <w:tcW w:w="1266" w:type="dxa"/>
            <w:vAlign w:val="center"/>
          </w:tcPr>
          <w:p w14:paraId="320C874D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CA0B88" w:rsidRPr="009A7D54" w14:paraId="0EEF147E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51D425EE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52BFF90C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رفض الطلب</w:t>
            </w:r>
          </w:p>
        </w:tc>
        <w:tc>
          <w:tcPr>
            <w:tcW w:w="995" w:type="dxa"/>
            <w:vAlign w:val="center"/>
          </w:tcPr>
          <w:p w14:paraId="29C2162E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15D9ADDE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عند الضغط عليه يتم ارجاع الطلب إلى المستفيد </w:t>
            </w:r>
          </w:p>
          <w:p w14:paraId="5AEFD83E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تتغير حالة الطلب من "قيد الدراسة والمراجعة" إلى "طلب مرفوض" </w:t>
            </w:r>
          </w:p>
          <w:p w14:paraId="3E479E03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يتم إرسال </w:t>
            </w:r>
            <w:hyperlink w:anchor="_رسائل_إجراء_اعتماد" w:history="1">
              <w:r w:rsidRPr="00CA0B88">
                <w:rPr>
                  <w:rFonts w:cs="Lina sans" w:hint="cs"/>
                  <w:sz w:val="18"/>
                  <w:szCs w:val="18"/>
                  <w:rtl/>
                </w:rPr>
                <w:t>إشعار</w:t>
              </w:r>
            </w:hyperlink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 إلى المستفيد.</w:t>
            </w:r>
          </w:p>
        </w:tc>
        <w:tc>
          <w:tcPr>
            <w:tcW w:w="1266" w:type="dxa"/>
            <w:vAlign w:val="center"/>
          </w:tcPr>
          <w:p w14:paraId="5C85AA9C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CA0B88" w:rsidRPr="009A7D54" w14:paraId="69507788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04F1D5E2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4CA6E3BE" w14:textId="2C5F4047" w:rsidR="00CA0B88" w:rsidRPr="00B9676C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B9676C">
              <w:rPr>
                <w:rFonts w:cs="Lina sans" w:hint="cs"/>
                <w:sz w:val="18"/>
                <w:szCs w:val="18"/>
                <w:rtl/>
              </w:rPr>
              <w:t xml:space="preserve">ارسال إلى </w:t>
            </w:r>
            <w:r w:rsidR="00A76604" w:rsidRPr="00B9676C">
              <w:rPr>
                <w:rFonts w:cs="Lina sans" w:hint="cs"/>
                <w:sz w:val="18"/>
                <w:szCs w:val="18"/>
                <w:rtl/>
              </w:rPr>
              <w:t>ال</w:t>
            </w:r>
            <w:r w:rsidRPr="00B9676C">
              <w:rPr>
                <w:rFonts w:cs="Lina sans" w:hint="cs"/>
                <w:sz w:val="18"/>
                <w:szCs w:val="18"/>
                <w:rtl/>
              </w:rPr>
              <w:t>مدير</w:t>
            </w:r>
            <w:r w:rsidR="00A76604" w:rsidRPr="00B9676C">
              <w:rPr>
                <w:rFonts w:cs="Lina sans" w:hint="cs"/>
                <w:sz w:val="18"/>
                <w:szCs w:val="18"/>
                <w:rtl/>
              </w:rPr>
              <w:t xml:space="preserve"> العام</w:t>
            </w:r>
            <w:r w:rsidRPr="00B9676C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95" w:type="dxa"/>
            <w:vAlign w:val="center"/>
          </w:tcPr>
          <w:p w14:paraId="397BC30B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5BF660B9" w14:textId="4E29323A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يتم ارسال </w:t>
            </w:r>
            <w:r w:rsidRPr="00076815">
              <w:rPr>
                <w:rFonts w:cs="Lina sans" w:hint="cs"/>
                <w:sz w:val="18"/>
                <w:szCs w:val="18"/>
                <w:rtl/>
              </w:rPr>
              <w:t xml:space="preserve">الطلب إلى </w:t>
            </w:r>
            <w:r w:rsidR="00886DFE" w:rsidRPr="00076815">
              <w:rPr>
                <w:rFonts w:cs="Lina sans" w:hint="cs"/>
                <w:sz w:val="18"/>
                <w:szCs w:val="18"/>
                <w:rtl/>
              </w:rPr>
              <w:t>ال</w:t>
            </w:r>
            <w:r w:rsidRPr="00076815">
              <w:rPr>
                <w:rFonts w:cs="Lina sans" w:hint="cs"/>
                <w:sz w:val="18"/>
                <w:szCs w:val="18"/>
                <w:rtl/>
              </w:rPr>
              <w:t xml:space="preserve">مدير </w:t>
            </w:r>
            <w:r w:rsidR="00886DFE" w:rsidRPr="00076815">
              <w:rPr>
                <w:rFonts w:cs="Lina sans" w:hint="cs"/>
                <w:sz w:val="18"/>
                <w:szCs w:val="18"/>
                <w:rtl/>
              </w:rPr>
              <w:t>العام</w:t>
            </w:r>
            <w:r w:rsidRPr="00076815">
              <w:rPr>
                <w:rFonts w:cs="Lina sans" w:hint="cs"/>
                <w:sz w:val="18"/>
                <w:szCs w:val="18"/>
                <w:rtl/>
              </w:rPr>
              <w:t xml:space="preserve"> لاستكمال بقية إجراءات مراجعة الطلب وتظهر رسالة للمستخدم " هل انت متأكد من ارسال الطلب إلى </w:t>
            </w:r>
            <w:r w:rsidR="001868AD" w:rsidRPr="00076815">
              <w:rPr>
                <w:rFonts w:cs="Lina sans" w:hint="cs"/>
                <w:sz w:val="18"/>
                <w:szCs w:val="18"/>
                <w:rtl/>
              </w:rPr>
              <w:t>ال</w:t>
            </w:r>
            <w:r w:rsidRPr="00076815">
              <w:rPr>
                <w:rFonts w:cs="Lina sans" w:hint="cs"/>
                <w:sz w:val="18"/>
                <w:szCs w:val="18"/>
                <w:rtl/>
              </w:rPr>
              <w:t xml:space="preserve">مدير </w:t>
            </w:r>
            <w:r w:rsidR="001868AD" w:rsidRPr="00076815">
              <w:rPr>
                <w:rFonts w:cs="Lina sans" w:hint="cs"/>
                <w:sz w:val="18"/>
                <w:szCs w:val="18"/>
                <w:rtl/>
              </w:rPr>
              <w:t>العام</w:t>
            </w:r>
            <w:r w:rsidRPr="00076815">
              <w:rPr>
                <w:rFonts w:cs="Lina sans" w:hint="cs"/>
                <w:sz w:val="18"/>
                <w:szCs w:val="18"/>
                <w:rtl/>
              </w:rPr>
              <w:t>"</w:t>
            </w:r>
          </w:p>
          <w:p w14:paraId="15E99059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عند الضغط على نعم يتم الإرسال وتظهر بعدها شاشة تفيد أنه تم الارسال وتم حفظ العملية.</w:t>
            </w:r>
          </w:p>
          <w:p w14:paraId="3C535277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lastRenderedPageBreak/>
              <w:t>عند الضغط على اغلاق يتم إلغاء الارسال.</w:t>
            </w:r>
          </w:p>
          <w:p w14:paraId="638F788B" w14:textId="78E022BF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commentRangeStart w:id="68"/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تتغير حالة الطلب من "قيد الدراسة والمراجعة" إلى "قيد الاعتماد" ويتم إرسال </w:t>
            </w:r>
            <w:hyperlink w:anchor="_رسائل_إجراء_اعتماد" w:history="1">
              <w:r w:rsidRPr="00CA0B88">
                <w:rPr>
                  <w:rFonts w:cs="Lina sans" w:hint="cs"/>
                  <w:sz w:val="18"/>
                  <w:szCs w:val="18"/>
                  <w:rtl/>
                </w:rPr>
                <w:t>إشعار (5)</w:t>
              </w:r>
            </w:hyperlink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 إلى </w:t>
            </w:r>
            <w:r w:rsidR="000B7FF1">
              <w:rPr>
                <w:rFonts w:cs="Lina sans" w:hint="cs"/>
                <w:sz w:val="18"/>
                <w:szCs w:val="18"/>
                <w:rtl/>
              </w:rPr>
              <w:t>ال</w:t>
            </w: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مدير </w:t>
            </w:r>
            <w:commentRangeEnd w:id="68"/>
            <w:r>
              <w:rPr>
                <w:rStyle w:val="CommentReference"/>
                <w:rFonts w:hint="cs"/>
                <w:sz w:val="18"/>
                <w:szCs w:val="18"/>
                <w:rtl/>
              </w:rPr>
              <w:commentReference w:id="68"/>
            </w:r>
            <w:r w:rsidR="000B7FF1">
              <w:rPr>
                <w:rFonts w:cs="Lina sans" w:hint="cs"/>
                <w:sz w:val="18"/>
                <w:szCs w:val="18"/>
                <w:rtl/>
              </w:rPr>
              <w:t>العام</w:t>
            </w:r>
          </w:p>
          <w:p w14:paraId="12105A1F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highlight w:val="green"/>
                <w:rtl/>
              </w:rPr>
              <w:t>لا يمكن إرسال الطلب إذا كان الإجمالي يساوي صفر</w:t>
            </w: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14:paraId="185E00C6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CA0B88" w:rsidRPr="009A7D54" w14:paraId="03528B24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4F0680CF" w14:textId="77777777" w:rsidR="00CA0B88" w:rsidRPr="00B61FFD" w:rsidRDefault="00CA0B88">
            <w:pPr>
              <w:pStyle w:val="ListParagraph"/>
              <w:numPr>
                <w:ilvl w:val="0"/>
                <w:numId w:val="57"/>
              </w:numPr>
              <w:rPr>
                <w:rFonts w:eastAsia="Times New Roman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1709" w:type="dxa"/>
            <w:vAlign w:val="center"/>
          </w:tcPr>
          <w:p w14:paraId="47886E53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السابق</w:t>
            </w:r>
          </w:p>
        </w:tc>
        <w:tc>
          <w:tcPr>
            <w:tcW w:w="995" w:type="dxa"/>
            <w:vAlign w:val="center"/>
          </w:tcPr>
          <w:p w14:paraId="57FD39EC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28A3EF6C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يتم الانتقال إلى التبويب السابق "تفاصيل الطلب"</w:t>
            </w:r>
          </w:p>
        </w:tc>
        <w:tc>
          <w:tcPr>
            <w:tcW w:w="1266" w:type="dxa"/>
            <w:vAlign w:val="center"/>
          </w:tcPr>
          <w:p w14:paraId="3424D029" w14:textId="77777777" w:rsidR="00CA0B88" w:rsidRPr="00CA0B88" w:rsidRDefault="00CA0B88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</w:tbl>
    <w:p w14:paraId="047E12F2" w14:textId="2351CDF0" w:rsidR="00637CC2" w:rsidRPr="00CA0B88" w:rsidRDefault="00A1456A" w:rsidP="00611620">
      <w:r w:rsidRPr="00DD0012">
        <w:rPr>
          <w:noProof/>
        </w:rPr>
        <w:drawing>
          <wp:anchor distT="0" distB="0" distL="114300" distR="114300" simplePos="0" relativeHeight="252016640" behindDoc="0" locked="0" layoutInCell="1" allowOverlap="1" wp14:anchorId="06D4C65F" wp14:editId="64E479B9">
            <wp:simplePos x="0" y="0"/>
            <wp:positionH relativeFrom="column">
              <wp:posOffset>1271587</wp:posOffset>
            </wp:positionH>
            <wp:positionV relativeFrom="paragraph">
              <wp:posOffset>160338</wp:posOffset>
            </wp:positionV>
            <wp:extent cx="3053715" cy="807085"/>
            <wp:effectExtent l="19050" t="19050" r="13335" b="12065"/>
            <wp:wrapSquare wrapText="bothSides"/>
            <wp:docPr id="7878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236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807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5A099" w14:textId="61AACAAB" w:rsidR="00637CC2" w:rsidRDefault="00637CC2" w:rsidP="00611620"/>
    <w:p w14:paraId="34397090" w14:textId="13E284E3" w:rsidR="00637CC2" w:rsidRDefault="00637CC2" w:rsidP="00611620"/>
    <w:p w14:paraId="0ADCD96A" w14:textId="6797C20E" w:rsidR="00637CC2" w:rsidRDefault="00637CC2" w:rsidP="00611620"/>
    <w:p w14:paraId="2CF21B5C" w14:textId="77777777" w:rsidR="00637CC2" w:rsidRDefault="00637CC2" w:rsidP="00611620"/>
    <w:p w14:paraId="11AF2C09" w14:textId="18D3B603" w:rsidR="00637CC2" w:rsidRDefault="00A1456A" w:rsidP="00611620">
      <w:r w:rsidRPr="001C6FF4">
        <w:rPr>
          <w:noProof/>
        </w:rPr>
        <w:drawing>
          <wp:anchor distT="0" distB="0" distL="114300" distR="114300" simplePos="0" relativeHeight="252020736" behindDoc="0" locked="0" layoutInCell="1" allowOverlap="1" wp14:anchorId="300B9413" wp14:editId="72D4DCFC">
            <wp:simplePos x="0" y="0"/>
            <wp:positionH relativeFrom="margin">
              <wp:posOffset>1600200</wp:posOffset>
            </wp:positionH>
            <wp:positionV relativeFrom="paragraph">
              <wp:posOffset>27305</wp:posOffset>
            </wp:positionV>
            <wp:extent cx="2480945" cy="1200150"/>
            <wp:effectExtent l="19050" t="19050" r="14605" b="19050"/>
            <wp:wrapSquare wrapText="bothSides"/>
            <wp:docPr id="2214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40447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200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8B34C" w14:textId="3ECA018C" w:rsidR="00637CC2" w:rsidRDefault="00637CC2" w:rsidP="00611620"/>
    <w:p w14:paraId="7A981A89" w14:textId="067D87E9" w:rsidR="00637CC2" w:rsidRDefault="00637CC2" w:rsidP="00611620"/>
    <w:p w14:paraId="620BA295" w14:textId="77777777" w:rsidR="00637CC2" w:rsidRDefault="00637CC2" w:rsidP="00611620"/>
    <w:p w14:paraId="22F87D83" w14:textId="77777777" w:rsidR="00637CC2" w:rsidRDefault="00637CC2" w:rsidP="00611620"/>
    <w:p w14:paraId="72F6F3FF" w14:textId="77777777" w:rsidR="00637CC2" w:rsidRDefault="00637CC2" w:rsidP="00611620"/>
    <w:p w14:paraId="74BC2507" w14:textId="77777777" w:rsidR="00637CC2" w:rsidRDefault="00637CC2" w:rsidP="00611620"/>
    <w:p w14:paraId="2E38842B" w14:textId="702DDD02" w:rsidR="00637CC2" w:rsidRDefault="00A1456A" w:rsidP="00611620">
      <w:r w:rsidRPr="00A42C99">
        <w:rPr>
          <w:noProof/>
        </w:rPr>
        <w:drawing>
          <wp:anchor distT="0" distB="0" distL="114300" distR="114300" simplePos="0" relativeHeight="252018688" behindDoc="0" locked="0" layoutInCell="1" allowOverlap="1" wp14:anchorId="6D82E7C0" wp14:editId="2A847C3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3076575" cy="733425"/>
            <wp:effectExtent l="19050" t="19050" r="28575" b="28575"/>
            <wp:wrapSquare wrapText="bothSides"/>
            <wp:docPr id="9933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605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33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E7C5F" w14:textId="414B5D34" w:rsidR="00637CC2" w:rsidRDefault="00637CC2" w:rsidP="00611620"/>
    <w:p w14:paraId="2AC781FA" w14:textId="1BD275D7" w:rsidR="00637CC2" w:rsidRDefault="00637CC2" w:rsidP="00611620"/>
    <w:p w14:paraId="0FEA2F37" w14:textId="77777777" w:rsidR="00637CC2" w:rsidRDefault="00637CC2" w:rsidP="00611620">
      <w:pPr>
        <w:rPr>
          <w:rtl/>
        </w:rPr>
      </w:pPr>
    </w:p>
    <w:p w14:paraId="11B7940E" w14:textId="77777777" w:rsidR="000C2727" w:rsidRDefault="000C2727" w:rsidP="00611620">
      <w:pPr>
        <w:rPr>
          <w:rtl/>
        </w:rPr>
      </w:pPr>
    </w:p>
    <w:p w14:paraId="48A2D77A" w14:textId="77777777" w:rsidR="000C2727" w:rsidRDefault="000C2727" w:rsidP="00611620">
      <w:pPr>
        <w:rPr>
          <w:rtl/>
        </w:rPr>
      </w:pPr>
    </w:p>
    <w:p w14:paraId="3BF6173C" w14:textId="77777777" w:rsidR="000C2727" w:rsidRDefault="000C2727" w:rsidP="00611620">
      <w:pPr>
        <w:rPr>
          <w:rtl/>
        </w:rPr>
      </w:pPr>
    </w:p>
    <w:p w14:paraId="1A29204C" w14:textId="77777777" w:rsidR="000C2727" w:rsidRDefault="000C2727" w:rsidP="00611620">
      <w:pPr>
        <w:rPr>
          <w:rtl/>
        </w:rPr>
      </w:pPr>
    </w:p>
    <w:p w14:paraId="4FA2BBF4" w14:textId="77777777" w:rsidR="000C2727" w:rsidRDefault="000C2727" w:rsidP="00611620"/>
    <w:p w14:paraId="00F81ADB" w14:textId="77777777" w:rsidR="00637CC2" w:rsidRDefault="00637CC2" w:rsidP="00611620"/>
    <w:p w14:paraId="0D8B0605" w14:textId="77777777" w:rsidR="00637CC2" w:rsidRDefault="00637CC2" w:rsidP="00611620"/>
    <w:p w14:paraId="2D3830B4" w14:textId="77777777" w:rsidR="00637CC2" w:rsidRDefault="00637CC2" w:rsidP="00611620"/>
    <w:p w14:paraId="2E366290" w14:textId="77777777" w:rsidR="00637CC2" w:rsidRDefault="00637CC2" w:rsidP="00611620"/>
    <w:p w14:paraId="2020AFE7" w14:textId="77777777" w:rsidR="00637CC2" w:rsidRDefault="00637CC2" w:rsidP="00611620"/>
    <w:p w14:paraId="6F5C6F45" w14:textId="77777777" w:rsidR="00637CC2" w:rsidRDefault="00637CC2" w:rsidP="00611620"/>
    <w:p w14:paraId="68DC60FB" w14:textId="77777777" w:rsidR="00637CC2" w:rsidRDefault="00637CC2" w:rsidP="00611620"/>
    <w:p w14:paraId="27BCB040" w14:textId="77777777" w:rsidR="00637CC2" w:rsidRDefault="00637CC2" w:rsidP="00611620"/>
    <w:p w14:paraId="1627F725" w14:textId="77777777" w:rsidR="00637CC2" w:rsidRDefault="00637CC2" w:rsidP="00611620"/>
    <w:p w14:paraId="57CE8660" w14:textId="77777777" w:rsidR="00637CC2" w:rsidRDefault="00637CC2" w:rsidP="00611620"/>
    <w:p w14:paraId="64F00A4B" w14:textId="77777777" w:rsidR="00637CC2" w:rsidRDefault="00637CC2" w:rsidP="00611620"/>
    <w:p w14:paraId="78DFBB70" w14:textId="77777777" w:rsidR="00637CC2" w:rsidRDefault="00637CC2" w:rsidP="00611620"/>
    <w:p w14:paraId="7B18CF9C" w14:textId="77777777" w:rsidR="00637CC2" w:rsidRDefault="00637CC2" w:rsidP="00611620"/>
    <w:p w14:paraId="42B40F92" w14:textId="77777777" w:rsidR="00637CC2" w:rsidRDefault="00637CC2" w:rsidP="00611620"/>
    <w:p w14:paraId="2363A2AD" w14:textId="6211B6CB" w:rsidR="00E7587C" w:rsidRPr="0053293C" w:rsidRDefault="00E7587C">
      <w:pPr>
        <w:pStyle w:val="Heading3"/>
        <w:numPr>
          <w:ilvl w:val="0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lastRenderedPageBreak/>
        <w:t xml:space="preserve">شاشات إجراء اعتماد الطلب / </w:t>
      </w:r>
      <w:r w:rsidR="00934514" w:rsidRPr="0053293C">
        <w:rPr>
          <w:rFonts w:cs="Lina sans" w:hint="cs"/>
          <w:rtl/>
        </w:rPr>
        <w:t>المدير العام</w:t>
      </w:r>
      <w:r w:rsidR="00841263" w:rsidRPr="0053293C">
        <w:rPr>
          <w:rFonts w:cs="Lina sans" w:hint="cs"/>
          <w:rtl/>
        </w:rPr>
        <w:t xml:space="preserve"> </w:t>
      </w:r>
    </w:p>
    <w:p w14:paraId="40649EF7" w14:textId="6969C25A" w:rsidR="00E7587C" w:rsidRPr="0053293C" w:rsidRDefault="000C2727">
      <w:pPr>
        <w:pStyle w:val="Heading3"/>
        <w:numPr>
          <w:ilvl w:val="1"/>
          <w:numId w:val="83"/>
        </w:numPr>
        <w:rPr>
          <w:rFonts w:cs="Lina sans"/>
          <w:rtl/>
        </w:rPr>
      </w:pPr>
      <w:r>
        <w:rPr>
          <w:noProof/>
        </w:rPr>
        <w:drawing>
          <wp:anchor distT="0" distB="0" distL="114300" distR="114300" simplePos="0" relativeHeight="252118016" behindDoc="0" locked="0" layoutInCell="1" allowOverlap="1" wp14:anchorId="5B75AE7E" wp14:editId="70DC722A">
            <wp:simplePos x="0" y="0"/>
            <wp:positionH relativeFrom="margin">
              <wp:posOffset>248285</wp:posOffset>
            </wp:positionH>
            <wp:positionV relativeFrom="paragraph">
              <wp:posOffset>367665</wp:posOffset>
            </wp:positionV>
            <wp:extent cx="5173980" cy="7497445"/>
            <wp:effectExtent l="19050" t="19050" r="26670" b="27305"/>
            <wp:wrapSquare wrapText="bothSides"/>
            <wp:docPr id="5513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6782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7497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87C" w:rsidRPr="0053293C">
        <w:rPr>
          <w:rFonts w:cs="Lina sans" w:hint="cs"/>
          <w:rtl/>
        </w:rPr>
        <w:t>شاشة تفاصيل الطلب</w:t>
      </w:r>
    </w:p>
    <w:p w14:paraId="26C73266" w14:textId="4D904267" w:rsidR="002934B2" w:rsidRDefault="002934B2" w:rsidP="00611620">
      <w:pPr>
        <w:rPr>
          <w:rtl/>
        </w:rPr>
      </w:pPr>
    </w:p>
    <w:p w14:paraId="7148246C" w14:textId="505ED3E5" w:rsidR="002934B2" w:rsidRDefault="002934B2" w:rsidP="00611620">
      <w:pPr>
        <w:rPr>
          <w:rtl/>
        </w:rPr>
      </w:pPr>
      <w:r w:rsidRPr="00350C9D">
        <w:rPr>
          <w:rFonts w:asciiTheme="minorHAnsi" w:hAnsiTheme="minorHAnsi" w:hint="cs"/>
          <w:highlight w:val="darkCyan"/>
          <w:rtl/>
          <w:lang w:bidi="ar-EG"/>
        </w:rPr>
        <w:t>يستكمل</w:t>
      </w:r>
    </w:p>
    <w:p w14:paraId="5F5E374B" w14:textId="633DF554" w:rsidR="002934B2" w:rsidRDefault="002934B2" w:rsidP="00611620">
      <w:pPr>
        <w:rPr>
          <w:rtl/>
        </w:rPr>
      </w:pPr>
    </w:p>
    <w:p w14:paraId="59B6CCEC" w14:textId="34031741" w:rsidR="002934B2" w:rsidRDefault="000C2727" w:rsidP="00611620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119040" behindDoc="0" locked="0" layoutInCell="1" allowOverlap="1" wp14:anchorId="0385D258" wp14:editId="148C9929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394960" cy="6345555"/>
            <wp:effectExtent l="19050" t="19050" r="15240" b="17145"/>
            <wp:wrapSquare wrapText="bothSides"/>
            <wp:docPr id="9482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01363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345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760F51" w:rsidRPr="000037B9" w14:paraId="50F7E15A" w14:textId="77777777" w:rsidTr="00D85DC2">
        <w:trPr>
          <w:trHeight w:val="317"/>
          <w:tblHeader/>
          <w:jc w:val="center"/>
        </w:trPr>
        <w:tc>
          <w:tcPr>
            <w:tcW w:w="9445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07B67"/>
            <w:vAlign w:val="center"/>
          </w:tcPr>
          <w:p w14:paraId="40BDEB47" w14:textId="77777777" w:rsidR="00760F51" w:rsidRPr="00760F51" w:rsidRDefault="00760F51" w:rsidP="00760F51">
            <w:pPr>
              <w:pStyle w:val="tabletitle"/>
              <w:jc w:val="center"/>
              <w:rPr>
                <w:rFonts w:cs="Lina sans"/>
                <w:rtl/>
              </w:rPr>
            </w:pPr>
            <w:r w:rsidRPr="00760F51">
              <w:rPr>
                <w:rFonts w:cs="Lina sans" w:hint="cs"/>
                <w:rtl/>
              </w:rPr>
              <w:t>حقول البيانات: يتم جلب كافة البيانات من الطلب</w:t>
            </w:r>
          </w:p>
        </w:tc>
      </w:tr>
      <w:tr w:rsidR="00760F51" w:rsidRPr="000037B9" w14:paraId="79907DCB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508D1C60" w14:textId="77777777" w:rsidR="00760F51" w:rsidRPr="000037B9" w:rsidRDefault="00760F51" w:rsidP="00E23C91">
            <w:pPr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5086712E" w14:textId="77777777" w:rsidR="00760F51" w:rsidRPr="000037B9" w:rsidRDefault="00760F51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50B0D78A" w14:textId="77777777" w:rsidR="00760F51" w:rsidRPr="000037B9" w:rsidRDefault="00760F51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2B499D34" w14:textId="77777777" w:rsidR="00760F51" w:rsidRPr="000037B9" w:rsidRDefault="00760F51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4220A616" w14:textId="77777777" w:rsidR="00760F51" w:rsidRPr="000037B9" w:rsidRDefault="00760F51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760F51" w:rsidRPr="00A13DC3" w14:paraId="4D43C3A5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3736D2DA" w14:textId="77777777" w:rsidR="00760F51" w:rsidRPr="00A348FB" w:rsidRDefault="00760F51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 الأساسية</w:t>
            </w:r>
          </w:p>
        </w:tc>
      </w:tr>
      <w:tr w:rsidR="00760F51" w:rsidRPr="006F524B" w14:paraId="7707588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BB57199" w14:textId="209E25AA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AD3E08F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6D5AAFF4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B1D13F5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59382A2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07C316A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FDBADB8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9A47017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الطلب</w:t>
            </w:r>
          </w:p>
        </w:tc>
        <w:tc>
          <w:tcPr>
            <w:tcW w:w="1179" w:type="dxa"/>
            <w:vAlign w:val="center"/>
          </w:tcPr>
          <w:p w14:paraId="146D1320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37837443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9100CAD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45B9FC9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247C06E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5AE20A9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الطلب</w:t>
            </w:r>
          </w:p>
        </w:tc>
        <w:tc>
          <w:tcPr>
            <w:tcW w:w="1179" w:type="dxa"/>
            <w:vAlign w:val="center"/>
          </w:tcPr>
          <w:p w14:paraId="3427F865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C70FE0C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5CF1DE1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1F0FA2E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B1CA52C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4F93ACF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الحالة</w:t>
            </w:r>
          </w:p>
        </w:tc>
        <w:tc>
          <w:tcPr>
            <w:tcW w:w="1179" w:type="dxa"/>
          </w:tcPr>
          <w:p w14:paraId="48520F62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F2509EE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AFAB572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3CE7731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5E9D64E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6CF4C5E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المرحلة</w:t>
            </w:r>
          </w:p>
        </w:tc>
        <w:tc>
          <w:tcPr>
            <w:tcW w:w="1179" w:type="dxa"/>
          </w:tcPr>
          <w:p w14:paraId="39B1B0C7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0D79B15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A6557D6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6220F48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637756E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8A0AD4A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مقدم الطلب</w:t>
            </w:r>
          </w:p>
        </w:tc>
        <w:tc>
          <w:tcPr>
            <w:tcW w:w="1179" w:type="dxa"/>
          </w:tcPr>
          <w:p w14:paraId="7724CFCA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A446567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CF3055A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2EF40CE6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550FC84" w14:textId="77777777" w:rsidR="00760F51" w:rsidRPr="00A348FB" w:rsidRDefault="00760F51" w:rsidP="00760F51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البيانات المسترجعة</w:t>
            </w:r>
          </w:p>
        </w:tc>
      </w:tr>
      <w:tr w:rsidR="00760F51" w:rsidRPr="006F524B" w14:paraId="26CD15C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39FAF31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010CA43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مقدم الطلب</w:t>
            </w:r>
          </w:p>
        </w:tc>
        <w:tc>
          <w:tcPr>
            <w:tcW w:w="1179" w:type="dxa"/>
            <w:vAlign w:val="center"/>
          </w:tcPr>
          <w:p w14:paraId="1F2C2F8E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D290B70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AA8BFA6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7C5D35A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4CA32CA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C0B36A3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مقدم الطلب</w:t>
            </w:r>
          </w:p>
        </w:tc>
        <w:tc>
          <w:tcPr>
            <w:tcW w:w="1179" w:type="dxa"/>
            <w:vAlign w:val="center"/>
          </w:tcPr>
          <w:p w14:paraId="553C0173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A108AE4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7AD3F2B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67042F5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EE02A20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8BCDB2E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مقدم الطلب</w:t>
            </w:r>
          </w:p>
        </w:tc>
        <w:tc>
          <w:tcPr>
            <w:tcW w:w="1179" w:type="dxa"/>
            <w:vAlign w:val="center"/>
          </w:tcPr>
          <w:p w14:paraId="2031271D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18B64E3E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4E457AC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34972AA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698C585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DDE3989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العنوان</w:t>
            </w:r>
          </w:p>
        </w:tc>
        <w:tc>
          <w:tcPr>
            <w:tcW w:w="1179" w:type="dxa"/>
            <w:vAlign w:val="center"/>
          </w:tcPr>
          <w:p w14:paraId="61521BC7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600876C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D5803CF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0CF85E9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64B9498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C905BD8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ت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واصل</w:t>
            </w:r>
          </w:p>
        </w:tc>
        <w:tc>
          <w:tcPr>
            <w:tcW w:w="1179" w:type="dxa"/>
            <w:vAlign w:val="center"/>
          </w:tcPr>
          <w:p w14:paraId="09203208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32C181A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DA563F4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2806373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F506267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9DBC3B6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البريد الإلكتروني</w:t>
            </w:r>
          </w:p>
        </w:tc>
        <w:tc>
          <w:tcPr>
            <w:tcW w:w="1179" w:type="dxa"/>
            <w:vAlign w:val="center"/>
          </w:tcPr>
          <w:p w14:paraId="3EF00318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8B391BA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BEA5686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3B1BD8AA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1181C97F" w14:textId="77777777" w:rsidR="00760F51" w:rsidRPr="00A348FB" w:rsidRDefault="00760F51" w:rsidP="00760F51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الطلبات السابقة</w:t>
            </w:r>
          </w:p>
        </w:tc>
      </w:tr>
      <w:tr w:rsidR="00760F51" w:rsidRPr="006F524B" w14:paraId="009E593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653CF32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840780C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6C4A37C1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649C751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7707753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26DE63C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5D22178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95AEE27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تاريخ الطلب </w:t>
            </w:r>
          </w:p>
        </w:tc>
        <w:tc>
          <w:tcPr>
            <w:tcW w:w="1179" w:type="dxa"/>
            <w:vAlign w:val="center"/>
          </w:tcPr>
          <w:p w14:paraId="306F599C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3ACD90DC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B3B23EE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1AE1F91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CA604E2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8163229" w14:textId="220188AD" w:rsidR="00760F51" w:rsidRPr="00A348FB" w:rsidRDefault="00847F43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مبلغ الدعم</w:t>
            </w:r>
          </w:p>
        </w:tc>
        <w:tc>
          <w:tcPr>
            <w:tcW w:w="1179" w:type="dxa"/>
            <w:vAlign w:val="center"/>
          </w:tcPr>
          <w:p w14:paraId="168F237E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0C514F06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6516024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0F51" w:rsidRPr="006F524B" w14:paraId="01A06F9B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A1D505A" w14:textId="77777777" w:rsidR="00760F51" w:rsidRPr="00A348FB" w:rsidRDefault="00760F51" w:rsidP="00760F51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</w:t>
            </w:r>
          </w:p>
        </w:tc>
      </w:tr>
      <w:tr w:rsidR="00760F51" w:rsidRPr="006F524B" w14:paraId="54F74036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02E637CC" w14:textId="77777777" w:rsidR="00760F51" w:rsidRPr="00A348FB" w:rsidRDefault="00760F51" w:rsidP="00760F51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ترخيص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السجل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الزراعي</w:t>
            </w:r>
          </w:p>
        </w:tc>
      </w:tr>
      <w:tr w:rsidR="00760F51" w:rsidRPr="006F524B" w14:paraId="04BA999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C673850" w14:textId="77777777" w:rsidR="00760F51" w:rsidRPr="00760F51" w:rsidRDefault="00760F51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EE81461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ترخيص السجل الزراعي</w:t>
            </w:r>
          </w:p>
        </w:tc>
        <w:tc>
          <w:tcPr>
            <w:tcW w:w="1179" w:type="dxa"/>
            <w:vAlign w:val="center"/>
          </w:tcPr>
          <w:p w14:paraId="7862935E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8BC7DF2" w14:textId="77777777" w:rsidR="00760F51" w:rsidRPr="00A348FB" w:rsidRDefault="00760F51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238B668" w14:textId="77777777" w:rsidR="00760F51" w:rsidRPr="00A348FB" w:rsidRDefault="00760F5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F65E2" w:rsidRPr="006F524B" w14:paraId="11BBEBF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F213E5A" w14:textId="77777777" w:rsidR="00BF65E2" w:rsidRPr="00760F51" w:rsidRDefault="00BF65E2" w:rsidP="00BF65E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961E89A" w14:textId="2B906B02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بداية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الترخيص </w:t>
            </w:r>
          </w:p>
        </w:tc>
        <w:tc>
          <w:tcPr>
            <w:tcW w:w="1179" w:type="dxa"/>
            <w:vAlign w:val="center"/>
          </w:tcPr>
          <w:p w14:paraId="5C25109E" w14:textId="5E65FC93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14FB71D7" w14:textId="77777777" w:rsidR="00BF65E2" w:rsidRPr="00A348FB" w:rsidRDefault="00BF65E2" w:rsidP="00BF65E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D4B02ED" w14:textId="09976CDF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F65E2" w:rsidRPr="006F524B" w14:paraId="3858646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157CFC5" w14:textId="77777777" w:rsidR="00BF65E2" w:rsidRPr="00760F51" w:rsidRDefault="00BF65E2" w:rsidP="00BF65E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0CABA7E" w14:textId="113855D8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نهاية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الترخيص</w:t>
            </w:r>
          </w:p>
        </w:tc>
        <w:tc>
          <w:tcPr>
            <w:tcW w:w="1179" w:type="dxa"/>
            <w:vAlign w:val="center"/>
          </w:tcPr>
          <w:p w14:paraId="0C614C6B" w14:textId="3942071A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BBD53C8" w14:textId="77777777" w:rsidR="00BF65E2" w:rsidRPr="00A348FB" w:rsidRDefault="00BF65E2" w:rsidP="00BF65E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943C7E4" w14:textId="35173CCC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F65E2" w:rsidRPr="006F524B" w14:paraId="205BD24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5A3C9D2" w14:textId="77777777" w:rsidR="00BF65E2" w:rsidRPr="00760F51" w:rsidRDefault="00BF65E2" w:rsidP="00BF65E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7823016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موقع المزرعة</w:t>
            </w:r>
          </w:p>
        </w:tc>
        <w:tc>
          <w:tcPr>
            <w:tcW w:w="1179" w:type="dxa"/>
            <w:vAlign w:val="center"/>
          </w:tcPr>
          <w:p w14:paraId="587BC20A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ECFD1D3" w14:textId="77777777" w:rsidR="00BF65E2" w:rsidRPr="00A348FB" w:rsidRDefault="00BF65E2" w:rsidP="00BF65E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5B15D7A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F65E2" w:rsidRPr="006F524B" w14:paraId="408E6C2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D9F0080" w14:textId="77777777" w:rsidR="00BF65E2" w:rsidRPr="00760F51" w:rsidRDefault="00BF65E2" w:rsidP="00BF65E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7E3215D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خط الطول</w:t>
            </w:r>
          </w:p>
        </w:tc>
        <w:tc>
          <w:tcPr>
            <w:tcW w:w="1179" w:type="dxa"/>
          </w:tcPr>
          <w:p w14:paraId="3F83D828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201" w:type="dxa"/>
            <w:vAlign w:val="center"/>
          </w:tcPr>
          <w:p w14:paraId="40085B89" w14:textId="77777777" w:rsidR="00BF65E2" w:rsidRPr="00A348FB" w:rsidRDefault="00BF65E2" w:rsidP="00BF65E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BAC6AEB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F65E2" w:rsidRPr="006F524B" w14:paraId="572E380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2D8B3AB" w14:textId="77777777" w:rsidR="00BF65E2" w:rsidRPr="00760F51" w:rsidRDefault="00BF65E2" w:rsidP="00BF65E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E717F3D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خط العرض</w:t>
            </w:r>
          </w:p>
        </w:tc>
        <w:tc>
          <w:tcPr>
            <w:tcW w:w="1179" w:type="dxa"/>
          </w:tcPr>
          <w:p w14:paraId="232B1204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4201" w:type="dxa"/>
            <w:vAlign w:val="center"/>
          </w:tcPr>
          <w:p w14:paraId="465EE889" w14:textId="77777777" w:rsidR="00BF65E2" w:rsidRPr="00A348FB" w:rsidRDefault="00BF65E2" w:rsidP="00BF65E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20BBBBE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F65E2" w:rsidRPr="006F524B" w14:paraId="55F5C92A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29A5683" w14:textId="77777777" w:rsidR="00BF65E2" w:rsidRPr="00A348FB" w:rsidRDefault="00BF65E2" w:rsidP="00BF65E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</w:t>
            </w:r>
          </w:p>
        </w:tc>
      </w:tr>
      <w:tr w:rsidR="00BF65E2" w:rsidRPr="006F524B" w14:paraId="5E7835B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32D2F48" w14:textId="77777777" w:rsidR="00BF65E2" w:rsidRPr="00760F51" w:rsidRDefault="00BF65E2" w:rsidP="00BF65E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77BB427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المزرعة الكلية</w:t>
            </w:r>
          </w:p>
        </w:tc>
        <w:tc>
          <w:tcPr>
            <w:tcW w:w="1179" w:type="dxa"/>
          </w:tcPr>
          <w:p w14:paraId="7FBAEB38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0DEC63E" w14:textId="77777777" w:rsidR="00BF65E2" w:rsidRPr="00A348FB" w:rsidRDefault="00BF65E2" w:rsidP="00BF65E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D681EF3" w14:textId="77777777" w:rsidR="00BF65E2" w:rsidRPr="00A348FB" w:rsidRDefault="00BF65E2" w:rsidP="00BF65E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5915C44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4B21E86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049E17C" w14:textId="37F733D6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الزراعة العضوية</w:t>
            </w:r>
            <w:r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تحت التحول</w:t>
            </w:r>
          </w:p>
        </w:tc>
        <w:tc>
          <w:tcPr>
            <w:tcW w:w="1179" w:type="dxa"/>
          </w:tcPr>
          <w:p w14:paraId="2D5C0D9E" w14:textId="77777777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F832963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25D78BAA" w14:textId="059613E5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1B128BB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31801F5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B0FDAE3" w14:textId="77777777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مساحة الزراعة غير العضوية</w:t>
            </w:r>
          </w:p>
        </w:tc>
        <w:tc>
          <w:tcPr>
            <w:tcW w:w="1179" w:type="dxa"/>
          </w:tcPr>
          <w:p w14:paraId="6A4D09DC" w14:textId="77777777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28801D22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5EA5D85" w14:textId="50615FCB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2E153CD8" w14:textId="77777777" w:rsidTr="00816F5E">
        <w:trPr>
          <w:trHeight w:val="20"/>
          <w:jc w:val="center"/>
        </w:trPr>
        <w:tc>
          <w:tcPr>
            <w:tcW w:w="447" w:type="dxa"/>
            <w:vAlign w:val="center"/>
          </w:tcPr>
          <w:p w14:paraId="69EE75EC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C2ED4D2" w14:textId="579CB40E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حاصل على وثيقة التحول</w:t>
            </w:r>
          </w:p>
        </w:tc>
        <w:tc>
          <w:tcPr>
            <w:tcW w:w="1179" w:type="dxa"/>
            <w:vAlign w:val="center"/>
          </w:tcPr>
          <w:p w14:paraId="2BA76BC9" w14:textId="3F905F8D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0DEBC49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BEA1430" w14:textId="42A4D9D2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7D902062" w14:textId="77777777" w:rsidTr="00816F5E">
        <w:trPr>
          <w:trHeight w:val="20"/>
          <w:jc w:val="center"/>
        </w:trPr>
        <w:tc>
          <w:tcPr>
            <w:tcW w:w="447" w:type="dxa"/>
            <w:vAlign w:val="center"/>
          </w:tcPr>
          <w:p w14:paraId="7FCC0847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1667584" w14:textId="421F900C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جهة التوثيق</w:t>
            </w:r>
          </w:p>
        </w:tc>
        <w:tc>
          <w:tcPr>
            <w:tcW w:w="1179" w:type="dxa"/>
            <w:vAlign w:val="center"/>
          </w:tcPr>
          <w:p w14:paraId="62B72E2E" w14:textId="20AE84A8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87383C3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2929CA3" w14:textId="4945166B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15DAED3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D374385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C25F8CA" w14:textId="14276132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الآيبان</w:t>
            </w:r>
          </w:p>
        </w:tc>
        <w:tc>
          <w:tcPr>
            <w:tcW w:w="1179" w:type="dxa"/>
          </w:tcPr>
          <w:p w14:paraId="07C6556C" w14:textId="45C878FB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5EC7C369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0A06F4F" w14:textId="324C652B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1DC8E4C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DAC6EBC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B21202D" w14:textId="4C33948D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إعادة إدخال رقم الآيبان</w:t>
            </w:r>
          </w:p>
        </w:tc>
        <w:tc>
          <w:tcPr>
            <w:tcW w:w="1179" w:type="dxa"/>
          </w:tcPr>
          <w:p w14:paraId="20DC3E2F" w14:textId="71D6C0C8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C4A50C4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A0931D1" w14:textId="0B11AC19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7134A271" w14:textId="77777777" w:rsidTr="000B5ECC">
        <w:trPr>
          <w:trHeight w:val="20"/>
          <w:jc w:val="center"/>
        </w:trPr>
        <w:tc>
          <w:tcPr>
            <w:tcW w:w="447" w:type="dxa"/>
            <w:vAlign w:val="center"/>
          </w:tcPr>
          <w:p w14:paraId="3EFCCB68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31421F6" w14:textId="07C2E400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حالة الوكيل</w:t>
            </w:r>
          </w:p>
        </w:tc>
        <w:tc>
          <w:tcPr>
            <w:tcW w:w="1179" w:type="dxa"/>
            <w:vAlign w:val="center"/>
          </w:tcPr>
          <w:p w14:paraId="3667914A" w14:textId="5AB18B72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E3DA332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DAA8171" w14:textId="7308E86D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1F06D3B1" w14:textId="77777777" w:rsidTr="000B5ECC">
        <w:trPr>
          <w:trHeight w:val="20"/>
          <w:jc w:val="center"/>
        </w:trPr>
        <w:tc>
          <w:tcPr>
            <w:tcW w:w="447" w:type="dxa"/>
            <w:vAlign w:val="center"/>
          </w:tcPr>
          <w:p w14:paraId="0B48B374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F1919EA" w14:textId="66D6E9DE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وكيل</w:t>
            </w:r>
          </w:p>
        </w:tc>
        <w:tc>
          <w:tcPr>
            <w:tcW w:w="1179" w:type="dxa"/>
            <w:vAlign w:val="center"/>
          </w:tcPr>
          <w:p w14:paraId="01042FBB" w14:textId="5DD6CBBA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8A7C704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78AB320" w14:textId="4CE59126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2AF5E516" w14:textId="77777777" w:rsidTr="008A59A3">
        <w:trPr>
          <w:trHeight w:val="20"/>
          <w:jc w:val="center"/>
        </w:trPr>
        <w:tc>
          <w:tcPr>
            <w:tcW w:w="447" w:type="dxa"/>
            <w:vAlign w:val="center"/>
          </w:tcPr>
          <w:p w14:paraId="63F3EF50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030AAE1" w14:textId="3D7E3692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اسم الوكيل</w:t>
            </w:r>
          </w:p>
        </w:tc>
        <w:tc>
          <w:tcPr>
            <w:tcW w:w="1179" w:type="dxa"/>
            <w:vAlign w:val="center"/>
          </w:tcPr>
          <w:p w14:paraId="061832EA" w14:textId="1869AC54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965DED2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42217C0" w14:textId="1DFE49F4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2FE92E8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66249A5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3B011CF" w14:textId="63016C66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مبلغ الدعم</w:t>
            </w:r>
          </w:p>
        </w:tc>
        <w:tc>
          <w:tcPr>
            <w:tcW w:w="1179" w:type="dxa"/>
          </w:tcPr>
          <w:p w14:paraId="44A82E5B" w14:textId="15FDE995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03073227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61BB485" w14:textId="3F67E5BD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40932" w:rsidRPr="006F524B" w14:paraId="537B195F" w14:textId="77777777" w:rsidTr="00821193">
        <w:trPr>
          <w:trHeight w:val="20"/>
          <w:jc w:val="center"/>
        </w:trPr>
        <w:tc>
          <w:tcPr>
            <w:tcW w:w="447" w:type="dxa"/>
            <w:vAlign w:val="center"/>
          </w:tcPr>
          <w:p w14:paraId="1FABDF12" w14:textId="77777777" w:rsidR="00040932" w:rsidRPr="00760F51" w:rsidRDefault="00040932" w:rsidP="00040932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F997515" w14:textId="6E6F34C6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ملاحظات الطلب</w:t>
            </w:r>
          </w:p>
        </w:tc>
        <w:tc>
          <w:tcPr>
            <w:tcW w:w="1179" w:type="dxa"/>
            <w:vAlign w:val="center"/>
          </w:tcPr>
          <w:p w14:paraId="5D2D5B4D" w14:textId="3B488365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0148D6A" w14:textId="77777777" w:rsidR="00040932" w:rsidRPr="00A348FB" w:rsidRDefault="00040932" w:rsidP="0004093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F81D953" w14:textId="6E409DA9" w:rsidR="00040932" w:rsidRPr="00A348FB" w:rsidRDefault="00040932" w:rsidP="0004093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D01E8F" w:rsidRPr="006F524B" w14:paraId="24086B7C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B7C8BB4" w14:textId="77777777" w:rsidR="00D01E8F" w:rsidRPr="00A348FB" w:rsidRDefault="00D01E8F" w:rsidP="00D01E8F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الوكالة</w:t>
            </w:r>
          </w:p>
        </w:tc>
      </w:tr>
      <w:tr w:rsidR="00D01E8F" w:rsidRPr="006F524B" w14:paraId="2B4CDE3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2102785" w14:textId="77777777" w:rsidR="00D01E8F" w:rsidRPr="00760F51" w:rsidRDefault="00D01E8F" w:rsidP="00D01E8F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0C91159" w14:textId="77777777" w:rsidR="00D01E8F" w:rsidRPr="00A348FB" w:rsidRDefault="00D01E8F" w:rsidP="00D01E8F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الوكالة</w:t>
            </w:r>
          </w:p>
        </w:tc>
        <w:tc>
          <w:tcPr>
            <w:tcW w:w="1179" w:type="dxa"/>
            <w:vAlign w:val="center"/>
          </w:tcPr>
          <w:p w14:paraId="6CAB833B" w14:textId="77777777" w:rsidR="00D01E8F" w:rsidRPr="00A348FB" w:rsidRDefault="00D01E8F" w:rsidP="00D01E8F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0AD6710A" w14:textId="77777777" w:rsidR="00D01E8F" w:rsidRPr="00A348FB" w:rsidRDefault="00D01E8F" w:rsidP="00D01E8F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FBB30D2" w14:textId="77777777" w:rsidR="00D01E8F" w:rsidRPr="00A348FB" w:rsidRDefault="00D01E8F" w:rsidP="00D01E8F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60BE9" w:rsidRPr="006F524B" w14:paraId="0C5A290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0005454" w14:textId="77777777" w:rsidR="00B60BE9" w:rsidRPr="00760F51" w:rsidRDefault="00B60BE9" w:rsidP="00B60BE9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7AFECDD" w14:textId="143FAEB3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إصدار الوكالة</w:t>
            </w:r>
          </w:p>
        </w:tc>
        <w:tc>
          <w:tcPr>
            <w:tcW w:w="1179" w:type="dxa"/>
            <w:vAlign w:val="center"/>
          </w:tcPr>
          <w:p w14:paraId="731EA5A9" w14:textId="6A1DCAAA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79C63A41" w14:textId="77777777" w:rsidR="00B60BE9" w:rsidRPr="00A348FB" w:rsidRDefault="00B60BE9" w:rsidP="00B60BE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4B5C52D" w14:textId="13F4BA18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60BE9" w:rsidRPr="006F524B" w14:paraId="552ADDD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9E5285D" w14:textId="77777777" w:rsidR="00B60BE9" w:rsidRPr="00760F51" w:rsidRDefault="00B60BE9" w:rsidP="00B60BE9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674A7FC7" w14:textId="2E93F87F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انتهاء الوكالة</w:t>
            </w:r>
          </w:p>
        </w:tc>
        <w:tc>
          <w:tcPr>
            <w:tcW w:w="1179" w:type="dxa"/>
            <w:vAlign w:val="center"/>
          </w:tcPr>
          <w:p w14:paraId="3014E935" w14:textId="7DB0E870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2D437005" w14:textId="77777777" w:rsidR="00B60BE9" w:rsidRPr="00A348FB" w:rsidRDefault="00B60BE9" w:rsidP="00B60BE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F2D3A86" w14:textId="06D21BC2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60BE9" w:rsidRPr="006F524B" w14:paraId="3697477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EF62D2A" w14:textId="77777777" w:rsidR="00B60BE9" w:rsidRPr="00760F51" w:rsidRDefault="00B60BE9" w:rsidP="00B60BE9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52F72C9" w14:textId="77777777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نوع الوكالة</w:t>
            </w:r>
          </w:p>
        </w:tc>
        <w:tc>
          <w:tcPr>
            <w:tcW w:w="1179" w:type="dxa"/>
            <w:vAlign w:val="center"/>
          </w:tcPr>
          <w:p w14:paraId="08534A49" w14:textId="77777777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E558E02" w14:textId="77777777" w:rsidR="00B60BE9" w:rsidRPr="00A348FB" w:rsidRDefault="00B60BE9" w:rsidP="00B60BE9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335EB79" w14:textId="77777777" w:rsidR="00B60BE9" w:rsidRPr="00A348FB" w:rsidRDefault="00B60BE9" w:rsidP="00B60BE9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2B72FE5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49D7725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07F0BB4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الأول</w:t>
            </w:r>
          </w:p>
        </w:tc>
        <w:tc>
          <w:tcPr>
            <w:tcW w:w="1179" w:type="dxa"/>
            <w:vAlign w:val="center"/>
          </w:tcPr>
          <w:p w14:paraId="394C8D46" w14:textId="7A8E7C9A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8D4760B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9C16601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4CBADAC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5934DFA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F2366E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اسم الطرف الأول</w:t>
            </w:r>
          </w:p>
        </w:tc>
        <w:tc>
          <w:tcPr>
            <w:tcW w:w="1179" w:type="dxa"/>
            <w:vAlign w:val="center"/>
          </w:tcPr>
          <w:p w14:paraId="7C2EB7B3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74A58CC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A3D4CDE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1875510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7680758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CEE88E5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هوية الطرف الثاني</w:t>
            </w:r>
          </w:p>
        </w:tc>
        <w:tc>
          <w:tcPr>
            <w:tcW w:w="1179" w:type="dxa"/>
            <w:vAlign w:val="center"/>
          </w:tcPr>
          <w:p w14:paraId="56068F6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54B971C9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94F0B6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3CC288C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7B22E84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9AF67E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الطرف الثاني</w:t>
            </w:r>
          </w:p>
        </w:tc>
        <w:tc>
          <w:tcPr>
            <w:tcW w:w="1179" w:type="dxa"/>
            <w:vAlign w:val="center"/>
          </w:tcPr>
          <w:p w14:paraId="1931DC9E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8E948C1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898E62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5BCCB60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B94010C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7F91E5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اسم مصدر الوكالة</w:t>
            </w:r>
          </w:p>
        </w:tc>
        <w:tc>
          <w:tcPr>
            <w:tcW w:w="1179" w:type="dxa"/>
            <w:vAlign w:val="center"/>
          </w:tcPr>
          <w:p w14:paraId="2B0D1E7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1565349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57C5D6C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75EB926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76F22EC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D9B9A6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ملف الوكالة</w:t>
            </w:r>
          </w:p>
        </w:tc>
        <w:tc>
          <w:tcPr>
            <w:tcW w:w="1179" w:type="dxa"/>
            <w:vAlign w:val="center"/>
          </w:tcPr>
          <w:p w14:paraId="357FB6D1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201" w:type="dxa"/>
            <w:vAlign w:val="center"/>
          </w:tcPr>
          <w:p w14:paraId="7F952F63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947E36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13C815C3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95C44CB" w14:textId="77777777" w:rsidR="0010251C" w:rsidRPr="00A348FB" w:rsidRDefault="0010251C" w:rsidP="0010251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بيانات المنتجات العضوية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يظهر في حال وجود مدخلات</w:t>
            </w:r>
          </w:p>
        </w:tc>
      </w:tr>
      <w:tr w:rsidR="0010251C" w:rsidRPr="006F524B" w14:paraId="11D8D22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DF79089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D70C88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179" w:type="dxa"/>
            <w:vAlign w:val="center"/>
          </w:tcPr>
          <w:p w14:paraId="0ACA17D9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06019EC7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0734DB9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604F682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603C32B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96312A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08CF55D5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51C7298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7F64FD1E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43A36A9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15C5EFC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FB4E52E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49C8E44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3AEB994B" w14:textId="77777777" w:rsidR="0010251C" w:rsidRPr="00A348FB" w:rsidRDefault="0010251C" w:rsidP="0010251C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7B64AFFA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60C012F0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10251C" w:rsidRPr="006F524B" w14:paraId="754B30D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F3DD250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1BA39A1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5041A4FD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01634D0A" w14:textId="77777777" w:rsidR="0010251C" w:rsidRPr="00A348FB" w:rsidRDefault="0010251C" w:rsidP="0010251C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  <w:p w14:paraId="598F24EA" w14:textId="77777777" w:rsidR="0010251C" w:rsidRPr="00A348FB" w:rsidRDefault="0010251C" w:rsidP="0010251C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highlight w:val="green"/>
                <w:rtl/>
              </w:rPr>
              <w:t>يجب أن يكون الإجمالي أكبر من صفر ليتمكن الموظف من ارسال الطلب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63880C4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763B1B7A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09CB0E5" w14:textId="77777777" w:rsidR="0010251C" w:rsidRPr="00A348FB" w:rsidRDefault="0010251C" w:rsidP="0010251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يظهر في حال وجود مدخلات</w:t>
            </w:r>
          </w:p>
        </w:tc>
      </w:tr>
      <w:tr w:rsidR="0010251C" w:rsidRPr="006F524B" w14:paraId="0B33ACF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49A12CD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5D02980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</w:p>
        </w:tc>
        <w:tc>
          <w:tcPr>
            <w:tcW w:w="1179" w:type="dxa"/>
            <w:vAlign w:val="center"/>
          </w:tcPr>
          <w:p w14:paraId="0DD4E3F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3B3AA472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3C36CD9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6CAC08B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87EEA99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7FAE73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179" w:type="dxa"/>
            <w:vAlign w:val="center"/>
          </w:tcPr>
          <w:p w14:paraId="0F861270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201" w:type="dxa"/>
            <w:vAlign w:val="center"/>
          </w:tcPr>
          <w:p w14:paraId="257E0F28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70183B68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4CACE6D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ED7C2D4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65A113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5853286C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09428EFB" w14:textId="77777777" w:rsidR="0010251C" w:rsidRPr="00A348FB" w:rsidRDefault="0010251C" w:rsidP="0010251C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يمكن أن يكون يساوي صفر - الرقم بتنسيق فاصلة الآلاف القيمة الأولية تساوي صفر </w:t>
            </w:r>
          </w:p>
        </w:tc>
        <w:tc>
          <w:tcPr>
            <w:tcW w:w="1279" w:type="dxa"/>
            <w:vAlign w:val="center"/>
          </w:tcPr>
          <w:p w14:paraId="5973DB3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10251C" w:rsidRPr="006F524B" w14:paraId="7DC1E70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021234C" w14:textId="77777777" w:rsidR="0010251C" w:rsidRPr="00760F51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253D5E1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5540E63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35CC9EC7" w14:textId="77777777" w:rsidR="0010251C" w:rsidRPr="00A348FB" w:rsidRDefault="0010251C" w:rsidP="0010251C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05F4071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4750189B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12C915A5" w14:textId="77777777" w:rsidR="0010251C" w:rsidRPr="00A348FB" w:rsidRDefault="0010251C" w:rsidP="0010251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الزراعة المائية يظهر في حال وجود مدخلات</w:t>
            </w:r>
          </w:p>
        </w:tc>
      </w:tr>
      <w:tr w:rsidR="0010251C" w:rsidRPr="006F524B" w14:paraId="52FB559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6CCDEF4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5C921F04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179" w:type="dxa"/>
            <w:vAlign w:val="center"/>
          </w:tcPr>
          <w:p w14:paraId="6CBCB744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1ECF8B3D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1B1D6D6B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3031EE6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F0EA89F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/>
                <w:noProof/>
                <w:sz w:val="20"/>
                <w:szCs w:val="20"/>
              </w:rPr>
            </w:pPr>
          </w:p>
        </w:tc>
        <w:tc>
          <w:tcPr>
            <w:tcW w:w="2339" w:type="dxa"/>
            <w:vAlign w:val="center"/>
          </w:tcPr>
          <w:p w14:paraId="4067826D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وحدة </w:t>
            </w:r>
            <w:r w:rsidRPr="00A348FB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5E035EF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425E5177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 متبوعاً بوحدتها</w:t>
            </w:r>
          </w:p>
        </w:tc>
        <w:tc>
          <w:tcPr>
            <w:tcW w:w="1279" w:type="dxa"/>
          </w:tcPr>
          <w:p w14:paraId="37681D1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638A2CE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693AB7B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6A263AC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57AA3E8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392ED25C" w14:textId="77777777" w:rsidR="0010251C" w:rsidRPr="00A348FB" w:rsidRDefault="0010251C" w:rsidP="0010251C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5448E82A" w14:textId="77777777" w:rsidR="0010251C" w:rsidRPr="00A348FB" w:rsidRDefault="0010251C" w:rsidP="0010251C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0BFF7DC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10251C" w:rsidRPr="006F524B" w14:paraId="18B9592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6E9E81F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20"/>
                <w:szCs w:val="20"/>
                <w:rtl/>
              </w:rPr>
            </w:pPr>
          </w:p>
        </w:tc>
        <w:tc>
          <w:tcPr>
            <w:tcW w:w="2339" w:type="dxa"/>
            <w:vAlign w:val="center"/>
          </w:tcPr>
          <w:p w14:paraId="167AC24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7E7D0A64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1E04994A" w14:textId="77777777" w:rsidR="0010251C" w:rsidRPr="00A348FB" w:rsidRDefault="0010251C" w:rsidP="0010251C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31796235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0633E01B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199F0FF5" w14:textId="77777777" w:rsidR="0010251C" w:rsidRPr="00A348FB" w:rsidRDefault="0010251C" w:rsidP="0010251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الأحياء المائية في المزرعة العضوية يظهر في حال وجود مدخلات</w:t>
            </w:r>
          </w:p>
        </w:tc>
      </w:tr>
      <w:tr w:rsidR="0010251C" w:rsidRPr="006F524B" w14:paraId="5394DEB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F2924D5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876BB9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179" w:type="dxa"/>
            <w:vAlign w:val="center"/>
          </w:tcPr>
          <w:p w14:paraId="3E089E1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6BA60F07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C9B799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55AFD57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131D1AE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F45AB98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وحدة المساحة </w:t>
            </w:r>
          </w:p>
        </w:tc>
        <w:tc>
          <w:tcPr>
            <w:tcW w:w="1179" w:type="dxa"/>
            <w:vAlign w:val="center"/>
          </w:tcPr>
          <w:p w14:paraId="6ED4C693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201" w:type="dxa"/>
            <w:vAlign w:val="center"/>
          </w:tcPr>
          <w:p w14:paraId="73D2E5DE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7CC9683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3710E066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59D9EE2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AE51DB8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62B1D89C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5BCFBE6C" w14:textId="77777777" w:rsidR="0010251C" w:rsidRPr="00A348FB" w:rsidRDefault="0010251C" w:rsidP="0010251C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4BC928B3" w14:textId="77777777" w:rsidR="0010251C" w:rsidRPr="00A348FB" w:rsidRDefault="0010251C" w:rsidP="0010251C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7F2B315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  <w:tr w:rsidR="0010251C" w:rsidRPr="006F524B" w14:paraId="0997F30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D7D8465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34CDA4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الإجمالي </w:t>
            </w:r>
          </w:p>
        </w:tc>
        <w:tc>
          <w:tcPr>
            <w:tcW w:w="1179" w:type="dxa"/>
            <w:vAlign w:val="center"/>
          </w:tcPr>
          <w:p w14:paraId="665EA97C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عشري</w:t>
            </w:r>
          </w:p>
        </w:tc>
        <w:tc>
          <w:tcPr>
            <w:tcW w:w="4201" w:type="dxa"/>
            <w:vAlign w:val="center"/>
          </w:tcPr>
          <w:p w14:paraId="5898F634" w14:textId="77777777" w:rsidR="0010251C" w:rsidRPr="00A348FB" w:rsidRDefault="0010251C" w:rsidP="0010251C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يظهر اجمالي مبلغ الدعم يتم احتسابه تلقائياً</w:t>
            </w:r>
          </w:p>
        </w:tc>
        <w:tc>
          <w:tcPr>
            <w:tcW w:w="1279" w:type="dxa"/>
            <w:vAlign w:val="center"/>
          </w:tcPr>
          <w:p w14:paraId="7F2A01E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60DE246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55333FA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3FDCEE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اجمالي مبلغ الدعم المطلوب </w:t>
            </w:r>
          </w:p>
        </w:tc>
        <w:tc>
          <w:tcPr>
            <w:tcW w:w="1179" w:type="dxa"/>
            <w:vAlign w:val="center"/>
          </w:tcPr>
          <w:p w14:paraId="3AF6EF33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E43405C" w14:textId="77777777" w:rsidR="0010251C" w:rsidRPr="00A348FB" w:rsidRDefault="0010251C" w:rsidP="0010251C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يساوي حاصل جمع مبالغ الدعم المذكورة في الطلب.</w:t>
            </w:r>
          </w:p>
          <w:p w14:paraId="6508D22D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الرقم بتنسيق فاصلة الآلاف</w:t>
            </w: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1E73F080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1AA5FD45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452795AE" w14:textId="77777777" w:rsidR="0010251C" w:rsidRPr="00A348FB" w:rsidRDefault="0010251C" w:rsidP="0010251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مرفقات الطلب</w:t>
            </w:r>
          </w:p>
        </w:tc>
      </w:tr>
      <w:tr w:rsidR="0010251C" w:rsidRPr="006F524B" w14:paraId="2B5A251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CF1F75C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9AB8693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ملصق المنتج</w:t>
            </w:r>
          </w:p>
        </w:tc>
        <w:tc>
          <w:tcPr>
            <w:tcW w:w="1179" w:type="dxa"/>
            <w:vAlign w:val="center"/>
          </w:tcPr>
          <w:p w14:paraId="64567C8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ملف</w:t>
            </w:r>
          </w:p>
        </w:tc>
        <w:tc>
          <w:tcPr>
            <w:tcW w:w="4201" w:type="dxa"/>
            <w:vAlign w:val="center"/>
          </w:tcPr>
          <w:p w14:paraId="64F36F86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A0A61E3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26FFF87A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153CD84" w14:textId="77777777" w:rsidR="0010251C" w:rsidRPr="00A348FB" w:rsidRDefault="0010251C" w:rsidP="0010251C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مراحل الطلب - جدول</w:t>
            </w:r>
          </w:p>
        </w:tc>
      </w:tr>
      <w:tr w:rsidR="0010251C" w:rsidRPr="006F524B" w14:paraId="0CF1CF5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4EC2AA6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32D0357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 الاجراء</w:t>
            </w:r>
          </w:p>
        </w:tc>
        <w:tc>
          <w:tcPr>
            <w:tcW w:w="1179" w:type="dxa"/>
            <w:vAlign w:val="center"/>
          </w:tcPr>
          <w:p w14:paraId="60E5DCB2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6D508C6D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62823CA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69A7359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3ABA647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asciiTheme="minorHAnsi" w:eastAsia="Times New Roman" w:hAnsiTheme="minorHAnsi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B16C6A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محول من</w:t>
            </w:r>
          </w:p>
        </w:tc>
        <w:tc>
          <w:tcPr>
            <w:tcW w:w="1179" w:type="dxa"/>
            <w:vAlign w:val="center"/>
          </w:tcPr>
          <w:p w14:paraId="13D12010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58C7BC49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018F1863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6D5B5B6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EC03228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E510C5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محول إلى</w:t>
            </w:r>
          </w:p>
        </w:tc>
        <w:tc>
          <w:tcPr>
            <w:tcW w:w="1179" w:type="dxa"/>
          </w:tcPr>
          <w:p w14:paraId="465316FC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7CA58FEB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68F2A6C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10251C" w:rsidRPr="006F524B" w14:paraId="4A4E893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4CE8D74" w14:textId="77777777" w:rsidR="0010251C" w:rsidRPr="00DF33CE" w:rsidRDefault="0010251C" w:rsidP="0010251C">
            <w:pPr>
              <w:pStyle w:val="ListParagraph"/>
              <w:numPr>
                <w:ilvl w:val="0"/>
                <w:numId w:val="45"/>
              </w:numPr>
              <w:rPr>
                <w:rFonts w:eastAsia="Times New Roman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31591E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اسم</w:t>
            </w: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 المنفذ</w:t>
            </w:r>
          </w:p>
        </w:tc>
        <w:tc>
          <w:tcPr>
            <w:tcW w:w="1179" w:type="dxa"/>
          </w:tcPr>
          <w:p w14:paraId="4D8B20EF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D7B5EBE" w14:textId="77777777" w:rsidR="0010251C" w:rsidRPr="00A348FB" w:rsidRDefault="0010251C" w:rsidP="0010251C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0EE8AC6" w14:textId="77777777" w:rsidR="0010251C" w:rsidRPr="00A348FB" w:rsidRDefault="0010251C" w:rsidP="0010251C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</w:tbl>
    <w:p w14:paraId="5D785AC5" w14:textId="6D4DE023" w:rsidR="00D4455B" w:rsidRDefault="00D4455B" w:rsidP="00611620"/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5260F0" w:rsidRPr="000037B9" w14:paraId="0B1D8C79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26FE76BA" w14:textId="77777777" w:rsidR="005260F0" w:rsidRPr="00DF33CE" w:rsidRDefault="005260F0" w:rsidP="00D85DC2">
            <w:pPr>
              <w:pStyle w:val="tabletitle"/>
              <w:jc w:val="center"/>
              <w:rPr>
                <w:rFonts w:cs="Lina sans"/>
                <w:rtl/>
              </w:rPr>
            </w:pPr>
            <w:r w:rsidRPr="00DF33CE">
              <w:rPr>
                <w:rFonts w:cs="Lina sans"/>
                <w:rtl/>
              </w:rPr>
              <w:t>الأزرار والأحداث</w:t>
            </w:r>
          </w:p>
        </w:tc>
      </w:tr>
      <w:tr w:rsidR="005260F0" w:rsidRPr="000037B9" w14:paraId="4D4D568C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07A2BBB4" w14:textId="77777777" w:rsidR="005260F0" w:rsidRPr="00A348FB" w:rsidRDefault="005260F0" w:rsidP="00D85DC2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09078F48" w14:textId="77777777" w:rsidR="005260F0" w:rsidRPr="00A348FB" w:rsidRDefault="005260F0" w:rsidP="00D85DC2">
            <w:pPr>
              <w:jc w:val="center"/>
              <w:rPr>
                <w:rFonts w:cs="Lina sans"/>
              </w:rPr>
            </w:pPr>
            <w:r w:rsidRPr="00A348F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02107B0D" w14:textId="77777777" w:rsidR="005260F0" w:rsidRPr="00A348FB" w:rsidRDefault="005260F0" w:rsidP="00D85DC2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الحدث</w:t>
            </w:r>
          </w:p>
        </w:tc>
      </w:tr>
      <w:tr w:rsidR="005260F0" w:rsidRPr="00063CD6" w14:paraId="175E837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AFE14E0" w14:textId="77777777" w:rsidR="005260F0" w:rsidRPr="00B61FFD" w:rsidRDefault="005260F0">
            <w:pPr>
              <w:pStyle w:val="ListParagraph"/>
              <w:numPr>
                <w:ilvl w:val="0"/>
                <w:numId w:val="5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073A1F3" w14:textId="77777777" w:rsidR="005260F0" w:rsidRPr="00DF33CE" w:rsidRDefault="005260F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إضافة مبلغ الدعم</w:t>
            </w:r>
          </w:p>
        </w:tc>
        <w:tc>
          <w:tcPr>
            <w:tcW w:w="6659" w:type="dxa"/>
            <w:vAlign w:val="center"/>
          </w:tcPr>
          <w:p w14:paraId="1F18D98C" w14:textId="77777777" w:rsidR="005260F0" w:rsidRPr="00DF33CE" w:rsidRDefault="005260F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فتح التبويب لتعديل مبلغ الدعم</w:t>
            </w:r>
          </w:p>
        </w:tc>
      </w:tr>
      <w:tr w:rsidR="005260F0" w:rsidRPr="00063CD6" w14:paraId="6E56D0C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FE70BA8" w14:textId="77777777" w:rsidR="005260F0" w:rsidRPr="00B61FFD" w:rsidRDefault="005260F0">
            <w:pPr>
              <w:pStyle w:val="ListParagraph"/>
              <w:numPr>
                <w:ilvl w:val="0"/>
                <w:numId w:val="5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DB6FD2D" w14:textId="77777777" w:rsidR="005260F0" w:rsidRPr="00DF33CE" w:rsidRDefault="005260F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سجل تعديلات</w:t>
            </w:r>
          </w:p>
        </w:tc>
        <w:tc>
          <w:tcPr>
            <w:tcW w:w="6659" w:type="dxa"/>
            <w:vAlign w:val="center"/>
          </w:tcPr>
          <w:p w14:paraId="701B9CAF" w14:textId="26BD4E64" w:rsidR="005260F0" w:rsidRPr="00DF33CE" w:rsidRDefault="005260F0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فتح التبويب لإظهار</w:t>
            </w:r>
            <w:r w:rsidR="00841263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Pr="00DF33CE">
              <w:rPr>
                <w:rFonts w:cs="Lina sans" w:hint="cs"/>
                <w:sz w:val="18"/>
                <w:szCs w:val="18"/>
                <w:rtl/>
              </w:rPr>
              <w:t>كل سجلات التعديلات على المبالغ</w:t>
            </w:r>
          </w:p>
        </w:tc>
      </w:tr>
      <w:tr w:rsidR="005260F0" w:rsidRPr="00063CD6" w14:paraId="21C021F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394F941" w14:textId="77777777" w:rsidR="005260F0" w:rsidRPr="00B61FFD" w:rsidRDefault="005260F0">
            <w:pPr>
              <w:pStyle w:val="ListParagraph"/>
              <w:numPr>
                <w:ilvl w:val="0"/>
                <w:numId w:val="5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52AEFAE" w14:textId="77777777" w:rsidR="005260F0" w:rsidRPr="00DF33CE" w:rsidRDefault="005260F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تنزيل الملف</w:t>
            </w:r>
          </w:p>
        </w:tc>
        <w:tc>
          <w:tcPr>
            <w:tcW w:w="6659" w:type="dxa"/>
            <w:vAlign w:val="center"/>
          </w:tcPr>
          <w:p w14:paraId="6B39C179" w14:textId="77777777" w:rsidR="005260F0" w:rsidRPr="00DF33CE" w:rsidRDefault="005260F0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تنزيل الملف على جهاز المستخدم</w:t>
            </w:r>
          </w:p>
        </w:tc>
      </w:tr>
      <w:tr w:rsidR="005260F0" w:rsidRPr="00063CD6" w14:paraId="4395947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2E2CC14" w14:textId="77777777" w:rsidR="005260F0" w:rsidRPr="00B61FFD" w:rsidRDefault="005260F0">
            <w:pPr>
              <w:pStyle w:val="ListParagraph"/>
              <w:numPr>
                <w:ilvl w:val="0"/>
                <w:numId w:val="5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1BBF794" w14:textId="77777777" w:rsidR="005260F0" w:rsidRPr="00DF33CE" w:rsidRDefault="005260F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التالي</w:t>
            </w:r>
          </w:p>
        </w:tc>
        <w:tc>
          <w:tcPr>
            <w:tcW w:w="6659" w:type="dxa"/>
            <w:vAlign w:val="center"/>
          </w:tcPr>
          <w:p w14:paraId="1315BA37" w14:textId="77777777" w:rsidR="005260F0" w:rsidRPr="00DF33CE" w:rsidRDefault="005260F0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الانتقال الى تبويب الاجراء لاتخاذ قرار بخصوص مراجعة الموظف</w:t>
            </w:r>
          </w:p>
        </w:tc>
      </w:tr>
    </w:tbl>
    <w:p w14:paraId="26F05B70" w14:textId="77777777" w:rsidR="00D4455B" w:rsidRPr="005260F0" w:rsidRDefault="00D4455B" w:rsidP="00611620"/>
    <w:p w14:paraId="44A0E7AF" w14:textId="77777777" w:rsidR="00D4455B" w:rsidRDefault="00D4455B" w:rsidP="00611620"/>
    <w:p w14:paraId="48AB1514" w14:textId="77777777" w:rsidR="00D4455B" w:rsidRDefault="00D4455B" w:rsidP="00611620"/>
    <w:p w14:paraId="53CB993C" w14:textId="77777777" w:rsidR="00D4455B" w:rsidRDefault="00D4455B" w:rsidP="00611620"/>
    <w:p w14:paraId="74BF9900" w14:textId="77777777" w:rsidR="00D4455B" w:rsidRDefault="00D4455B" w:rsidP="00611620"/>
    <w:p w14:paraId="214BC7FC" w14:textId="77777777" w:rsidR="00D4455B" w:rsidRDefault="00D4455B" w:rsidP="00611620"/>
    <w:p w14:paraId="0DDDFF29" w14:textId="77777777" w:rsidR="00D4455B" w:rsidRDefault="00D4455B" w:rsidP="00611620">
      <w:pPr>
        <w:rPr>
          <w:rtl/>
        </w:rPr>
      </w:pPr>
    </w:p>
    <w:p w14:paraId="5DE6EE09" w14:textId="77777777" w:rsidR="00337294" w:rsidRDefault="00337294" w:rsidP="00611620">
      <w:pPr>
        <w:rPr>
          <w:rtl/>
        </w:rPr>
      </w:pPr>
    </w:p>
    <w:p w14:paraId="58D1BACD" w14:textId="77777777" w:rsidR="00337294" w:rsidRDefault="00337294" w:rsidP="00611620">
      <w:pPr>
        <w:rPr>
          <w:rtl/>
        </w:rPr>
      </w:pPr>
    </w:p>
    <w:p w14:paraId="4EE5B113" w14:textId="77777777" w:rsidR="00337294" w:rsidRDefault="00337294" w:rsidP="00611620">
      <w:pPr>
        <w:rPr>
          <w:rtl/>
        </w:rPr>
      </w:pPr>
    </w:p>
    <w:p w14:paraId="57CCCA7D" w14:textId="77777777" w:rsidR="00337294" w:rsidRDefault="00337294" w:rsidP="00611620">
      <w:pPr>
        <w:rPr>
          <w:rtl/>
        </w:rPr>
      </w:pPr>
    </w:p>
    <w:p w14:paraId="7D99F869" w14:textId="77777777" w:rsidR="00337294" w:rsidRDefault="00337294" w:rsidP="00611620">
      <w:pPr>
        <w:rPr>
          <w:rtl/>
        </w:rPr>
      </w:pPr>
    </w:p>
    <w:p w14:paraId="0723F20D" w14:textId="77777777" w:rsidR="00337294" w:rsidRDefault="00337294" w:rsidP="00611620">
      <w:pPr>
        <w:rPr>
          <w:rtl/>
        </w:rPr>
      </w:pPr>
    </w:p>
    <w:p w14:paraId="4DEDF1B5" w14:textId="77777777" w:rsidR="00337294" w:rsidRDefault="00337294" w:rsidP="00611620">
      <w:pPr>
        <w:rPr>
          <w:rtl/>
        </w:rPr>
      </w:pPr>
    </w:p>
    <w:p w14:paraId="1486028E" w14:textId="77777777" w:rsidR="00337294" w:rsidRDefault="00337294" w:rsidP="00611620">
      <w:pPr>
        <w:rPr>
          <w:rtl/>
        </w:rPr>
      </w:pPr>
    </w:p>
    <w:p w14:paraId="0B38A58D" w14:textId="77777777" w:rsidR="00337294" w:rsidRDefault="00337294" w:rsidP="00611620"/>
    <w:p w14:paraId="45E744F1" w14:textId="77777777" w:rsidR="00D4455B" w:rsidRDefault="00D4455B" w:rsidP="00611620"/>
    <w:p w14:paraId="1ED6104B" w14:textId="77777777" w:rsidR="00D4455B" w:rsidRDefault="00D4455B" w:rsidP="00611620"/>
    <w:p w14:paraId="6ABB9C07" w14:textId="77777777" w:rsidR="0060022F" w:rsidRDefault="0060022F" w:rsidP="00611620"/>
    <w:p w14:paraId="6D395779" w14:textId="77777777" w:rsidR="00761C22" w:rsidRDefault="00761C22" w:rsidP="0060022F">
      <w:pPr>
        <w:rPr>
          <w:rFonts w:cs="Lina sans"/>
          <w:sz w:val="18"/>
          <w:szCs w:val="18"/>
        </w:rPr>
      </w:pPr>
    </w:p>
    <w:p w14:paraId="249D7E82" w14:textId="2F691437" w:rsidR="0060022F" w:rsidRPr="00A348FB" w:rsidRDefault="0060022F" w:rsidP="0060022F">
      <w:pPr>
        <w:rPr>
          <w:rFonts w:cs="Lina sans"/>
          <w:sz w:val="18"/>
          <w:szCs w:val="18"/>
          <w:rtl/>
        </w:rPr>
      </w:pPr>
      <w:r w:rsidRPr="00A348FB">
        <w:rPr>
          <w:rFonts w:cs="Lina sans" w:hint="cs"/>
          <w:sz w:val="18"/>
          <w:szCs w:val="18"/>
          <w:rtl/>
        </w:rPr>
        <w:lastRenderedPageBreak/>
        <w:t xml:space="preserve">إضافة وتعديل مبالغ الدعم </w:t>
      </w:r>
      <w:r w:rsidRPr="00A348FB">
        <w:rPr>
          <w:rFonts w:cs="Lina sans"/>
          <w:sz w:val="18"/>
          <w:szCs w:val="18"/>
          <w:rtl/>
        </w:rPr>
        <w:t>–</w:t>
      </w:r>
      <w:r w:rsidRPr="00A348FB">
        <w:rPr>
          <w:rFonts w:cs="Lina sans" w:hint="cs"/>
          <w:sz w:val="18"/>
          <w:szCs w:val="18"/>
          <w:rtl/>
        </w:rPr>
        <w:t xml:space="preserve"> المنتجات العضوية</w:t>
      </w:r>
    </w:p>
    <w:p w14:paraId="490B04A9" w14:textId="77777777" w:rsidR="0060022F" w:rsidRDefault="0060022F" w:rsidP="0060022F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26880" behindDoc="0" locked="0" layoutInCell="1" allowOverlap="1" wp14:anchorId="392C340E" wp14:editId="6FD5C4B7">
            <wp:simplePos x="0" y="0"/>
            <wp:positionH relativeFrom="margin">
              <wp:posOffset>811530</wp:posOffset>
            </wp:positionH>
            <wp:positionV relativeFrom="paragraph">
              <wp:posOffset>111125</wp:posOffset>
            </wp:positionV>
            <wp:extent cx="4752340" cy="2313305"/>
            <wp:effectExtent l="19050" t="19050" r="10160" b="10795"/>
            <wp:wrapSquare wrapText="bothSides"/>
            <wp:docPr id="188819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2024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313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EB384" w14:textId="77777777" w:rsidR="0060022F" w:rsidRDefault="0060022F" w:rsidP="0060022F">
      <w:pPr>
        <w:rPr>
          <w:rtl/>
        </w:rPr>
      </w:pPr>
    </w:p>
    <w:p w14:paraId="1CF9ACEA" w14:textId="77777777" w:rsidR="0060022F" w:rsidRDefault="0060022F" w:rsidP="0060022F">
      <w:pPr>
        <w:rPr>
          <w:rtl/>
        </w:rPr>
      </w:pPr>
    </w:p>
    <w:p w14:paraId="316B5E4E" w14:textId="77777777" w:rsidR="0060022F" w:rsidRDefault="0060022F" w:rsidP="0060022F">
      <w:pPr>
        <w:rPr>
          <w:rtl/>
        </w:rPr>
      </w:pPr>
    </w:p>
    <w:p w14:paraId="7F0DB33E" w14:textId="77777777" w:rsidR="0060022F" w:rsidRDefault="0060022F" w:rsidP="0060022F">
      <w:pPr>
        <w:rPr>
          <w:noProof/>
          <w:rtl/>
        </w:rPr>
      </w:pPr>
    </w:p>
    <w:p w14:paraId="4BA25AB7" w14:textId="77777777" w:rsidR="0060022F" w:rsidRDefault="0060022F" w:rsidP="0060022F">
      <w:pPr>
        <w:rPr>
          <w:rtl/>
        </w:rPr>
      </w:pPr>
    </w:p>
    <w:p w14:paraId="2E7F0ECD" w14:textId="77777777" w:rsidR="0060022F" w:rsidRDefault="0060022F" w:rsidP="0060022F">
      <w:pPr>
        <w:rPr>
          <w:rtl/>
        </w:rPr>
      </w:pPr>
    </w:p>
    <w:p w14:paraId="5B678CA9" w14:textId="77777777" w:rsidR="0060022F" w:rsidRDefault="0060022F" w:rsidP="0060022F">
      <w:pPr>
        <w:rPr>
          <w:rtl/>
        </w:rPr>
      </w:pPr>
    </w:p>
    <w:p w14:paraId="2E8C2675" w14:textId="77777777" w:rsidR="0060022F" w:rsidRDefault="0060022F" w:rsidP="0060022F">
      <w:pPr>
        <w:rPr>
          <w:rtl/>
        </w:rPr>
      </w:pPr>
    </w:p>
    <w:p w14:paraId="51AC2208" w14:textId="77777777" w:rsidR="0060022F" w:rsidRDefault="0060022F" w:rsidP="0060022F">
      <w:pPr>
        <w:rPr>
          <w:rtl/>
        </w:rPr>
      </w:pPr>
    </w:p>
    <w:p w14:paraId="53A26A57" w14:textId="77777777" w:rsidR="0060022F" w:rsidRDefault="0060022F" w:rsidP="0060022F">
      <w:pPr>
        <w:rPr>
          <w:rtl/>
        </w:rPr>
      </w:pPr>
    </w:p>
    <w:p w14:paraId="18D678DB" w14:textId="77777777" w:rsidR="0060022F" w:rsidRDefault="0060022F" w:rsidP="0060022F">
      <w:pPr>
        <w:rPr>
          <w:rtl/>
        </w:rPr>
      </w:pPr>
    </w:p>
    <w:p w14:paraId="76E71696" w14:textId="77777777" w:rsidR="0060022F" w:rsidRDefault="0060022F" w:rsidP="0060022F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27904" behindDoc="0" locked="0" layoutInCell="1" allowOverlap="1" wp14:anchorId="76E89331" wp14:editId="0E9CB28F">
            <wp:simplePos x="0" y="0"/>
            <wp:positionH relativeFrom="margin">
              <wp:posOffset>1156017</wp:posOffset>
            </wp:positionH>
            <wp:positionV relativeFrom="paragraph">
              <wp:posOffset>77470</wp:posOffset>
            </wp:positionV>
            <wp:extent cx="4138930" cy="1358900"/>
            <wp:effectExtent l="19050" t="19050" r="13970" b="12700"/>
            <wp:wrapSquare wrapText="bothSides"/>
            <wp:docPr id="182341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A7F11" w14:textId="77777777" w:rsidR="0060022F" w:rsidRDefault="0060022F" w:rsidP="0060022F">
      <w:pPr>
        <w:rPr>
          <w:rtl/>
        </w:rPr>
      </w:pPr>
    </w:p>
    <w:p w14:paraId="1CC96B58" w14:textId="77777777" w:rsidR="0060022F" w:rsidRDefault="0060022F" w:rsidP="0060022F">
      <w:pPr>
        <w:rPr>
          <w:rtl/>
        </w:rPr>
      </w:pPr>
    </w:p>
    <w:p w14:paraId="7627E356" w14:textId="77777777" w:rsidR="0060022F" w:rsidRDefault="0060022F" w:rsidP="0060022F">
      <w:pPr>
        <w:rPr>
          <w:rtl/>
        </w:rPr>
      </w:pPr>
    </w:p>
    <w:p w14:paraId="7349484F" w14:textId="77777777" w:rsidR="0060022F" w:rsidRDefault="0060022F" w:rsidP="0060022F">
      <w:pPr>
        <w:rPr>
          <w:rtl/>
        </w:rPr>
      </w:pPr>
    </w:p>
    <w:p w14:paraId="5D67F875" w14:textId="77777777" w:rsidR="0060022F" w:rsidRDefault="0060022F" w:rsidP="0060022F">
      <w:pPr>
        <w:rPr>
          <w:rtl/>
        </w:rPr>
      </w:pPr>
    </w:p>
    <w:p w14:paraId="78B380C9" w14:textId="77777777" w:rsidR="0060022F" w:rsidRDefault="0060022F" w:rsidP="0060022F">
      <w:pPr>
        <w:rPr>
          <w:rtl/>
        </w:rPr>
      </w:pPr>
    </w:p>
    <w:p w14:paraId="19608885" w14:textId="77777777" w:rsidR="0060022F" w:rsidRDefault="0060022F" w:rsidP="0060022F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60022F" w:rsidRPr="000037B9" w14:paraId="0CF4DFE8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27622691" w14:textId="77777777" w:rsidR="0060022F" w:rsidRPr="00A348FB" w:rsidRDefault="0060022F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7B6E50C1" w14:textId="77777777" w:rsidR="0060022F" w:rsidRPr="00A348FB" w:rsidRDefault="0060022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521CF246" w14:textId="77777777" w:rsidR="0060022F" w:rsidRPr="00A348FB" w:rsidRDefault="0060022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3B875281" w14:textId="77777777" w:rsidR="0060022F" w:rsidRPr="00A348FB" w:rsidRDefault="0060022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5174E7FE" w14:textId="77777777" w:rsidR="0060022F" w:rsidRPr="00A348FB" w:rsidRDefault="0060022F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60022F" w:rsidRPr="00783BF6" w14:paraId="5CA4D9E6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93E7896" w14:textId="77777777" w:rsidR="0060022F" w:rsidRPr="00A348FB" w:rsidRDefault="0060022F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المنتجات العضوية في حالة الإضافة والتعديل</w:t>
            </w:r>
          </w:p>
        </w:tc>
      </w:tr>
      <w:tr w:rsidR="0060022F" w:rsidRPr="00B7513D" w14:paraId="762B868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B482A5E" w14:textId="77777777" w:rsidR="0060022F" w:rsidRPr="00B61FFD" w:rsidRDefault="0060022F">
            <w:pPr>
              <w:pStyle w:val="ListParagraph"/>
              <w:numPr>
                <w:ilvl w:val="0"/>
                <w:numId w:val="54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A8E1B82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نوع المنتج العضوي</w:t>
            </w:r>
          </w:p>
        </w:tc>
        <w:tc>
          <w:tcPr>
            <w:tcW w:w="1179" w:type="dxa"/>
            <w:vAlign w:val="center"/>
          </w:tcPr>
          <w:p w14:paraId="18C22F62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CA07E51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41AE0B6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0022F" w:rsidRPr="00B7513D" w14:paraId="2402A3B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ED5A04B" w14:textId="77777777" w:rsidR="0060022F" w:rsidRPr="00B61FFD" w:rsidRDefault="0060022F">
            <w:pPr>
              <w:pStyle w:val="ListParagraph"/>
              <w:numPr>
                <w:ilvl w:val="0"/>
                <w:numId w:val="54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4734BC3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362E750C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2F4D14D8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3B2560E2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0022F" w:rsidRPr="00B7513D" w14:paraId="43768708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44F15EC" w14:textId="77777777" w:rsidR="0060022F" w:rsidRPr="00B61FFD" w:rsidRDefault="0060022F">
            <w:pPr>
              <w:pStyle w:val="ListParagraph"/>
              <w:numPr>
                <w:ilvl w:val="0"/>
                <w:numId w:val="54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908B6EE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وحدة المساحة</w:t>
            </w:r>
          </w:p>
        </w:tc>
        <w:tc>
          <w:tcPr>
            <w:tcW w:w="1179" w:type="dxa"/>
            <w:vAlign w:val="center"/>
          </w:tcPr>
          <w:p w14:paraId="1E5EAB25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0D86663" w14:textId="77777777" w:rsidR="0060022F" w:rsidRPr="00A348FB" w:rsidRDefault="0060022F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78DCA36D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0022F" w:rsidRPr="00B7513D" w14:paraId="22DD123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5271041" w14:textId="77777777" w:rsidR="0060022F" w:rsidRPr="00B61FFD" w:rsidRDefault="0060022F">
            <w:pPr>
              <w:pStyle w:val="ListParagraph"/>
              <w:numPr>
                <w:ilvl w:val="0"/>
                <w:numId w:val="54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6A758FE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كمية الانتاج</w:t>
            </w:r>
          </w:p>
        </w:tc>
        <w:tc>
          <w:tcPr>
            <w:tcW w:w="1179" w:type="dxa"/>
            <w:vAlign w:val="center"/>
          </w:tcPr>
          <w:p w14:paraId="4D0DD7C6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271B960E" w14:textId="77777777" w:rsidR="0060022F" w:rsidRPr="00A348FB" w:rsidRDefault="0060022F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685869BB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0022F" w:rsidRPr="00B7513D" w14:paraId="67F0251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60F7A75" w14:textId="77777777" w:rsidR="0060022F" w:rsidRPr="00B61FFD" w:rsidRDefault="0060022F">
            <w:pPr>
              <w:pStyle w:val="ListParagraph"/>
              <w:numPr>
                <w:ilvl w:val="0"/>
                <w:numId w:val="54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AD984C3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وحدة الانتاج</w:t>
            </w:r>
          </w:p>
        </w:tc>
        <w:tc>
          <w:tcPr>
            <w:tcW w:w="1179" w:type="dxa"/>
            <w:vAlign w:val="center"/>
          </w:tcPr>
          <w:p w14:paraId="35C717C3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1E77579" w14:textId="77777777" w:rsidR="0060022F" w:rsidRPr="00A348FB" w:rsidRDefault="0060022F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17927070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60022F" w:rsidRPr="00B7513D" w14:paraId="6F65459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2CCE517" w14:textId="77777777" w:rsidR="0060022F" w:rsidRPr="00B61FFD" w:rsidRDefault="0060022F">
            <w:pPr>
              <w:pStyle w:val="ListParagraph"/>
              <w:numPr>
                <w:ilvl w:val="0"/>
                <w:numId w:val="54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97D5A22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28F7755D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385E454C" w14:textId="77777777" w:rsidR="0060022F" w:rsidRPr="00A348FB" w:rsidRDefault="0060022F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13953B02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5F0574F8" w14:textId="77777777" w:rsidR="0060022F" w:rsidRPr="00A348FB" w:rsidRDefault="0060022F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1B2C1A49" w14:textId="77777777" w:rsidR="0060022F" w:rsidRDefault="0060022F" w:rsidP="0060022F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60022F" w:rsidRPr="000037B9" w14:paraId="42688B4E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5F92762" w14:textId="77777777" w:rsidR="0060022F" w:rsidRPr="00DA3095" w:rsidRDefault="0060022F" w:rsidP="00D85DC2">
            <w:pPr>
              <w:pStyle w:val="tabletitle"/>
              <w:jc w:val="center"/>
              <w:rPr>
                <w:rFonts w:cs="Lina sans"/>
                <w:rtl/>
              </w:rPr>
            </w:pPr>
            <w:r w:rsidRPr="00DA3095">
              <w:rPr>
                <w:rFonts w:cs="Lina sans"/>
                <w:rtl/>
              </w:rPr>
              <w:t>الأزرار والأحداث</w:t>
            </w:r>
          </w:p>
        </w:tc>
      </w:tr>
      <w:tr w:rsidR="0060022F" w:rsidRPr="000037B9" w14:paraId="201B3860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3FB50BB9" w14:textId="77777777" w:rsidR="0060022F" w:rsidRPr="001D7C3B" w:rsidRDefault="0060022F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1F8F90A0" w14:textId="77777777" w:rsidR="0060022F" w:rsidRPr="001D7C3B" w:rsidRDefault="0060022F" w:rsidP="00D85DC2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61AC0A7D" w14:textId="77777777" w:rsidR="0060022F" w:rsidRPr="001D7C3B" w:rsidRDefault="0060022F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60022F" w:rsidRPr="00063CD6" w14:paraId="3533C87C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F4E81FB" w14:textId="77777777" w:rsidR="0060022F" w:rsidRPr="00B61FFD" w:rsidRDefault="0060022F">
            <w:pPr>
              <w:pStyle w:val="ListParagraph"/>
              <w:numPr>
                <w:ilvl w:val="0"/>
                <w:numId w:val="55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1DD627D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751802E4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60022F" w:rsidRPr="00063CD6" w14:paraId="7F109B0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E9F0701" w14:textId="77777777" w:rsidR="0060022F" w:rsidRPr="00B61FFD" w:rsidRDefault="0060022F">
            <w:pPr>
              <w:pStyle w:val="ListParagraph"/>
              <w:numPr>
                <w:ilvl w:val="0"/>
                <w:numId w:val="55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5DC6F8E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04B06B4A" w14:textId="77777777" w:rsidR="0060022F" w:rsidRPr="00A348FB" w:rsidRDefault="0060022F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60022F" w:rsidRPr="00063CD6" w14:paraId="06D8513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3B18F8CC" w14:textId="77777777" w:rsidR="0060022F" w:rsidRPr="00B61FFD" w:rsidRDefault="0060022F">
            <w:pPr>
              <w:pStyle w:val="ListParagraph"/>
              <w:numPr>
                <w:ilvl w:val="0"/>
                <w:numId w:val="55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80D7111" w14:textId="77777777" w:rsidR="0060022F" w:rsidRPr="00A348FB" w:rsidRDefault="0060022F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46B7738A" w14:textId="77777777" w:rsidR="0060022F" w:rsidRPr="00A348FB" w:rsidRDefault="0060022F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33B0B440" w14:textId="77777777" w:rsidR="0060022F" w:rsidRDefault="0060022F" w:rsidP="0060022F">
      <w:pPr>
        <w:rPr>
          <w:rtl/>
        </w:rPr>
      </w:pPr>
    </w:p>
    <w:p w14:paraId="1CFFCC1A" w14:textId="77777777" w:rsidR="0060022F" w:rsidRDefault="0060022F" w:rsidP="0060022F">
      <w:pPr>
        <w:rPr>
          <w:rtl/>
        </w:rPr>
      </w:pPr>
    </w:p>
    <w:p w14:paraId="1C45B48D" w14:textId="77777777" w:rsidR="0060022F" w:rsidRDefault="0060022F" w:rsidP="0060022F"/>
    <w:p w14:paraId="60DA15D0" w14:textId="77777777" w:rsidR="00D4455B" w:rsidRPr="0060022F" w:rsidRDefault="00D4455B" w:rsidP="00611620"/>
    <w:p w14:paraId="3AB60D8A" w14:textId="77777777" w:rsidR="00D4455B" w:rsidRDefault="00D4455B" w:rsidP="00611620"/>
    <w:p w14:paraId="13149F80" w14:textId="77777777" w:rsidR="00CF4CC2" w:rsidRDefault="00CF4CC2" w:rsidP="00611620"/>
    <w:p w14:paraId="2238B60C" w14:textId="77777777" w:rsidR="00D4455B" w:rsidRDefault="00D4455B" w:rsidP="00611620"/>
    <w:p w14:paraId="203DC93D" w14:textId="77777777" w:rsidR="00D4455B" w:rsidRDefault="00D4455B" w:rsidP="00611620"/>
    <w:p w14:paraId="195877AD" w14:textId="77777777" w:rsidR="00D4455B" w:rsidRDefault="00D4455B" w:rsidP="00611620"/>
    <w:p w14:paraId="35CCB2D2" w14:textId="77777777" w:rsidR="00D4455B" w:rsidRDefault="00D4455B" w:rsidP="00611620"/>
    <w:p w14:paraId="08C2ABA8" w14:textId="77777777" w:rsidR="00761C22" w:rsidRPr="00A348FB" w:rsidRDefault="00761C22" w:rsidP="00761C22">
      <w:pPr>
        <w:rPr>
          <w:rFonts w:cs="Lina sans"/>
          <w:sz w:val="18"/>
          <w:szCs w:val="18"/>
          <w:rtl/>
        </w:rPr>
      </w:pPr>
      <w:r w:rsidRPr="00A348FB">
        <w:rPr>
          <w:rFonts w:cs="Lina sans" w:hint="cs"/>
          <w:sz w:val="18"/>
          <w:szCs w:val="18"/>
          <w:rtl/>
        </w:rPr>
        <w:t xml:space="preserve">إضافة وتعديل مبالغ الدعم - </w:t>
      </w:r>
      <w:r w:rsidRPr="00A348FB">
        <w:rPr>
          <w:rFonts w:cs="Lina sans"/>
          <w:sz w:val="18"/>
          <w:szCs w:val="18"/>
          <w:rtl/>
        </w:rPr>
        <w:t>بيانات الحيوانات في المزرعة العضوية</w:t>
      </w:r>
    </w:p>
    <w:p w14:paraId="2F3FF146" w14:textId="77777777" w:rsidR="00761C22" w:rsidRDefault="00761C22" w:rsidP="00761C22">
      <w:pPr>
        <w:rPr>
          <w:rtl/>
        </w:rPr>
      </w:pPr>
    </w:p>
    <w:p w14:paraId="4317C878" w14:textId="77777777" w:rsidR="00761C22" w:rsidRDefault="00761C22" w:rsidP="00761C22">
      <w:pPr>
        <w:rPr>
          <w:rtl/>
        </w:rPr>
      </w:pPr>
      <w:r w:rsidRPr="00F2183D">
        <w:rPr>
          <w:noProof/>
          <w:rtl/>
        </w:rPr>
        <w:drawing>
          <wp:anchor distT="0" distB="0" distL="114300" distR="114300" simplePos="0" relativeHeight="252030976" behindDoc="0" locked="0" layoutInCell="1" allowOverlap="1" wp14:anchorId="6B84C9B8" wp14:editId="7805B925">
            <wp:simplePos x="0" y="0"/>
            <wp:positionH relativeFrom="column">
              <wp:posOffset>400685</wp:posOffset>
            </wp:positionH>
            <wp:positionV relativeFrom="paragraph">
              <wp:posOffset>24765</wp:posOffset>
            </wp:positionV>
            <wp:extent cx="4867275" cy="1727200"/>
            <wp:effectExtent l="19050" t="19050" r="28575" b="25400"/>
            <wp:wrapSquare wrapText="bothSides"/>
            <wp:docPr id="1151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2416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2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28CB9" w14:textId="77777777" w:rsidR="00761C22" w:rsidRDefault="00761C22" w:rsidP="00761C22">
      <w:pPr>
        <w:rPr>
          <w:rtl/>
        </w:rPr>
      </w:pPr>
    </w:p>
    <w:p w14:paraId="7F8D429C" w14:textId="77777777" w:rsidR="00761C22" w:rsidRDefault="00761C22" w:rsidP="00761C22">
      <w:pPr>
        <w:rPr>
          <w:rtl/>
        </w:rPr>
      </w:pPr>
    </w:p>
    <w:p w14:paraId="69415DB9" w14:textId="77777777" w:rsidR="00761C22" w:rsidRDefault="00761C22" w:rsidP="00761C22">
      <w:pPr>
        <w:rPr>
          <w:rtl/>
        </w:rPr>
      </w:pPr>
    </w:p>
    <w:p w14:paraId="0BB56724" w14:textId="77777777" w:rsidR="00761C22" w:rsidRDefault="00761C22" w:rsidP="00761C22">
      <w:pPr>
        <w:rPr>
          <w:rtl/>
        </w:rPr>
      </w:pPr>
    </w:p>
    <w:p w14:paraId="494276E4" w14:textId="77777777" w:rsidR="00761C22" w:rsidRDefault="00761C22" w:rsidP="00761C22">
      <w:pPr>
        <w:rPr>
          <w:rtl/>
        </w:rPr>
      </w:pPr>
    </w:p>
    <w:p w14:paraId="15D7E61E" w14:textId="77777777" w:rsidR="00761C22" w:rsidRDefault="00761C22" w:rsidP="00761C22">
      <w:pPr>
        <w:rPr>
          <w:rtl/>
        </w:rPr>
      </w:pPr>
    </w:p>
    <w:p w14:paraId="16A3C5D9" w14:textId="77777777" w:rsidR="00761C22" w:rsidRDefault="00761C22" w:rsidP="00761C22">
      <w:pPr>
        <w:rPr>
          <w:rtl/>
        </w:rPr>
      </w:pPr>
    </w:p>
    <w:p w14:paraId="23E9CB1C" w14:textId="77777777" w:rsidR="00761C22" w:rsidRDefault="00761C22" w:rsidP="00761C22">
      <w:pPr>
        <w:rPr>
          <w:rtl/>
        </w:rPr>
      </w:pPr>
    </w:p>
    <w:p w14:paraId="5B21AA44" w14:textId="77777777" w:rsidR="00761C22" w:rsidRDefault="00761C22" w:rsidP="00761C22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29952" behindDoc="0" locked="0" layoutInCell="1" allowOverlap="1" wp14:anchorId="6484ECBC" wp14:editId="2F26A146">
            <wp:simplePos x="0" y="0"/>
            <wp:positionH relativeFrom="margin">
              <wp:posOffset>892084</wp:posOffset>
            </wp:positionH>
            <wp:positionV relativeFrom="paragraph">
              <wp:posOffset>37919</wp:posOffset>
            </wp:positionV>
            <wp:extent cx="4138930" cy="1358900"/>
            <wp:effectExtent l="19050" t="19050" r="13970" b="12700"/>
            <wp:wrapSquare wrapText="bothSides"/>
            <wp:docPr id="111098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DDC47" w14:textId="77777777" w:rsidR="00761C22" w:rsidRDefault="00761C22" w:rsidP="00761C22">
      <w:pPr>
        <w:rPr>
          <w:rtl/>
        </w:rPr>
      </w:pPr>
    </w:p>
    <w:p w14:paraId="1E486703" w14:textId="77777777" w:rsidR="00761C22" w:rsidRDefault="00761C22" w:rsidP="00761C22">
      <w:pPr>
        <w:rPr>
          <w:rtl/>
        </w:rPr>
      </w:pPr>
    </w:p>
    <w:p w14:paraId="5AA4A20C" w14:textId="77777777" w:rsidR="00761C22" w:rsidRDefault="00761C22" w:rsidP="00761C22">
      <w:pPr>
        <w:rPr>
          <w:rtl/>
        </w:rPr>
      </w:pPr>
    </w:p>
    <w:p w14:paraId="78E99CE5" w14:textId="77777777" w:rsidR="00761C22" w:rsidRDefault="00761C22" w:rsidP="00761C22">
      <w:pPr>
        <w:rPr>
          <w:rtl/>
        </w:rPr>
      </w:pPr>
    </w:p>
    <w:p w14:paraId="3534E4AB" w14:textId="77777777" w:rsidR="00761C22" w:rsidRDefault="00761C22" w:rsidP="00761C22">
      <w:pPr>
        <w:rPr>
          <w:rtl/>
        </w:rPr>
      </w:pPr>
    </w:p>
    <w:p w14:paraId="4935481E" w14:textId="77777777" w:rsidR="00761C22" w:rsidRDefault="00761C22" w:rsidP="00761C22">
      <w:pPr>
        <w:rPr>
          <w:rtl/>
        </w:rPr>
      </w:pPr>
    </w:p>
    <w:p w14:paraId="1C1C7221" w14:textId="77777777" w:rsidR="00761C22" w:rsidRDefault="00761C22" w:rsidP="00761C22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761C22" w:rsidRPr="000037B9" w14:paraId="5097CC95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0A531D8E" w14:textId="77777777" w:rsidR="00761C22" w:rsidRPr="00A348FB" w:rsidRDefault="00761C22" w:rsidP="00D85DC2">
            <w:pPr>
              <w:jc w:val="center"/>
              <w:rPr>
                <w:rFonts w:cs="Lina sans"/>
                <w:sz w:val="22"/>
                <w:szCs w:val="22"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31A18197" w14:textId="77777777" w:rsidR="00761C22" w:rsidRPr="00A348FB" w:rsidRDefault="00761C22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1BF54FC1" w14:textId="77777777" w:rsidR="00761C22" w:rsidRPr="00A348FB" w:rsidRDefault="00761C22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2D01670C" w14:textId="77777777" w:rsidR="00761C22" w:rsidRPr="00A348FB" w:rsidRDefault="00761C22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29DAF939" w14:textId="77777777" w:rsidR="00761C22" w:rsidRPr="00A348FB" w:rsidRDefault="00761C22" w:rsidP="00D85DC2">
            <w:pPr>
              <w:jc w:val="center"/>
              <w:rPr>
                <w:rFonts w:cs="Lina sans"/>
                <w:sz w:val="22"/>
                <w:szCs w:val="22"/>
                <w:rtl/>
              </w:rPr>
            </w:pPr>
            <w:r w:rsidRPr="00A348FB">
              <w:rPr>
                <w:rFonts w:cs="Lina sans" w:hint="cs"/>
                <w:sz w:val="22"/>
                <w:szCs w:val="22"/>
                <w:rtl/>
              </w:rPr>
              <w:t>حالة الحقل</w:t>
            </w:r>
          </w:p>
        </w:tc>
      </w:tr>
      <w:tr w:rsidR="00761C22" w:rsidRPr="00783BF6" w14:paraId="3E8928B6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A9057E7" w14:textId="77777777" w:rsidR="00761C22" w:rsidRPr="00A348FB" w:rsidRDefault="00761C22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في حالة الإضافة والتعديل</w:t>
            </w:r>
          </w:p>
        </w:tc>
      </w:tr>
      <w:tr w:rsidR="00761C22" w:rsidRPr="00B7513D" w14:paraId="5BFD6A7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EEBA842" w14:textId="77777777" w:rsidR="00761C22" w:rsidRPr="00B61FFD" w:rsidRDefault="00761C22">
            <w:pPr>
              <w:pStyle w:val="ListParagraph"/>
              <w:numPr>
                <w:ilvl w:val="0"/>
                <w:numId w:val="52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1A2B329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نوع الحيوان في المزرعة </w:t>
            </w:r>
          </w:p>
        </w:tc>
        <w:tc>
          <w:tcPr>
            <w:tcW w:w="1179" w:type="dxa"/>
            <w:vAlign w:val="center"/>
          </w:tcPr>
          <w:p w14:paraId="79BFF4CC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541F2C32" w14:textId="77777777" w:rsidR="00761C22" w:rsidRPr="00A348FB" w:rsidRDefault="00761C22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4AEF5E31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1C22" w:rsidRPr="00B7513D" w14:paraId="64523E0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3E97FCB" w14:textId="77777777" w:rsidR="00761C22" w:rsidRPr="00B61FFD" w:rsidRDefault="00761C22">
            <w:pPr>
              <w:pStyle w:val="ListParagraph"/>
              <w:numPr>
                <w:ilvl w:val="0"/>
                <w:numId w:val="52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FD84332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العدد</w:t>
            </w:r>
          </w:p>
        </w:tc>
        <w:tc>
          <w:tcPr>
            <w:tcW w:w="1179" w:type="dxa"/>
            <w:vAlign w:val="center"/>
          </w:tcPr>
          <w:p w14:paraId="3696B4B3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 صحيح</w:t>
            </w:r>
          </w:p>
        </w:tc>
        <w:tc>
          <w:tcPr>
            <w:tcW w:w="4201" w:type="dxa"/>
            <w:vAlign w:val="center"/>
          </w:tcPr>
          <w:p w14:paraId="4E9F0135" w14:textId="77777777" w:rsidR="00761C22" w:rsidRPr="00A348FB" w:rsidRDefault="00761C22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79" w:type="dxa"/>
            <w:vAlign w:val="center"/>
          </w:tcPr>
          <w:p w14:paraId="44FE2159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761C22" w:rsidRPr="00B7513D" w14:paraId="71A6144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222858F" w14:textId="77777777" w:rsidR="00761C22" w:rsidRPr="00B61FFD" w:rsidRDefault="00761C22">
            <w:pPr>
              <w:pStyle w:val="ListParagraph"/>
              <w:numPr>
                <w:ilvl w:val="0"/>
                <w:numId w:val="52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16A91D2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3068FB15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46752DA5" w14:textId="77777777" w:rsidR="00761C22" w:rsidRPr="00A348FB" w:rsidRDefault="00761C22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يمكن أن يكون يساوي صفر - الرقم بتنسيق فاصلة الآلاف القيمة الأولية تساوي صفر </w:t>
            </w:r>
          </w:p>
        </w:tc>
        <w:tc>
          <w:tcPr>
            <w:tcW w:w="1279" w:type="dxa"/>
            <w:vAlign w:val="center"/>
          </w:tcPr>
          <w:p w14:paraId="1864E4B1" w14:textId="77777777" w:rsidR="00761C22" w:rsidRPr="00A348FB" w:rsidRDefault="00761C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0B6571B8" w14:textId="77777777" w:rsidR="00761C22" w:rsidRDefault="00761C22" w:rsidP="00761C22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761C22" w:rsidRPr="000037B9" w14:paraId="17261A00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4DC845AF" w14:textId="77777777" w:rsidR="00761C22" w:rsidRPr="0015770B" w:rsidRDefault="00761C22" w:rsidP="00D85DC2">
            <w:pPr>
              <w:pStyle w:val="tabletitle"/>
              <w:jc w:val="center"/>
              <w:rPr>
                <w:rFonts w:cs="Lina sans"/>
                <w:rtl/>
              </w:rPr>
            </w:pPr>
            <w:r w:rsidRPr="0015770B">
              <w:rPr>
                <w:rFonts w:cs="Lina sans"/>
                <w:rtl/>
              </w:rPr>
              <w:t>الأزرار والأحداث</w:t>
            </w:r>
          </w:p>
        </w:tc>
      </w:tr>
      <w:tr w:rsidR="00761C22" w:rsidRPr="000037B9" w14:paraId="7809BEF2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2BC03A28" w14:textId="77777777" w:rsidR="00761C22" w:rsidRPr="001D7C3B" w:rsidRDefault="00761C22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0883E74D" w14:textId="77777777" w:rsidR="00761C22" w:rsidRPr="001D7C3B" w:rsidRDefault="00761C22" w:rsidP="00D85DC2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474D357C" w14:textId="77777777" w:rsidR="00761C22" w:rsidRPr="001D7C3B" w:rsidRDefault="00761C22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761C22" w:rsidRPr="00063CD6" w14:paraId="5E70BF3B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8EF2F25" w14:textId="77777777" w:rsidR="00761C22" w:rsidRPr="00B61FFD" w:rsidRDefault="00761C22">
            <w:pPr>
              <w:pStyle w:val="ListParagraph"/>
              <w:numPr>
                <w:ilvl w:val="0"/>
                <w:numId w:val="5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AF06133" w14:textId="77777777" w:rsidR="00761C22" w:rsidRPr="00A348FB" w:rsidRDefault="00761C22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72CDDBA8" w14:textId="77777777" w:rsidR="00761C22" w:rsidRPr="00A348FB" w:rsidRDefault="00761C22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761C22" w:rsidRPr="00063CD6" w14:paraId="680816A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2665165F" w14:textId="77777777" w:rsidR="00761C22" w:rsidRPr="00B61FFD" w:rsidRDefault="00761C22">
            <w:pPr>
              <w:pStyle w:val="ListParagraph"/>
              <w:numPr>
                <w:ilvl w:val="0"/>
                <w:numId w:val="5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F180F7C" w14:textId="77777777" w:rsidR="00761C22" w:rsidRPr="00A348FB" w:rsidRDefault="00761C22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2916BAC6" w14:textId="77777777" w:rsidR="00761C22" w:rsidRPr="00A348FB" w:rsidRDefault="00761C22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761C22" w:rsidRPr="00063CD6" w14:paraId="40335AF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959942E" w14:textId="77777777" w:rsidR="00761C22" w:rsidRPr="00B61FFD" w:rsidRDefault="00761C22">
            <w:pPr>
              <w:pStyle w:val="ListParagraph"/>
              <w:numPr>
                <w:ilvl w:val="0"/>
                <w:numId w:val="53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C967331" w14:textId="77777777" w:rsidR="00761C22" w:rsidRPr="00A348FB" w:rsidRDefault="00761C22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52CDE768" w14:textId="77777777" w:rsidR="00761C22" w:rsidRPr="00A348FB" w:rsidRDefault="00761C22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0D36B6CA" w14:textId="77777777" w:rsidR="00761C22" w:rsidRDefault="00761C22" w:rsidP="00761C22">
      <w:pPr>
        <w:rPr>
          <w:rtl/>
        </w:rPr>
      </w:pPr>
    </w:p>
    <w:p w14:paraId="070F282C" w14:textId="77777777" w:rsidR="00761C22" w:rsidRDefault="00761C22" w:rsidP="00761C22">
      <w:pPr>
        <w:rPr>
          <w:rtl/>
        </w:rPr>
      </w:pPr>
    </w:p>
    <w:p w14:paraId="39E0CB01" w14:textId="77777777" w:rsidR="00D4455B" w:rsidRDefault="00D4455B" w:rsidP="00611620"/>
    <w:p w14:paraId="39DE378C" w14:textId="77777777" w:rsidR="00D4455B" w:rsidRDefault="00D4455B" w:rsidP="00611620"/>
    <w:p w14:paraId="7F21042F" w14:textId="77777777" w:rsidR="00D4455B" w:rsidRDefault="00D4455B" w:rsidP="00611620"/>
    <w:p w14:paraId="178B5C6C" w14:textId="77777777" w:rsidR="00D4455B" w:rsidRDefault="00D4455B" w:rsidP="00611620"/>
    <w:p w14:paraId="43CB33CB" w14:textId="77777777" w:rsidR="00D4455B" w:rsidRDefault="00D4455B" w:rsidP="00611620"/>
    <w:p w14:paraId="3492EDE9" w14:textId="77777777" w:rsidR="00D4455B" w:rsidRDefault="00D4455B" w:rsidP="00611620"/>
    <w:p w14:paraId="26F203B1" w14:textId="77777777" w:rsidR="00D4455B" w:rsidRDefault="00D4455B" w:rsidP="00611620"/>
    <w:p w14:paraId="4DD891E1" w14:textId="77777777" w:rsidR="00D4455B" w:rsidRDefault="00D4455B" w:rsidP="00611620"/>
    <w:p w14:paraId="16375F1A" w14:textId="77777777" w:rsidR="00D4455B" w:rsidRDefault="00D4455B" w:rsidP="00611620"/>
    <w:p w14:paraId="1E8E6E6E" w14:textId="77777777" w:rsidR="00D4455B" w:rsidRDefault="00D4455B" w:rsidP="00611620"/>
    <w:p w14:paraId="01826271" w14:textId="77777777" w:rsidR="00D4455B" w:rsidRDefault="00D4455B" w:rsidP="00611620"/>
    <w:p w14:paraId="683A14C7" w14:textId="77777777" w:rsidR="00D4455B" w:rsidRDefault="00D4455B" w:rsidP="00611620"/>
    <w:p w14:paraId="5FB09097" w14:textId="77777777" w:rsidR="00A94360" w:rsidRPr="00486ED9" w:rsidRDefault="00A94360" w:rsidP="00A94360">
      <w:pPr>
        <w:rPr>
          <w:rFonts w:cs="Lina sans"/>
          <w:sz w:val="18"/>
          <w:szCs w:val="18"/>
          <w:rtl/>
        </w:rPr>
      </w:pPr>
      <w:r w:rsidRPr="00486ED9">
        <w:rPr>
          <w:rFonts w:cs="Lina sans" w:hint="cs"/>
          <w:sz w:val="18"/>
          <w:szCs w:val="18"/>
          <w:rtl/>
        </w:rPr>
        <w:t xml:space="preserve">إضافة وتعديل مبالغ الدعم </w:t>
      </w:r>
      <w:r w:rsidRPr="00486ED9">
        <w:rPr>
          <w:rFonts w:cs="Lina sans"/>
          <w:sz w:val="18"/>
          <w:szCs w:val="18"/>
          <w:rtl/>
        </w:rPr>
        <w:t>–</w:t>
      </w:r>
      <w:r w:rsidRPr="00486ED9">
        <w:rPr>
          <w:rFonts w:cs="Lina sans" w:hint="cs"/>
          <w:sz w:val="18"/>
          <w:szCs w:val="18"/>
          <w:rtl/>
        </w:rPr>
        <w:t xml:space="preserve"> </w:t>
      </w:r>
      <w:r w:rsidRPr="00486ED9">
        <w:rPr>
          <w:rFonts w:cs="Lina sans"/>
          <w:sz w:val="18"/>
          <w:szCs w:val="18"/>
          <w:rtl/>
        </w:rPr>
        <w:t xml:space="preserve">بيانات </w:t>
      </w:r>
      <w:r w:rsidRPr="00486ED9">
        <w:rPr>
          <w:rFonts w:cs="Lina sans" w:hint="cs"/>
          <w:sz w:val="18"/>
          <w:szCs w:val="18"/>
          <w:rtl/>
        </w:rPr>
        <w:t>الزراعة المائية في المزرعة العضوية</w:t>
      </w:r>
    </w:p>
    <w:p w14:paraId="13A7C9E0" w14:textId="77777777" w:rsidR="00A94360" w:rsidRDefault="00A94360" w:rsidP="00A94360">
      <w:pPr>
        <w:rPr>
          <w:rtl/>
        </w:rPr>
      </w:pPr>
      <w:r w:rsidRPr="00B81979">
        <w:rPr>
          <w:noProof/>
          <w:rtl/>
        </w:rPr>
        <w:drawing>
          <wp:anchor distT="0" distB="0" distL="114300" distR="114300" simplePos="0" relativeHeight="252033024" behindDoc="0" locked="0" layoutInCell="1" allowOverlap="1" wp14:anchorId="121FEAC2" wp14:editId="02F2940E">
            <wp:simplePos x="0" y="0"/>
            <wp:positionH relativeFrom="column">
              <wp:posOffset>830157</wp:posOffset>
            </wp:positionH>
            <wp:positionV relativeFrom="paragraph">
              <wp:posOffset>98213</wp:posOffset>
            </wp:positionV>
            <wp:extent cx="4757420" cy="1967865"/>
            <wp:effectExtent l="19050" t="19050" r="24130" b="13335"/>
            <wp:wrapSquare wrapText="bothSides"/>
            <wp:docPr id="106262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8482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196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841C3" w14:textId="77777777" w:rsidR="00A94360" w:rsidRDefault="00A94360" w:rsidP="00A94360">
      <w:pPr>
        <w:rPr>
          <w:rtl/>
        </w:rPr>
      </w:pPr>
    </w:p>
    <w:p w14:paraId="1CFF8FD6" w14:textId="77777777" w:rsidR="00A94360" w:rsidRDefault="00A94360" w:rsidP="00A94360">
      <w:pPr>
        <w:rPr>
          <w:rtl/>
        </w:rPr>
      </w:pPr>
    </w:p>
    <w:p w14:paraId="133DCED9" w14:textId="77777777" w:rsidR="00A94360" w:rsidRDefault="00A94360" w:rsidP="00A94360">
      <w:pPr>
        <w:rPr>
          <w:rtl/>
        </w:rPr>
      </w:pPr>
    </w:p>
    <w:p w14:paraId="453526F6" w14:textId="77777777" w:rsidR="00A94360" w:rsidRDefault="00A94360" w:rsidP="00A94360">
      <w:pPr>
        <w:rPr>
          <w:rtl/>
        </w:rPr>
      </w:pPr>
    </w:p>
    <w:p w14:paraId="232473D3" w14:textId="77777777" w:rsidR="00A94360" w:rsidRDefault="00A94360" w:rsidP="00A94360">
      <w:pPr>
        <w:rPr>
          <w:rtl/>
        </w:rPr>
      </w:pPr>
    </w:p>
    <w:p w14:paraId="487C31EE" w14:textId="77777777" w:rsidR="00A94360" w:rsidRDefault="00A94360" w:rsidP="00A94360">
      <w:pPr>
        <w:rPr>
          <w:rtl/>
        </w:rPr>
      </w:pPr>
    </w:p>
    <w:p w14:paraId="5F944DDA" w14:textId="77777777" w:rsidR="00A94360" w:rsidRDefault="00A94360" w:rsidP="00A94360">
      <w:pPr>
        <w:rPr>
          <w:rtl/>
        </w:rPr>
      </w:pPr>
    </w:p>
    <w:p w14:paraId="577B8E98" w14:textId="77777777" w:rsidR="00A94360" w:rsidRDefault="00A94360" w:rsidP="00A94360">
      <w:pPr>
        <w:rPr>
          <w:rtl/>
        </w:rPr>
      </w:pPr>
    </w:p>
    <w:p w14:paraId="3A1A345C" w14:textId="77777777" w:rsidR="00A94360" w:rsidRDefault="00A94360" w:rsidP="00A94360">
      <w:pPr>
        <w:rPr>
          <w:rtl/>
        </w:rPr>
      </w:pPr>
    </w:p>
    <w:p w14:paraId="1A5790C8" w14:textId="77777777" w:rsidR="00A94360" w:rsidRDefault="00A94360" w:rsidP="00A94360">
      <w:pPr>
        <w:rPr>
          <w:rtl/>
        </w:rPr>
      </w:pPr>
    </w:p>
    <w:p w14:paraId="2C59F697" w14:textId="77777777" w:rsidR="00A94360" w:rsidRDefault="00A94360" w:rsidP="00A94360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34048" behindDoc="0" locked="0" layoutInCell="1" allowOverlap="1" wp14:anchorId="10386D1D" wp14:editId="0676499C">
            <wp:simplePos x="0" y="0"/>
            <wp:positionH relativeFrom="margin">
              <wp:posOffset>1145963</wp:posOffset>
            </wp:positionH>
            <wp:positionV relativeFrom="paragraph">
              <wp:posOffset>22860</wp:posOffset>
            </wp:positionV>
            <wp:extent cx="4138930" cy="1358900"/>
            <wp:effectExtent l="19050" t="19050" r="13970" b="12700"/>
            <wp:wrapSquare wrapText="bothSides"/>
            <wp:docPr id="9492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5BF99" w14:textId="77777777" w:rsidR="00A94360" w:rsidRDefault="00A94360" w:rsidP="00A94360">
      <w:pPr>
        <w:rPr>
          <w:rtl/>
        </w:rPr>
      </w:pPr>
    </w:p>
    <w:p w14:paraId="7EA401A8" w14:textId="77777777" w:rsidR="00A94360" w:rsidRDefault="00A94360" w:rsidP="00A94360">
      <w:pPr>
        <w:rPr>
          <w:rtl/>
        </w:rPr>
      </w:pPr>
    </w:p>
    <w:p w14:paraId="74E08942" w14:textId="77777777" w:rsidR="00A94360" w:rsidRDefault="00A94360" w:rsidP="00A94360">
      <w:pPr>
        <w:rPr>
          <w:rtl/>
        </w:rPr>
      </w:pPr>
    </w:p>
    <w:p w14:paraId="64FE934C" w14:textId="77777777" w:rsidR="00A94360" w:rsidRDefault="00A94360" w:rsidP="00A94360">
      <w:pPr>
        <w:rPr>
          <w:rtl/>
        </w:rPr>
      </w:pPr>
    </w:p>
    <w:p w14:paraId="1565C139" w14:textId="77777777" w:rsidR="00A94360" w:rsidRDefault="00A94360" w:rsidP="00A94360">
      <w:pPr>
        <w:rPr>
          <w:rtl/>
        </w:rPr>
      </w:pPr>
    </w:p>
    <w:p w14:paraId="7BB26FC9" w14:textId="77777777" w:rsidR="00A94360" w:rsidRDefault="00A94360" w:rsidP="00A94360">
      <w:pPr>
        <w:rPr>
          <w:rtl/>
        </w:rPr>
      </w:pPr>
    </w:p>
    <w:p w14:paraId="0777682F" w14:textId="77777777" w:rsidR="00A94360" w:rsidRDefault="00A94360" w:rsidP="00A9436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A94360" w:rsidRPr="000037B9" w14:paraId="00B897EA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0AE497C9" w14:textId="77777777" w:rsidR="00A94360" w:rsidRPr="00486ED9" w:rsidRDefault="00A94360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7E9FC325" w14:textId="77777777" w:rsidR="00A94360" w:rsidRPr="00486ED9" w:rsidRDefault="00A94360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520E6D6F" w14:textId="77777777" w:rsidR="00A94360" w:rsidRPr="00486ED9" w:rsidRDefault="00A94360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0E891312" w14:textId="77777777" w:rsidR="00A94360" w:rsidRPr="00486ED9" w:rsidRDefault="00A94360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3BAD418D" w14:textId="77777777" w:rsidR="00A94360" w:rsidRPr="00486ED9" w:rsidRDefault="00A94360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A94360" w:rsidRPr="00783BF6" w14:paraId="166AEDA9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44A8AFBE" w14:textId="77777777" w:rsidR="00A94360" w:rsidRPr="00486ED9" w:rsidRDefault="00A94360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486ED9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486ED9">
              <w:rPr>
                <w:rFonts w:cs="Lina sans" w:hint="cs"/>
                <w:sz w:val="18"/>
                <w:szCs w:val="18"/>
                <w:rtl/>
                <w:lang w:bidi="ar-EG"/>
              </w:rPr>
              <w:t>الزراعة المائية في المزرعة العضوية في حالة الإضافة والتعديل</w:t>
            </w:r>
          </w:p>
        </w:tc>
      </w:tr>
      <w:tr w:rsidR="00A94360" w:rsidRPr="00B7513D" w14:paraId="72AA817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F2C1EF9" w14:textId="77777777" w:rsidR="00A94360" w:rsidRPr="00B61FFD" w:rsidRDefault="00A94360">
            <w:pPr>
              <w:pStyle w:val="ListParagraph"/>
              <w:numPr>
                <w:ilvl w:val="0"/>
                <w:numId w:val="50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AAD013B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نوع المحصول</w:t>
            </w:r>
          </w:p>
        </w:tc>
        <w:tc>
          <w:tcPr>
            <w:tcW w:w="1179" w:type="dxa"/>
            <w:vAlign w:val="center"/>
          </w:tcPr>
          <w:p w14:paraId="5A153F46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7C295098" w14:textId="77777777" w:rsidR="00A94360" w:rsidRPr="00486ED9" w:rsidRDefault="00A94360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805D433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94360" w:rsidRPr="00B7513D" w14:paraId="5387B02E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235A360" w14:textId="77777777" w:rsidR="00A94360" w:rsidRPr="00B61FFD" w:rsidRDefault="00A94360">
            <w:pPr>
              <w:pStyle w:val="ListParagraph"/>
              <w:numPr>
                <w:ilvl w:val="0"/>
                <w:numId w:val="50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EC95824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وحدة </w:t>
            </w:r>
            <w:r w:rsidRPr="00486ED9">
              <w:rPr>
                <w:rFonts w:cs="Lina sans"/>
                <w:sz w:val="18"/>
                <w:szCs w:val="18"/>
                <w:rtl/>
              </w:rPr>
              <w:t xml:space="preserve">المساحة </w:t>
            </w:r>
          </w:p>
        </w:tc>
        <w:tc>
          <w:tcPr>
            <w:tcW w:w="1179" w:type="dxa"/>
            <w:vAlign w:val="center"/>
          </w:tcPr>
          <w:p w14:paraId="7D4734BE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FBF4ACB" w14:textId="77777777" w:rsidR="00A94360" w:rsidRPr="00486ED9" w:rsidRDefault="00A9436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/>
                <w:sz w:val="18"/>
                <w:szCs w:val="18"/>
                <w:rtl/>
              </w:rPr>
              <w:t>المساحة متبوعاً بوحدتها</w:t>
            </w:r>
          </w:p>
        </w:tc>
        <w:tc>
          <w:tcPr>
            <w:tcW w:w="1279" w:type="dxa"/>
          </w:tcPr>
          <w:p w14:paraId="58A52BA1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94360" w:rsidRPr="00B7513D" w14:paraId="2B489A73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77EB5BF" w14:textId="77777777" w:rsidR="00A94360" w:rsidRPr="00B61FFD" w:rsidRDefault="00A94360">
            <w:pPr>
              <w:pStyle w:val="ListParagraph"/>
              <w:numPr>
                <w:ilvl w:val="0"/>
                <w:numId w:val="50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30F1C7A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179" w:type="dxa"/>
            <w:vAlign w:val="center"/>
          </w:tcPr>
          <w:p w14:paraId="25C46816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7AD9DFE4" w14:textId="77777777" w:rsidR="00A94360" w:rsidRPr="00486ED9" w:rsidRDefault="00A94360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136F2E1C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A94360" w:rsidRPr="00B7513D" w14:paraId="06F25D42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B5A030C" w14:textId="77777777" w:rsidR="00A94360" w:rsidRPr="00B61FFD" w:rsidRDefault="00A94360">
            <w:pPr>
              <w:pStyle w:val="ListParagraph"/>
              <w:numPr>
                <w:ilvl w:val="0"/>
                <w:numId w:val="50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733B1F5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453EF299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1AEDB552" w14:textId="77777777" w:rsidR="00A94360" w:rsidRPr="00486ED9" w:rsidRDefault="00A94360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2C51C72F" w14:textId="77777777" w:rsidR="00A94360" w:rsidRPr="00486ED9" w:rsidRDefault="00A94360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585318FC" w14:textId="77777777" w:rsidR="00A94360" w:rsidRPr="00486ED9" w:rsidRDefault="00A94360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1AF05B0F" w14:textId="77777777" w:rsidR="00A94360" w:rsidRDefault="00A94360" w:rsidP="00A94360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A94360" w:rsidRPr="000037B9" w14:paraId="2A8423D3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11E21D21" w14:textId="27140824" w:rsidR="00A94360" w:rsidRPr="000037B9" w:rsidRDefault="00A94360" w:rsidP="00E23C91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A94360" w:rsidRPr="000037B9" w14:paraId="0A18A875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2A5F2F45" w14:textId="77777777" w:rsidR="00A94360" w:rsidRPr="001D7C3B" w:rsidRDefault="00A94360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20A526D6" w14:textId="77777777" w:rsidR="00A94360" w:rsidRPr="001D7C3B" w:rsidRDefault="00A94360" w:rsidP="00D85DC2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7ACF9F21" w14:textId="77777777" w:rsidR="00A94360" w:rsidRPr="001D7C3B" w:rsidRDefault="00A94360" w:rsidP="00D85DC2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A94360" w:rsidRPr="00063CD6" w14:paraId="42843E40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F034088" w14:textId="77777777" w:rsidR="00A94360" w:rsidRPr="00B61FFD" w:rsidRDefault="00A94360">
            <w:pPr>
              <w:pStyle w:val="ListParagraph"/>
              <w:numPr>
                <w:ilvl w:val="0"/>
                <w:numId w:val="5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ACF8BCD" w14:textId="77777777" w:rsidR="00A94360" w:rsidRPr="00486ED9" w:rsidRDefault="00A9436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373334FA" w14:textId="77777777" w:rsidR="00A94360" w:rsidRPr="00486ED9" w:rsidRDefault="00A9436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A94360" w:rsidRPr="00063CD6" w14:paraId="317EFAE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654F883" w14:textId="77777777" w:rsidR="00A94360" w:rsidRPr="00B61FFD" w:rsidRDefault="00A94360">
            <w:pPr>
              <w:pStyle w:val="ListParagraph"/>
              <w:numPr>
                <w:ilvl w:val="0"/>
                <w:numId w:val="5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4CE9C91" w14:textId="77777777" w:rsidR="00A94360" w:rsidRPr="00486ED9" w:rsidRDefault="00A9436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655964DA" w14:textId="77777777" w:rsidR="00A94360" w:rsidRPr="00486ED9" w:rsidRDefault="00A94360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A94360" w:rsidRPr="00063CD6" w14:paraId="43D540B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F6C457C" w14:textId="77777777" w:rsidR="00A94360" w:rsidRPr="00B61FFD" w:rsidRDefault="00A94360">
            <w:pPr>
              <w:pStyle w:val="ListParagraph"/>
              <w:numPr>
                <w:ilvl w:val="0"/>
                <w:numId w:val="51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7B29086" w14:textId="77777777" w:rsidR="00A94360" w:rsidRPr="00486ED9" w:rsidRDefault="00A94360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085F1C81" w14:textId="77777777" w:rsidR="00A94360" w:rsidRPr="00486ED9" w:rsidRDefault="00A94360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486ED9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672009F0" w14:textId="77777777" w:rsidR="00A94360" w:rsidRDefault="00A94360" w:rsidP="00A94360">
      <w:pPr>
        <w:rPr>
          <w:rtl/>
        </w:rPr>
      </w:pPr>
    </w:p>
    <w:p w14:paraId="532A2024" w14:textId="77777777" w:rsidR="00A94360" w:rsidRDefault="00A94360" w:rsidP="00A94360"/>
    <w:p w14:paraId="74E90B6B" w14:textId="77777777" w:rsidR="00D4455B" w:rsidRPr="00A94360" w:rsidRDefault="00D4455B" w:rsidP="00611620"/>
    <w:p w14:paraId="4D89BB00" w14:textId="77777777" w:rsidR="00D4455B" w:rsidRDefault="00D4455B" w:rsidP="00611620"/>
    <w:p w14:paraId="6A71E699" w14:textId="77777777" w:rsidR="00D4455B" w:rsidRDefault="00D4455B" w:rsidP="00611620"/>
    <w:p w14:paraId="0C82AF28" w14:textId="77777777" w:rsidR="00D4455B" w:rsidRDefault="00D4455B" w:rsidP="00611620"/>
    <w:p w14:paraId="1870B41D" w14:textId="77777777" w:rsidR="00D4455B" w:rsidRDefault="00D4455B" w:rsidP="00611620"/>
    <w:p w14:paraId="2B423F6D" w14:textId="77777777" w:rsidR="00D4455B" w:rsidRDefault="00D4455B" w:rsidP="00611620"/>
    <w:p w14:paraId="25FC751E" w14:textId="77777777" w:rsidR="00D4455B" w:rsidRDefault="00D4455B" w:rsidP="00611620"/>
    <w:p w14:paraId="012AFB59" w14:textId="77777777" w:rsidR="00D4455B" w:rsidRDefault="00D4455B" w:rsidP="00611620"/>
    <w:p w14:paraId="3D66BEF7" w14:textId="77777777" w:rsidR="00D4455B" w:rsidRDefault="00D4455B" w:rsidP="00611620"/>
    <w:p w14:paraId="356C64CC" w14:textId="77777777" w:rsidR="00D4455B" w:rsidRDefault="00D4455B" w:rsidP="00611620"/>
    <w:p w14:paraId="3BD63DC5" w14:textId="77777777" w:rsidR="0008748B" w:rsidRPr="00104590" w:rsidRDefault="0008748B" w:rsidP="0008748B">
      <w:pPr>
        <w:rPr>
          <w:rFonts w:cs="Lina sans"/>
          <w:sz w:val="18"/>
          <w:szCs w:val="18"/>
          <w:rtl/>
        </w:rPr>
      </w:pPr>
      <w:r w:rsidRPr="00104590">
        <w:rPr>
          <w:rFonts w:cs="Lina sans" w:hint="cs"/>
          <w:sz w:val="18"/>
          <w:szCs w:val="18"/>
          <w:rtl/>
        </w:rPr>
        <w:t xml:space="preserve">إضافة وتعديل مبالغ الدعم </w:t>
      </w:r>
      <w:r w:rsidRPr="00104590">
        <w:rPr>
          <w:rFonts w:cs="Lina sans"/>
          <w:sz w:val="18"/>
          <w:szCs w:val="18"/>
          <w:rtl/>
        </w:rPr>
        <w:t>–</w:t>
      </w:r>
      <w:r w:rsidRPr="00104590">
        <w:rPr>
          <w:rFonts w:cs="Lina sans" w:hint="cs"/>
          <w:sz w:val="18"/>
          <w:szCs w:val="18"/>
          <w:rtl/>
        </w:rPr>
        <w:t xml:space="preserve"> الاحياء المائية في المزرعة العضوية</w:t>
      </w:r>
    </w:p>
    <w:p w14:paraId="250C9226" w14:textId="77777777" w:rsidR="0008748B" w:rsidRDefault="0008748B" w:rsidP="0008748B">
      <w:pPr>
        <w:rPr>
          <w:rtl/>
        </w:rPr>
      </w:pPr>
      <w:r>
        <w:rPr>
          <w:noProof/>
        </w:rPr>
        <w:drawing>
          <wp:anchor distT="0" distB="0" distL="114300" distR="114300" simplePos="0" relativeHeight="252036096" behindDoc="0" locked="0" layoutInCell="1" allowOverlap="1" wp14:anchorId="26078072" wp14:editId="08D75AF4">
            <wp:simplePos x="0" y="0"/>
            <wp:positionH relativeFrom="margin">
              <wp:posOffset>809625</wp:posOffset>
            </wp:positionH>
            <wp:positionV relativeFrom="paragraph">
              <wp:posOffset>124460</wp:posOffset>
            </wp:positionV>
            <wp:extent cx="4741545" cy="2564130"/>
            <wp:effectExtent l="19050" t="19050" r="20955" b="26670"/>
            <wp:wrapSquare wrapText="bothSides"/>
            <wp:docPr id="7039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660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564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F7EA3" w14:textId="77777777" w:rsidR="0008748B" w:rsidRDefault="0008748B" w:rsidP="0008748B">
      <w:pPr>
        <w:rPr>
          <w:rtl/>
        </w:rPr>
      </w:pPr>
    </w:p>
    <w:p w14:paraId="7ABA3450" w14:textId="77777777" w:rsidR="0008748B" w:rsidRDefault="0008748B" w:rsidP="0008748B">
      <w:pPr>
        <w:rPr>
          <w:rtl/>
        </w:rPr>
      </w:pPr>
    </w:p>
    <w:p w14:paraId="5475E011" w14:textId="77777777" w:rsidR="0008748B" w:rsidRDefault="0008748B" w:rsidP="0008748B">
      <w:pPr>
        <w:rPr>
          <w:rtl/>
        </w:rPr>
      </w:pPr>
    </w:p>
    <w:p w14:paraId="4921C185" w14:textId="77777777" w:rsidR="0008748B" w:rsidRDefault="0008748B" w:rsidP="0008748B">
      <w:pPr>
        <w:rPr>
          <w:rtl/>
        </w:rPr>
      </w:pPr>
    </w:p>
    <w:p w14:paraId="2F09E0E3" w14:textId="77777777" w:rsidR="0008748B" w:rsidRDefault="0008748B" w:rsidP="0008748B">
      <w:pPr>
        <w:rPr>
          <w:rtl/>
        </w:rPr>
      </w:pPr>
    </w:p>
    <w:p w14:paraId="29052894" w14:textId="77777777" w:rsidR="0008748B" w:rsidRDefault="0008748B" w:rsidP="0008748B">
      <w:pPr>
        <w:rPr>
          <w:rtl/>
        </w:rPr>
      </w:pPr>
    </w:p>
    <w:p w14:paraId="45F26D83" w14:textId="77777777" w:rsidR="0008748B" w:rsidRDefault="0008748B" w:rsidP="0008748B">
      <w:pPr>
        <w:rPr>
          <w:rtl/>
        </w:rPr>
      </w:pPr>
    </w:p>
    <w:p w14:paraId="006019D4" w14:textId="77777777" w:rsidR="0008748B" w:rsidRDefault="0008748B" w:rsidP="0008748B">
      <w:pPr>
        <w:rPr>
          <w:rtl/>
        </w:rPr>
      </w:pPr>
    </w:p>
    <w:p w14:paraId="01CB8853" w14:textId="77777777" w:rsidR="0008748B" w:rsidRDefault="0008748B" w:rsidP="0008748B">
      <w:pPr>
        <w:rPr>
          <w:rtl/>
        </w:rPr>
      </w:pPr>
    </w:p>
    <w:p w14:paraId="7839955E" w14:textId="77777777" w:rsidR="0008748B" w:rsidRDefault="0008748B" w:rsidP="0008748B">
      <w:pPr>
        <w:rPr>
          <w:rtl/>
        </w:rPr>
      </w:pPr>
    </w:p>
    <w:p w14:paraId="54242EB9" w14:textId="77777777" w:rsidR="0008748B" w:rsidRDefault="0008748B" w:rsidP="0008748B">
      <w:pPr>
        <w:rPr>
          <w:rtl/>
        </w:rPr>
      </w:pPr>
    </w:p>
    <w:p w14:paraId="0B21454E" w14:textId="77777777" w:rsidR="0008748B" w:rsidRDefault="0008748B" w:rsidP="0008748B">
      <w:pPr>
        <w:rPr>
          <w:rtl/>
        </w:rPr>
      </w:pPr>
    </w:p>
    <w:p w14:paraId="166C6980" w14:textId="77777777" w:rsidR="0008748B" w:rsidRDefault="0008748B" w:rsidP="0008748B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37120" behindDoc="0" locked="0" layoutInCell="1" allowOverlap="1" wp14:anchorId="48C8E555" wp14:editId="740BDEFB">
            <wp:simplePos x="0" y="0"/>
            <wp:positionH relativeFrom="margin">
              <wp:posOffset>1156547</wp:posOffset>
            </wp:positionH>
            <wp:positionV relativeFrom="paragraph">
              <wp:posOffset>126153</wp:posOffset>
            </wp:positionV>
            <wp:extent cx="4138930" cy="1358900"/>
            <wp:effectExtent l="19050" t="19050" r="13970" b="12700"/>
            <wp:wrapSquare wrapText="bothSides"/>
            <wp:docPr id="30958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58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814C3" w14:textId="77777777" w:rsidR="0008748B" w:rsidRDefault="0008748B" w:rsidP="0008748B">
      <w:pPr>
        <w:rPr>
          <w:rtl/>
        </w:rPr>
      </w:pPr>
    </w:p>
    <w:p w14:paraId="2EE15EB3" w14:textId="77777777" w:rsidR="0008748B" w:rsidRDefault="0008748B" w:rsidP="0008748B">
      <w:pPr>
        <w:rPr>
          <w:rtl/>
        </w:rPr>
      </w:pPr>
    </w:p>
    <w:p w14:paraId="16FAB50C" w14:textId="77777777" w:rsidR="0008748B" w:rsidRDefault="0008748B" w:rsidP="0008748B">
      <w:pPr>
        <w:rPr>
          <w:rtl/>
        </w:rPr>
      </w:pPr>
    </w:p>
    <w:p w14:paraId="2B0053CB" w14:textId="77777777" w:rsidR="0008748B" w:rsidRDefault="0008748B" w:rsidP="0008748B">
      <w:pPr>
        <w:rPr>
          <w:rtl/>
        </w:rPr>
      </w:pPr>
    </w:p>
    <w:p w14:paraId="469B62B2" w14:textId="77777777" w:rsidR="0008748B" w:rsidRDefault="0008748B" w:rsidP="0008748B">
      <w:pPr>
        <w:rPr>
          <w:rtl/>
        </w:rPr>
      </w:pPr>
    </w:p>
    <w:p w14:paraId="5226193C" w14:textId="77777777" w:rsidR="0008748B" w:rsidRDefault="0008748B" w:rsidP="0008748B">
      <w:pPr>
        <w:rPr>
          <w:rtl/>
        </w:rPr>
      </w:pPr>
    </w:p>
    <w:p w14:paraId="1AA2F315" w14:textId="77777777" w:rsidR="0008748B" w:rsidRDefault="0008748B" w:rsidP="0008748B">
      <w:pPr>
        <w:rPr>
          <w:rtl/>
        </w:rPr>
      </w:pPr>
    </w:p>
    <w:p w14:paraId="78542FC3" w14:textId="77777777" w:rsidR="0008748B" w:rsidRDefault="0008748B" w:rsidP="0008748B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08748B" w:rsidRPr="000037B9" w14:paraId="5745A650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50B94273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6E37244B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54784E60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26639FE7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56FA3164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08748B" w:rsidRPr="00783BF6" w14:paraId="709AC80A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60A34DD" w14:textId="77777777" w:rsidR="0008748B" w:rsidRPr="00104590" w:rsidRDefault="0008748B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104590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</w:t>
            </w:r>
            <w:r w:rsidRPr="00104590">
              <w:rPr>
                <w:rFonts w:cs="Lina sans" w:hint="cs"/>
                <w:sz w:val="18"/>
                <w:szCs w:val="18"/>
                <w:rtl/>
                <w:lang w:bidi="ar-EG"/>
              </w:rPr>
              <w:t>الأحياء المائية في المزرعة العضوية في حالة الإضافة والتعديل</w:t>
            </w:r>
          </w:p>
        </w:tc>
      </w:tr>
      <w:tr w:rsidR="0008748B" w:rsidRPr="00B7513D" w14:paraId="7F8AA6A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CF92BF4" w14:textId="77777777" w:rsidR="0008748B" w:rsidRPr="00B61FFD" w:rsidRDefault="0008748B">
            <w:pPr>
              <w:pStyle w:val="ListParagraph"/>
              <w:numPr>
                <w:ilvl w:val="0"/>
                <w:numId w:val="4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E182773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نوع الأحياء المائية </w:t>
            </w:r>
          </w:p>
        </w:tc>
        <w:tc>
          <w:tcPr>
            <w:tcW w:w="1179" w:type="dxa"/>
            <w:vAlign w:val="center"/>
          </w:tcPr>
          <w:p w14:paraId="7FAE51B2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</w:tcPr>
          <w:p w14:paraId="5D8121A8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3DF51DF2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8748B" w:rsidRPr="00B7513D" w14:paraId="41AB384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05292BEB" w14:textId="77777777" w:rsidR="0008748B" w:rsidRPr="00B61FFD" w:rsidRDefault="0008748B">
            <w:pPr>
              <w:pStyle w:val="ListParagraph"/>
              <w:numPr>
                <w:ilvl w:val="0"/>
                <w:numId w:val="4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7868D99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وحدة المساحة </w:t>
            </w:r>
          </w:p>
        </w:tc>
        <w:tc>
          <w:tcPr>
            <w:tcW w:w="1179" w:type="dxa"/>
            <w:vAlign w:val="center"/>
          </w:tcPr>
          <w:p w14:paraId="1FF2D50A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4201" w:type="dxa"/>
            <w:vAlign w:val="center"/>
          </w:tcPr>
          <w:p w14:paraId="41E3ABC9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</w:tcPr>
          <w:p w14:paraId="56421EFA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8748B" w:rsidRPr="00B7513D" w14:paraId="578A3225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09C0038" w14:textId="77777777" w:rsidR="0008748B" w:rsidRPr="00B61FFD" w:rsidRDefault="0008748B">
            <w:pPr>
              <w:pStyle w:val="ListParagraph"/>
              <w:numPr>
                <w:ilvl w:val="0"/>
                <w:numId w:val="4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5BC15629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المساحة</w:t>
            </w:r>
          </w:p>
        </w:tc>
        <w:tc>
          <w:tcPr>
            <w:tcW w:w="1179" w:type="dxa"/>
            <w:vAlign w:val="center"/>
          </w:tcPr>
          <w:p w14:paraId="2313395D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338C6FCA" w14:textId="77777777" w:rsidR="0008748B" w:rsidRPr="00104590" w:rsidRDefault="0008748B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/>
                <w:sz w:val="18"/>
                <w:szCs w:val="18"/>
                <w:rtl/>
              </w:rPr>
              <w:t>المساحة</w:t>
            </w:r>
          </w:p>
        </w:tc>
        <w:tc>
          <w:tcPr>
            <w:tcW w:w="1279" w:type="dxa"/>
          </w:tcPr>
          <w:p w14:paraId="2DA96B68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08748B" w:rsidRPr="00B7513D" w14:paraId="186AB9E9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6BB2AC93" w14:textId="77777777" w:rsidR="0008748B" w:rsidRPr="00B61FFD" w:rsidRDefault="0008748B">
            <w:pPr>
              <w:pStyle w:val="ListParagraph"/>
              <w:numPr>
                <w:ilvl w:val="0"/>
                <w:numId w:val="48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0937C43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مبلغ الدعم </w:t>
            </w:r>
          </w:p>
        </w:tc>
        <w:tc>
          <w:tcPr>
            <w:tcW w:w="1179" w:type="dxa"/>
            <w:vAlign w:val="center"/>
          </w:tcPr>
          <w:p w14:paraId="7512EFBA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7283A728" w14:textId="77777777" w:rsidR="0008748B" w:rsidRPr="00104590" w:rsidRDefault="0008748B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يمكن أن يكون يساوي صفر الرقم بتنسيق فاصلة الآلاف</w:t>
            </w:r>
          </w:p>
          <w:p w14:paraId="3FB09BA6" w14:textId="77777777" w:rsidR="0008748B" w:rsidRPr="00104590" w:rsidRDefault="0008748B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القيمة الأولية تساوي صفر </w:t>
            </w:r>
          </w:p>
        </w:tc>
        <w:tc>
          <w:tcPr>
            <w:tcW w:w="1279" w:type="dxa"/>
            <w:vAlign w:val="center"/>
          </w:tcPr>
          <w:p w14:paraId="754FFB5B" w14:textId="77777777" w:rsidR="0008748B" w:rsidRPr="00104590" w:rsidRDefault="0008748B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إلزامي </w:t>
            </w:r>
          </w:p>
        </w:tc>
      </w:tr>
    </w:tbl>
    <w:p w14:paraId="516AF031" w14:textId="77777777" w:rsidR="0008748B" w:rsidRDefault="0008748B" w:rsidP="0008748B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08748B" w:rsidRPr="000037B9" w14:paraId="626BB0CA" w14:textId="77777777" w:rsidTr="00D85DC2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0E8D6BC2" w14:textId="679012C0" w:rsidR="0008748B" w:rsidRPr="000037B9" w:rsidRDefault="0008748B" w:rsidP="00374F9B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08748B" w:rsidRPr="000037B9" w14:paraId="5959125A" w14:textId="77777777" w:rsidTr="00D85DC2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586A21E1" w14:textId="77777777" w:rsidR="0008748B" w:rsidRPr="001D7C3B" w:rsidRDefault="0008748B" w:rsidP="00374F9B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7AA28F2C" w14:textId="77777777" w:rsidR="0008748B" w:rsidRPr="001D7C3B" w:rsidRDefault="0008748B" w:rsidP="00374F9B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495B9467" w14:textId="77777777" w:rsidR="0008748B" w:rsidRPr="001D7C3B" w:rsidRDefault="0008748B" w:rsidP="00374F9B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08748B" w:rsidRPr="00063CD6" w14:paraId="2256E4AD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4921E5DB" w14:textId="77777777" w:rsidR="0008748B" w:rsidRPr="00B61FFD" w:rsidRDefault="0008748B">
            <w:pPr>
              <w:pStyle w:val="ListParagraph"/>
              <w:numPr>
                <w:ilvl w:val="0"/>
                <w:numId w:val="4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347BD043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إدخال مبالغ الدعم </w:t>
            </w:r>
          </w:p>
        </w:tc>
        <w:tc>
          <w:tcPr>
            <w:tcW w:w="6659" w:type="dxa"/>
            <w:vAlign w:val="center"/>
          </w:tcPr>
          <w:p w14:paraId="0CF15BAE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يتم تحديث اجمالي مبلغ الدعم بعد أي تعديل في الحقول.</w:t>
            </w:r>
          </w:p>
        </w:tc>
      </w:tr>
      <w:tr w:rsidR="0008748B" w:rsidRPr="00063CD6" w14:paraId="54DDB52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A8F78BE" w14:textId="77777777" w:rsidR="0008748B" w:rsidRPr="00B61FFD" w:rsidRDefault="0008748B">
            <w:pPr>
              <w:pStyle w:val="ListParagraph"/>
              <w:numPr>
                <w:ilvl w:val="0"/>
                <w:numId w:val="4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6D17FE31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حفظ</w:t>
            </w:r>
          </w:p>
        </w:tc>
        <w:tc>
          <w:tcPr>
            <w:tcW w:w="6659" w:type="dxa"/>
            <w:vAlign w:val="center"/>
          </w:tcPr>
          <w:p w14:paraId="4C7F90AA" w14:textId="77777777" w:rsidR="0008748B" w:rsidRPr="00104590" w:rsidRDefault="0008748B" w:rsidP="00D85DC2">
            <w:pPr>
              <w:pStyle w:val="a0"/>
              <w:framePr w:hSpace="0" w:wrap="auto" w:vAnchor="margin" w:hAnchor="text" w:xAlign="left" w:yAlign="inline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 يتم حفظ قيمة مبلغ الدعم وتعدل القيمة الموجودة حالياً بالقيمة المدخلة</w:t>
            </w:r>
          </w:p>
        </w:tc>
      </w:tr>
      <w:tr w:rsidR="0008748B" w:rsidRPr="00063CD6" w14:paraId="3CBE4A1A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87A97FE" w14:textId="77777777" w:rsidR="0008748B" w:rsidRPr="00B61FFD" w:rsidRDefault="0008748B">
            <w:pPr>
              <w:pStyle w:val="ListParagraph"/>
              <w:numPr>
                <w:ilvl w:val="0"/>
                <w:numId w:val="49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7225BF6A" w14:textId="77777777" w:rsidR="0008748B" w:rsidRPr="00104590" w:rsidRDefault="0008748B" w:rsidP="00D85DC2">
            <w:pPr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الغاء</w:t>
            </w:r>
          </w:p>
        </w:tc>
        <w:tc>
          <w:tcPr>
            <w:tcW w:w="6659" w:type="dxa"/>
            <w:vAlign w:val="center"/>
          </w:tcPr>
          <w:p w14:paraId="2D2D450A" w14:textId="77777777" w:rsidR="0008748B" w:rsidRPr="00104590" w:rsidRDefault="0008748B" w:rsidP="00D85DC2">
            <w:pPr>
              <w:framePr w:hSpace="180" w:wrap="around" w:vAnchor="text" w:hAnchor="margin" w:xAlign="right" w:y="74"/>
              <w:rPr>
                <w:rFonts w:cs="Lina sans"/>
                <w:sz w:val="18"/>
                <w:szCs w:val="18"/>
                <w:rtl/>
              </w:rPr>
            </w:pPr>
            <w:r w:rsidRPr="00104590">
              <w:rPr>
                <w:rFonts w:cs="Lina sans" w:hint="cs"/>
                <w:sz w:val="18"/>
                <w:szCs w:val="18"/>
                <w:rtl/>
              </w:rPr>
              <w:t>إغلاق الشاشة المنبثقة بدون حفظ مبلغ الدعم والعودة شاشة مراجعة الطلب</w:t>
            </w:r>
          </w:p>
        </w:tc>
      </w:tr>
    </w:tbl>
    <w:p w14:paraId="6B2DAD7F" w14:textId="77777777" w:rsidR="0008748B" w:rsidRDefault="0008748B" w:rsidP="0008748B">
      <w:pPr>
        <w:rPr>
          <w:rtl/>
        </w:rPr>
      </w:pPr>
    </w:p>
    <w:p w14:paraId="5265CA1C" w14:textId="77777777" w:rsidR="0008748B" w:rsidRDefault="0008748B" w:rsidP="0008748B">
      <w:pPr>
        <w:rPr>
          <w:rtl/>
        </w:rPr>
      </w:pPr>
    </w:p>
    <w:p w14:paraId="7F3DA527" w14:textId="77777777" w:rsidR="00D4455B" w:rsidRDefault="00D4455B" w:rsidP="00611620"/>
    <w:p w14:paraId="430FC9B0" w14:textId="77777777" w:rsidR="00D4455B" w:rsidRDefault="00D4455B" w:rsidP="00611620"/>
    <w:p w14:paraId="11F1DB3A" w14:textId="77777777" w:rsidR="00D4455B" w:rsidRDefault="00D4455B" w:rsidP="00611620"/>
    <w:p w14:paraId="27D7A49B" w14:textId="77777777" w:rsidR="00D4455B" w:rsidRDefault="00D4455B" w:rsidP="00611620"/>
    <w:p w14:paraId="25C10292" w14:textId="77777777" w:rsidR="00D4455B" w:rsidRDefault="00D4455B" w:rsidP="00611620"/>
    <w:p w14:paraId="3DFCBDF7" w14:textId="77777777" w:rsidR="00D4455B" w:rsidRDefault="00D4455B" w:rsidP="00611620"/>
    <w:p w14:paraId="278BF1C9" w14:textId="77777777" w:rsidR="00D4455B" w:rsidRDefault="00D4455B" w:rsidP="00611620"/>
    <w:p w14:paraId="5F60B311" w14:textId="77777777" w:rsidR="00CE0B7A" w:rsidRPr="00101A41" w:rsidRDefault="00CE0B7A" w:rsidP="00CE0B7A">
      <w:pPr>
        <w:rPr>
          <w:rFonts w:cs="Lina sans"/>
          <w:sz w:val="18"/>
          <w:szCs w:val="18"/>
          <w:rtl/>
        </w:rPr>
      </w:pPr>
      <w:r w:rsidRPr="00101A41">
        <w:rPr>
          <w:rFonts w:cs="Lina sans" w:hint="cs"/>
          <w:sz w:val="18"/>
          <w:szCs w:val="18"/>
          <w:rtl/>
        </w:rPr>
        <w:t xml:space="preserve">الشاشات التي تظهر عند التعديل على مبالغ الدعم </w:t>
      </w:r>
    </w:p>
    <w:p w14:paraId="1BC27AE1" w14:textId="77777777" w:rsidR="00CE0B7A" w:rsidRDefault="00CE0B7A" w:rsidP="00CE0B7A">
      <w:pPr>
        <w:rPr>
          <w:rtl/>
        </w:rPr>
      </w:pPr>
      <w:r w:rsidRPr="00705C8E">
        <w:rPr>
          <w:noProof/>
        </w:rPr>
        <w:drawing>
          <wp:anchor distT="0" distB="0" distL="114300" distR="114300" simplePos="0" relativeHeight="252039168" behindDoc="0" locked="0" layoutInCell="1" allowOverlap="1" wp14:anchorId="326F262A" wp14:editId="377A90A5">
            <wp:simplePos x="0" y="0"/>
            <wp:positionH relativeFrom="margin">
              <wp:posOffset>860637</wp:posOffset>
            </wp:positionH>
            <wp:positionV relativeFrom="paragraph">
              <wp:posOffset>77681</wp:posOffset>
            </wp:positionV>
            <wp:extent cx="4526280" cy="1485900"/>
            <wp:effectExtent l="19050" t="19050" r="26670" b="19050"/>
            <wp:wrapSquare wrapText="bothSides"/>
            <wp:docPr id="6044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607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85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0CC34" w14:textId="77777777" w:rsidR="00CE0B7A" w:rsidRDefault="00CE0B7A" w:rsidP="00CE0B7A">
      <w:pPr>
        <w:rPr>
          <w:rtl/>
        </w:rPr>
      </w:pPr>
    </w:p>
    <w:p w14:paraId="46D69EC9" w14:textId="77777777" w:rsidR="00CE0B7A" w:rsidRDefault="00CE0B7A" w:rsidP="00CE0B7A">
      <w:pPr>
        <w:rPr>
          <w:rtl/>
        </w:rPr>
      </w:pPr>
    </w:p>
    <w:p w14:paraId="32967231" w14:textId="77777777" w:rsidR="00CE0B7A" w:rsidRDefault="00CE0B7A" w:rsidP="00CE0B7A">
      <w:pPr>
        <w:rPr>
          <w:rtl/>
        </w:rPr>
      </w:pPr>
    </w:p>
    <w:p w14:paraId="50A78E3A" w14:textId="77777777" w:rsidR="00CE0B7A" w:rsidRDefault="00CE0B7A" w:rsidP="00CE0B7A">
      <w:pPr>
        <w:rPr>
          <w:rtl/>
        </w:rPr>
      </w:pPr>
    </w:p>
    <w:p w14:paraId="47082B66" w14:textId="77777777" w:rsidR="00CE0B7A" w:rsidRDefault="00CE0B7A" w:rsidP="00CE0B7A">
      <w:pPr>
        <w:rPr>
          <w:rtl/>
        </w:rPr>
      </w:pPr>
    </w:p>
    <w:p w14:paraId="1F75CA37" w14:textId="77777777" w:rsidR="00CE0B7A" w:rsidRDefault="00CE0B7A" w:rsidP="00CE0B7A">
      <w:pPr>
        <w:rPr>
          <w:rtl/>
        </w:rPr>
      </w:pPr>
    </w:p>
    <w:p w14:paraId="04DB5183" w14:textId="77777777" w:rsidR="00CE0B7A" w:rsidRDefault="00CE0B7A" w:rsidP="00CE0B7A">
      <w:pPr>
        <w:rPr>
          <w:rtl/>
        </w:rPr>
      </w:pPr>
    </w:p>
    <w:p w14:paraId="6CD2C489" w14:textId="77777777" w:rsidR="00CE0B7A" w:rsidRDefault="00CE0B7A" w:rsidP="00CE0B7A">
      <w:pPr>
        <w:rPr>
          <w:rtl/>
        </w:rPr>
      </w:pPr>
      <w:r w:rsidRPr="00075725">
        <w:rPr>
          <w:noProof/>
        </w:rPr>
        <w:drawing>
          <wp:anchor distT="0" distB="0" distL="114300" distR="114300" simplePos="0" relativeHeight="252040192" behindDoc="0" locked="0" layoutInCell="1" allowOverlap="1" wp14:anchorId="4AE4371B" wp14:editId="7618FBA3">
            <wp:simplePos x="0" y="0"/>
            <wp:positionH relativeFrom="margin">
              <wp:posOffset>872490</wp:posOffset>
            </wp:positionH>
            <wp:positionV relativeFrom="paragraph">
              <wp:posOffset>25400</wp:posOffset>
            </wp:positionV>
            <wp:extent cx="4466590" cy="1508125"/>
            <wp:effectExtent l="19050" t="19050" r="10160" b="15875"/>
            <wp:wrapSquare wrapText="bothSides"/>
            <wp:docPr id="13271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75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150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AB394" w14:textId="77777777" w:rsidR="00CE0B7A" w:rsidRDefault="00CE0B7A" w:rsidP="00CE0B7A">
      <w:pPr>
        <w:rPr>
          <w:rtl/>
        </w:rPr>
      </w:pPr>
    </w:p>
    <w:p w14:paraId="37581FB0" w14:textId="77777777" w:rsidR="00CE0B7A" w:rsidRDefault="00CE0B7A" w:rsidP="00CE0B7A">
      <w:pPr>
        <w:rPr>
          <w:rtl/>
        </w:rPr>
      </w:pPr>
    </w:p>
    <w:p w14:paraId="4AC48492" w14:textId="77777777" w:rsidR="00CE0B7A" w:rsidRDefault="00CE0B7A" w:rsidP="00CE0B7A">
      <w:pPr>
        <w:tabs>
          <w:tab w:val="left" w:pos="1330"/>
        </w:tabs>
        <w:rPr>
          <w:rtl/>
        </w:rPr>
      </w:pPr>
      <w:r>
        <w:rPr>
          <w:rtl/>
        </w:rPr>
        <w:tab/>
      </w:r>
    </w:p>
    <w:p w14:paraId="701EA283" w14:textId="77777777" w:rsidR="00CE0B7A" w:rsidRDefault="00CE0B7A" w:rsidP="00CE0B7A">
      <w:pPr>
        <w:rPr>
          <w:rtl/>
        </w:rPr>
      </w:pPr>
    </w:p>
    <w:p w14:paraId="624D74BF" w14:textId="77777777" w:rsidR="00CE0B7A" w:rsidRDefault="00CE0B7A" w:rsidP="00CE0B7A">
      <w:pPr>
        <w:rPr>
          <w:rtl/>
        </w:rPr>
      </w:pPr>
    </w:p>
    <w:p w14:paraId="5084B8A6" w14:textId="77777777" w:rsidR="00CE0B7A" w:rsidRDefault="00CE0B7A" w:rsidP="00CE0B7A">
      <w:pPr>
        <w:rPr>
          <w:rtl/>
        </w:rPr>
      </w:pPr>
    </w:p>
    <w:p w14:paraId="0EAC9C6A" w14:textId="77777777" w:rsidR="00CE0B7A" w:rsidRDefault="00CE0B7A" w:rsidP="00CE0B7A">
      <w:pPr>
        <w:rPr>
          <w:rtl/>
        </w:rPr>
      </w:pPr>
    </w:p>
    <w:p w14:paraId="0EF93566" w14:textId="77777777" w:rsidR="00CE0B7A" w:rsidRDefault="00CE0B7A" w:rsidP="00CE0B7A">
      <w:pPr>
        <w:rPr>
          <w:rtl/>
        </w:rPr>
      </w:pPr>
      <w:r w:rsidRPr="00075725">
        <w:rPr>
          <w:noProof/>
        </w:rPr>
        <w:drawing>
          <wp:anchor distT="0" distB="0" distL="114300" distR="114300" simplePos="0" relativeHeight="252041216" behindDoc="0" locked="0" layoutInCell="1" allowOverlap="1" wp14:anchorId="47ABF3F9" wp14:editId="2ABB73D8">
            <wp:simplePos x="0" y="0"/>
            <wp:positionH relativeFrom="column">
              <wp:posOffset>1708997</wp:posOffset>
            </wp:positionH>
            <wp:positionV relativeFrom="paragraph">
              <wp:posOffset>48471</wp:posOffset>
            </wp:positionV>
            <wp:extent cx="3209290" cy="1535430"/>
            <wp:effectExtent l="19050" t="19050" r="10160" b="26670"/>
            <wp:wrapSquare wrapText="bothSides"/>
            <wp:docPr id="146569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084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535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47F3" w14:textId="77777777" w:rsidR="00CE0B7A" w:rsidRDefault="00CE0B7A" w:rsidP="00CE0B7A">
      <w:pPr>
        <w:rPr>
          <w:rtl/>
        </w:rPr>
      </w:pPr>
    </w:p>
    <w:p w14:paraId="660EEA1A" w14:textId="77777777" w:rsidR="00CE0B7A" w:rsidRDefault="00CE0B7A" w:rsidP="00CE0B7A">
      <w:pPr>
        <w:rPr>
          <w:rtl/>
        </w:rPr>
      </w:pPr>
    </w:p>
    <w:p w14:paraId="6537C375" w14:textId="77777777" w:rsidR="00CE0B7A" w:rsidRDefault="00CE0B7A" w:rsidP="00CE0B7A">
      <w:pPr>
        <w:rPr>
          <w:rtl/>
        </w:rPr>
      </w:pPr>
    </w:p>
    <w:p w14:paraId="27523B71" w14:textId="77777777" w:rsidR="00CE0B7A" w:rsidRDefault="00CE0B7A" w:rsidP="00CE0B7A">
      <w:pPr>
        <w:rPr>
          <w:rtl/>
        </w:rPr>
      </w:pPr>
    </w:p>
    <w:p w14:paraId="18BF3306" w14:textId="77777777" w:rsidR="00CE0B7A" w:rsidRDefault="00CE0B7A" w:rsidP="00CE0B7A">
      <w:pPr>
        <w:rPr>
          <w:rtl/>
        </w:rPr>
      </w:pPr>
    </w:p>
    <w:p w14:paraId="7A151FE7" w14:textId="77777777" w:rsidR="00CE0B7A" w:rsidRDefault="00CE0B7A" w:rsidP="00CE0B7A">
      <w:pPr>
        <w:rPr>
          <w:rtl/>
        </w:rPr>
      </w:pPr>
    </w:p>
    <w:p w14:paraId="1775E000" w14:textId="77777777" w:rsidR="00CE0B7A" w:rsidRDefault="00CE0B7A" w:rsidP="00CE0B7A">
      <w:pPr>
        <w:rPr>
          <w:rtl/>
        </w:rPr>
      </w:pPr>
    </w:p>
    <w:p w14:paraId="201F15E0" w14:textId="77777777" w:rsidR="00CE0B7A" w:rsidRDefault="00CE0B7A" w:rsidP="00CE0B7A">
      <w:pPr>
        <w:rPr>
          <w:rtl/>
        </w:rPr>
      </w:pPr>
    </w:p>
    <w:p w14:paraId="6396FCDA" w14:textId="77777777" w:rsidR="00CE0B7A" w:rsidRDefault="00CE0B7A" w:rsidP="00CE0B7A">
      <w:pPr>
        <w:rPr>
          <w:rtl/>
        </w:rPr>
      </w:pPr>
    </w:p>
    <w:p w14:paraId="029E91B1" w14:textId="77777777" w:rsidR="00D4455B" w:rsidRDefault="00D4455B" w:rsidP="00611620"/>
    <w:p w14:paraId="17FD4286" w14:textId="77777777" w:rsidR="00D4455B" w:rsidRDefault="00D4455B" w:rsidP="00611620"/>
    <w:p w14:paraId="632F93D4" w14:textId="77777777" w:rsidR="00D4455B" w:rsidRDefault="00D4455B" w:rsidP="00611620"/>
    <w:p w14:paraId="490B7976" w14:textId="77777777" w:rsidR="00D4455B" w:rsidRDefault="00D4455B" w:rsidP="00611620"/>
    <w:p w14:paraId="15594ADA" w14:textId="77777777" w:rsidR="00D4455B" w:rsidRDefault="00D4455B" w:rsidP="00611620"/>
    <w:p w14:paraId="1EF34E63" w14:textId="77777777" w:rsidR="00D4455B" w:rsidRDefault="00D4455B" w:rsidP="00611620"/>
    <w:p w14:paraId="2BBF1074" w14:textId="77777777" w:rsidR="00D4455B" w:rsidRDefault="00D4455B" w:rsidP="00611620"/>
    <w:p w14:paraId="49AC6EE4" w14:textId="77777777" w:rsidR="00D4455B" w:rsidRDefault="00D4455B" w:rsidP="00611620"/>
    <w:p w14:paraId="2C8B0DE2" w14:textId="77777777" w:rsidR="00D4455B" w:rsidRDefault="00D4455B" w:rsidP="00611620"/>
    <w:p w14:paraId="3B764920" w14:textId="77777777" w:rsidR="00D4455B" w:rsidRDefault="00D4455B" w:rsidP="00611620"/>
    <w:p w14:paraId="089EF65B" w14:textId="77777777" w:rsidR="00D4455B" w:rsidRDefault="00D4455B" w:rsidP="00611620"/>
    <w:p w14:paraId="07CF72D7" w14:textId="77777777" w:rsidR="00D4455B" w:rsidRDefault="00D4455B" w:rsidP="00611620"/>
    <w:p w14:paraId="7D697AE6" w14:textId="77777777" w:rsidR="00D4455B" w:rsidRDefault="00D4455B" w:rsidP="00611620"/>
    <w:p w14:paraId="6490223D" w14:textId="77777777" w:rsidR="00D4455B" w:rsidRDefault="00D4455B" w:rsidP="00611620"/>
    <w:p w14:paraId="7422113A" w14:textId="77777777" w:rsidR="00D4455B" w:rsidRDefault="00D4455B" w:rsidP="00611620"/>
    <w:p w14:paraId="2CBC2A13" w14:textId="77777777" w:rsidR="00D4455B" w:rsidRDefault="00D4455B" w:rsidP="00611620"/>
    <w:p w14:paraId="65E9F9D9" w14:textId="77777777" w:rsidR="001F6E22" w:rsidRPr="00101A41" w:rsidRDefault="001F6E22" w:rsidP="001F6E22">
      <w:pPr>
        <w:rPr>
          <w:rFonts w:cs="Lina sans"/>
          <w:sz w:val="18"/>
          <w:szCs w:val="18"/>
          <w:rtl/>
        </w:rPr>
      </w:pPr>
      <w:r w:rsidRPr="00101A41">
        <w:rPr>
          <w:rFonts w:cs="Lina sans" w:hint="cs"/>
          <w:sz w:val="18"/>
          <w:szCs w:val="18"/>
          <w:rtl/>
        </w:rPr>
        <w:t>سجل تعديلات مبالغ الدعم</w:t>
      </w:r>
    </w:p>
    <w:p w14:paraId="5C22DC10" w14:textId="77777777" w:rsidR="001F6E22" w:rsidRDefault="001F6E22" w:rsidP="001F6E22">
      <w:pPr>
        <w:rPr>
          <w:rtl/>
        </w:rPr>
      </w:pPr>
      <w:r w:rsidRPr="00D036AD">
        <w:rPr>
          <w:noProof/>
        </w:rPr>
        <w:drawing>
          <wp:anchor distT="0" distB="0" distL="114300" distR="114300" simplePos="0" relativeHeight="252043264" behindDoc="0" locked="0" layoutInCell="1" allowOverlap="1" wp14:anchorId="73531D09" wp14:editId="04CE36CD">
            <wp:simplePos x="0" y="0"/>
            <wp:positionH relativeFrom="margin">
              <wp:posOffset>717550</wp:posOffset>
            </wp:positionH>
            <wp:positionV relativeFrom="paragraph">
              <wp:posOffset>83820</wp:posOffset>
            </wp:positionV>
            <wp:extent cx="4632325" cy="1393825"/>
            <wp:effectExtent l="19050" t="19050" r="15875" b="15875"/>
            <wp:wrapSquare wrapText="bothSides"/>
            <wp:docPr id="329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856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1393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130AC" w14:textId="77777777" w:rsidR="001F6E22" w:rsidRDefault="001F6E22" w:rsidP="001F6E22">
      <w:pPr>
        <w:rPr>
          <w:rtl/>
        </w:rPr>
      </w:pPr>
    </w:p>
    <w:p w14:paraId="6B950EAC" w14:textId="77777777" w:rsidR="001F6E22" w:rsidRDefault="001F6E22" w:rsidP="001F6E22">
      <w:pPr>
        <w:rPr>
          <w:rtl/>
        </w:rPr>
      </w:pPr>
    </w:p>
    <w:p w14:paraId="5060D4AB" w14:textId="77777777" w:rsidR="001F6E22" w:rsidRDefault="001F6E22" w:rsidP="001F6E22">
      <w:pPr>
        <w:rPr>
          <w:rtl/>
        </w:rPr>
      </w:pPr>
    </w:p>
    <w:p w14:paraId="2DCB8B73" w14:textId="77777777" w:rsidR="001F6E22" w:rsidRDefault="001F6E22" w:rsidP="001F6E22">
      <w:pPr>
        <w:rPr>
          <w:rtl/>
        </w:rPr>
      </w:pPr>
    </w:p>
    <w:p w14:paraId="74B180C2" w14:textId="77777777" w:rsidR="001F6E22" w:rsidRDefault="001F6E22" w:rsidP="001F6E22">
      <w:pPr>
        <w:rPr>
          <w:rtl/>
        </w:rPr>
      </w:pPr>
    </w:p>
    <w:p w14:paraId="58A58557" w14:textId="77777777" w:rsidR="001F6E22" w:rsidRDefault="001F6E22" w:rsidP="001F6E22">
      <w:pPr>
        <w:rPr>
          <w:rtl/>
        </w:rPr>
      </w:pPr>
    </w:p>
    <w:p w14:paraId="60F945FA" w14:textId="77777777" w:rsidR="001F6E22" w:rsidRDefault="001F6E22" w:rsidP="001F6E22">
      <w:pPr>
        <w:rPr>
          <w:rtl/>
        </w:rPr>
      </w:pPr>
    </w:p>
    <w:p w14:paraId="55FE6CD3" w14:textId="77777777" w:rsidR="001F6E22" w:rsidRDefault="001F6E22" w:rsidP="001F6E22">
      <w:pPr>
        <w:rPr>
          <w:rtl/>
        </w:rPr>
      </w:pPr>
      <w:r w:rsidRPr="00FC6D7B">
        <w:rPr>
          <w:noProof/>
        </w:rPr>
        <w:drawing>
          <wp:anchor distT="0" distB="0" distL="114300" distR="114300" simplePos="0" relativeHeight="252044288" behindDoc="0" locked="0" layoutInCell="1" allowOverlap="1" wp14:anchorId="1B27D9DD" wp14:editId="02334AEE">
            <wp:simplePos x="0" y="0"/>
            <wp:positionH relativeFrom="margin">
              <wp:posOffset>714375</wp:posOffset>
            </wp:positionH>
            <wp:positionV relativeFrom="paragraph">
              <wp:posOffset>20532</wp:posOffset>
            </wp:positionV>
            <wp:extent cx="4641215" cy="2390775"/>
            <wp:effectExtent l="19050" t="19050" r="26035" b="28575"/>
            <wp:wrapSquare wrapText="bothSides"/>
            <wp:docPr id="11426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8754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390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1AECD" w14:textId="77777777" w:rsidR="001F6E22" w:rsidRDefault="001F6E22" w:rsidP="001F6E22">
      <w:pPr>
        <w:rPr>
          <w:rtl/>
        </w:rPr>
      </w:pPr>
    </w:p>
    <w:p w14:paraId="01BBA147" w14:textId="77777777" w:rsidR="001F6E22" w:rsidRDefault="001F6E22" w:rsidP="001F6E22">
      <w:pPr>
        <w:rPr>
          <w:rtl/>
        </w:rPr>
      </w:pPr>
    </w:p>
    <w:p w14:paraId="1626DA1E" w14:textId="77777777" w:rsidR="001F6E22" w:rsidRDefault="001F6E22" w:rsidP="001F6E22">
      <w:pPr>
        <w:rPr>
          <w:rtl/>
        </w:rPr>
      </w:pPr>
    </w:p>
    <w:p w14:paraId="6B8A62A7" w14:textId="77777777" w:rsidR="001F6E22" w:rsidRDefault="001F6E22" w:rsidP="001F6E22">
      <w:pPr>
        <w:rPr>
          <w:rtl/>
        </w:rPr>
      </w:pPr>
    </w:p>
    <w:p w14:paraId="36F78286" w14:textId="77777777" w:rsidR="001F6E22" w:rsidRDefault="001F6E22" w:rsidP="001F6E22">
      <w:pPr>
        <w:rPr>
          <w:rtl/>
        </w:rPr>
      </w:pPr>
    </w:p>
    <w:p w14:paraId="50573136" w14:textId="77777777" w:rsidR="001F6E22" w:rsidRDefault="001F6E22" w:rsidP="001F6E22">
      <w:pPr>
        <w:rPr>
          <w:rtl/>
        </w:rPr>
      </w:pPr>
    </w:p>
    <w:p w14:paraId="3C07B8FD" w14:textId="77777777" w:rsidR="001F6E22" w:rsidRDefault="001F6E22" w:rsidP="001F6E22">
      <w:pPr>
        <w:rPr>
          <w:rtl/>
        </w:rPr>
      </w:pPr>
    </w:p>
    <w:p w14:paraId="0F50899F" w14:textId="77777777" w:rsidR="001F6E22" w:rsidRDefault="001F6E22" w:rsidP="001F6E22">
      <w:pPr>
        <w:rPr>
          <w:rtl/>
        </w:rPr>
      </w:pPr>
    </w:p>
    <w:p w14:paraId="1FBC45B9" w14:textId="77777777" w:rsidR="001F6E22" w:rsidRDefault="001F6E22" w:rsidP="001F6E22">
      <w:pPr>
        <w:rPr>
          <w:rtl/>
        </w:rPr>
      </w:pPr>
    </w:p>
    <w:p w14:paraId="14CB7D16" w14:textId="77777777" w:rsidR="001F6E22" w:rsidRDefault="001F6E22" w:rsidP="001F6E22">
      <w:pPr>
        <w:rPr>
          <w:rtl/>
        </w:rPr>
      </w:pPr>
    </w:p>
    <w:p w14:paraId="5D8A7547" w14:textId="77777777" w:rsidR="001F6E22" w:rsidRDefault="001F6E22" w:rsidP="001F6E22">
      <w:pPr>
        <w:rPr>
          <w:rtl/>
        </w:rPr>
      </w:pPr>
    </w:p>
    <w:p w14:paraId="23C21F27" w14:textId="77777777" w:rsidR="001F6E22" w:rsidRDefault="001F6E22" w:rsidP="001F6E22">
      <w:pPr>
        <w:rPr>
          <w:rtl/>
        </w:rPr>
      </w:pPr>
    </w:p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1F6E22" w:rsidRPr="000037B9" w14:paraId="54004919" w14:textId="77777777" w:rsidTr="00D85DC2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6931E665" w14:textId="77777777" w:rsidR="001F6E22" w:rsidRPr="00101A41" w:rsidRDefault="001F6E22" w:rsidP="00E23C91">
            <w:pPr>
              <w:jc w:val="center"/>
              <w:rPr>
                <w:rFonts w:cs="Lina sans"/>
                <w:sz w:val="18"/>
                <w:szCs w:val="18"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3A60989E" w14:textId="77777777" w:rsidR="001F6E22" w:rsidRPr="00101A41" w:rsidRDefault="001F6E22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26CBBCC4" w14:textId="77777777" w:rsidR="001F6E22" w:rsidRPr="00101A41" w:rsidRDefault="001F6E22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71157D19" w14:textId="77777777" w:rsidR="001F6E22" w:rsidRPr="00101A41" w:rsidRDefault="001F6E22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606D1660" w14:textId="77777777" w:rsidR="001F6E22" w:rsidRPr="00101A41" w:rsidRDefault="001F6E22" w:rsidP="00E23C91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1F6E22" w:rsidRPr="00783BF6" w14:paraId="0BB42C91" w14:textId="77777777" w:rsidTr="00D85DC2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2A013753" w14:textId="77777777" w:rsidR="001F6E22" w:rsidRPr="00101A41" w:rsidRDefault="001F6E22" w:rsidP="00D85DC2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101A41">
              <w:rPr>
                <w:rFonts w:cs="Lina sans"/>
                <w:sz w:val="18"/>
                <w:szCs w:val="18"/>
                <w:rtl/>
                <w:lang w:bidi="ar-EG"/>
              </w:rPr>
              <w:t xml:space="preserve">بيانات الحيوانات في المزرعة العضوية </w:t>
            </w:r>
            <w:r w:rsidRPr="00101A41">
              <w:rPr>
                <w:rFonts w:cs="Lina sans" w:hint="cs"/>
                <w:sz w:val="18"/>
                <w:szCs w:val="18"/>
                <w:rtl/>
                <w:lang w:bidi="ar-EG"/>
              </w:rPr>
              <w:t>في حالة الإضافة والتعديل</w:t>
            </w:r>
          </w:p>
        </w:tc>
      </w:tr>
      <w:tr w:rsidR="001F6E22" w:rsidRPr="00B7513D" w14:paraId="4C085291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A1E801C" w14:textId="77777777" w:rsidR="001F6E22" w:rsidRPr="00B61FFD" w:rsidRDefault="001F6E22">
            <w:pPr>
              <w:pStyle w:val="ListParagraph"/>
              <w:numPr>
                <w:ilvl w:val="0"/>
                <w:numId w:val="4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F2565F3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التاريخ</w:t>
            </w:r>
          </w:p>
        </w:tc>
        <w:tc>
          <w:tcPr>
            <w:tcW w:w="1179" w:type="dxa"/>
            <w:vAlign w:val="center"/>
          </w:tcPr>
          <w:p w14:paraId="78C4E275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</w:tcPr>
          <w:p w14:paraId="343091C6" w14:textId="77777777" w:rsidR="001F6E22" w:rsidRPr="00101A41" w:rsidRDefault="001F6E22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</w:tcPr>
          <w:p w14:paraId="465528BA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1F6E22" w:rsidRPr="00B7513D" w14:paraId="157C3F47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76546D33" w14:textId="77777777" w:rsidR="001F6E22" w:rsidRPr="00B61FFD" w:rsidRDefault="001F6E22">
            <w:pPr>
              <w:pStyle w:val="ListParagraph"/>
              <w:numPr>
                <w:ilvl w:val="0"/>
                <w:numId w:val="4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1FEE2648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المبلغ السابق</w:t>
            </w:r>
          </w:p>
        </w:tc>
        <w:tc>
          <w:tcPr>
            <w:tcW w:w="1179" w:type="dxa"/>
            <w:vAlign w:val="center"/>
          </w:tcPr>
          <w:p w14:paraId="0E3F493D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</w:tcPr>
          <w:p w14:paraId="2CE95BAA" w14:textId="77777777" w:rsidR="001F6E22" w:rsidRPr="00101A41" w:rsidRDefault="001F6E22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</w:tcPr>
          <w:p w14:paraId="0F6E4C92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1F6E22" w:rsidRPr="00B7513D" w14:paraId="47EAE3A4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5A945025" w14:textId="77777777" w:rsidR="001F6E22" w:rsidRPr="00B61FFD" w:rsidRDefault="001F6E22">
            <w:pPr>
              <w:pStyle w:val="ListParagraph"/>
              <w:numPr>
                <w:ilvl w:val="0"/>
                <w:numId w:val="4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06D394FB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المبلغ بعد التعديل</w:t>
            </w:r>
          </w:p>
        </w:tc>
        <w:tc>
          <w:tcPr>
            <w:tcW w:w="1179" w:type="dxa"/>
            <w:vAlign w:val="center"/>
          </w:tcPr>
          <w:p w14:paraId="7E07061F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 xml:space="preserve">رقم عشري </w:t>
            </w:r>
          </w:p>
        </w:tc>
        <w:tc>
          <w:tcPr>
            <w:tcW w:w="4201" w:type="dxa"/>
            <w:vAlign w:val="center"/>
          </w:tcPr>
          <w:p w14:paraId="6E82C227" w14:textId="77777777" w:rsidR="001F6E22" w:rsidRPr="00101A41" w:rsidRDefault="001F6E22" w:rsidP="00D85DC2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  <w:vAlign w:val="center"/>
          </w:tcPr>
          <w:p w14:paraId="295F4BC7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1F6E22" w:rsidRPr="00B7513D" w14:paraId="3D5E8F1F" w14:textId="77777777" w:rsidTr="00D85DC2">
        <w:trPr>
          <w:trHeight w:val="20"/>
          <w:jc w:val="center"/>
        </w:trPr>
        <w:tc>
          <w:tcPr>
            <w:tcW w:w="447" w:type="dxa"/>
            <w:vAlign w:val="center"/>
          </w:tcPr>
          <w:p w14:paraId="192BD5F5" w14:textId="77777777" w:rsidR="001F6E22" w:rsidRPr="00B61FFD" w:rsidRDefault="001F6E22">
            <w:pPr>
              <w:pStyle w:val="ListParagraph"/>
              <w:numPr>
                <w:ilvl w:val="0"/>
                <w:numId w:val="47"/>
              </w:numPr>
              <w:rPr>
                <w:rFonts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41BBE781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المسؤول</w:t>
            </w:r>
          </w:p>
        </w:tc>
        <w:tc>
          <w:tcPr>
            <w:tcW w:w="1179" w:type="dxa"/>
            <w:vAlign w:val="center"/>
          </w:tcPr>
          <w:p w14:paraId="60AD0EFC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101A41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A24D28E" w14:textId="77777777" w:rsidR="001F6E22" w:rsidRPr="00101A41" w:rsidRDefault="001F6E22" w:rsidP="00D85DC2">
            <w:pPr>
              <w:pStyle w:val="a0"/>
              <w:framePr w:wrap="around"/>
              <w:numPr>
                <w:ilvl w:val="0"/>
                <w:numId w:val="0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shd w:val="clear" w:color="auto" w:fill="ED7D31" w:themeFill="accent2"/>
            <w:vAlign w:val="center"/>
          </w:tcPr>
          <w:p w14:paraId="21AE78D7" w14:textId="77777777" w:rsidR="001F6E22" w:rsidRPr="00101A41" w:rsidRDefault="001F6E22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</w:tbl>
    <w:p w14:paraId="6FA568E2" w14:textId="77777777" w:rsidR="001F6E22" w:rsidRDefault="001F6E22" w:rsidP="001F6E22">
      <w:pPr>
        <w:rPr>
          <w:rtl/>
        </w:rPr>
      </w:pPr>
    </w:p>
    <w:p w14:paraId="37B59106" w14:textId="77777777" w:rsidR="001F6E22" w:rsidRDefault="001F6E22" w:rsidP="001F6E22">
      <w:pPr>
        <w:rPr>
          <w:rtl/>
        </w:rPr>
      </w:pPr>
    </w:p>
    <w:p w14:paraId="4B8974D0" w14:textId="77777777" w:rsidR="001F6E22" w:rsidRDefault="001F6E22" w:rsidP="001F6E22">
      <w:pPr>
        <w:rPr>
          <w:rtl/>
        </w:rPr>
      </w:pPr>
    </w:p>
    <w:p w14:paraId="22FFA61B" w14:textId="77777777" w:rsidR="00D4455B" w:rsidRDefault="00D4455B" w:rsidP="00611620"/>
    <w:p w14:paraId="0149BE9D" w14:textId="77777777" w:rsidR="00D4455B" w:rsidRDefault="00D4455B" w:rsidP="00611620"/>
    <w:p w14:paraId="0F7EC2D7" w14:textId="77777777" w:rsidR="00D4455B" w:rsidRDefault="00D4455B" w:rsidP="00611620"/>
    <w:p w14:paraId="26CCAE13" w14:textId="77777777" w:rsidR="00D4455B" w:rsidRDefault="00D4455B" w:rsidP="00611620"/>
    <w:p w14:paraId="2528CC27" w14:textId="77777777" w:rsidR="00D4455B" w:rsidRDefault="00D4455B" w:rsidP="00611620"/>
    <w:p w14:paraId="31B51047" w14:textId="77777777" w:rsidR="00D4455B" w:rsidRDefault="00D4455B" w:rsidP="00611620"/>
    <w:p w14:paraId="119FC3C3" w14:textId="77777777" w:rsidR="00D4455B" w:rsidRDefault="00D4455B" w:rsidP="00611620"/>
    <w:p w14:paraId="7989232C" w14:textId="77777777" w:rsidR="00D4455B" w:rsidRDefault="00D4455B" w:rsidP="00611620"/>
    <w:p w14:paraId="1FD5F253" w14:textId="77777777" w:rsidR="00D4455B" w:rsidRDefault="00D4455B" w:rsidP="00611620"/>
    <w:p w14:paraId="32EC1F52" w14:textId="77777777" w:rsidR="00D4455B" w:rsidRDefault="00D4455B" w:rsidP="00611620"/>
    <w:p w14:paraId="1B4D5C5B" w14:textId="77777777" w:rsidR="00D4455B" w:rsidRDefault="00D4455B" w:rsidP="00611620"/>
    <w:p w14:paraId="0F75B88B" w14:textId="77777777" w:rsidR="00D4455B" w:rsidRDefault="00D4455B" w:rsidP="00611620"/>
    <w:p w14:paraId="48645174" w14:textId="77777777" w:rsidR="00D4455B" w:rsidRDefault="00D4455B" w:rsidP="00611620"/>
    <w:p w14:paraId="0B9C9376" w14:textId="77777777" w:rsidR="00435D0F" w:rsidRPr="0053293C" w:rsidRDefault="00435D0F">
      <w:pPr>
        <w:pStyle w:val="Heading3"/>
        <w:numPr>
          <w:ilvl w:val="1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t>شاشة إجراءات الطلب</w:t>
      </w:r>
    </w:p>
    <w:p w14:paraId="493E02CF" w14:textId="5ABEB0B4" w:rsidR="00D4455B" w:rsidRDefault="00EB7F5E" w:rsidP="00611620">
      <w:r w:rsidRPr="0035707C">
        <w:rPr>
          <w:rFonts w:cs="Arial"/>
          <w:noProof/>
          <w:rtl/>
        </w:rPr>
        <w:drawing>
          <wp:anchor distT="0" distB="0" distL="114300" distR="114300" simplePos="0" relativeHeight="252046336" behindDoc="0" locked="0" layoutInCell="1" allowOverlap="1" wp14:anchorId="72AD2206" wp14:editId="2533F546">
            <wp:simplePos x="0" y="0"/>
            <wp:positionH relativeFrom="margin">
              <wp:posOffset>289242</wp:posOffset>
            </wp:positionH>
            <wp:positionV relativeFrom="paragraph">
              <wp:posOffset>71120</wp:posOffset>
            </wp:positionV>
            <wp:extent cx="4725035" cy="2390775"/>
            <wp:effectExtent l="19050" t="19050" r="18415" b="28575"/>
            <wp:wrapSquare wrapText="bothSides"/>
            <wp:docPr id="3351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5429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390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32FEE" w14:textId="77777777" w:rsidR="00D4455B" w:rsidRDefault="00D4455B" w:rsidP="00611620"/>
    <w:p w14:paraId="2A891BBF" w14:textId="77777777" w:rsidR="00D4455B" w:rsidRDefault="00D4455B" w:rsidP="00611620"/>
    <w:p w14:paraId="62A68247" w14:textId="77777777" w:rsidR="00D4455B" w:rsidRDefault="00D4455B" w:rsidP="00611620"/>
    <w:p w14:paraId="530AEFD4" w14:textId="77777777" w:rsidR="00D4455B" w:rsidRDefault="00D4455B" w:rsidP="00611620"/>
    <w:p w14:paraId="32D3D9BB" w14:textId="77777777" w:rsidR="00D4455B" w:rsidRDefault="00D4455B" w:rsidP="00611620"/>
    <w:p w14:paraId="3C9D1029" w14:textId="77777777" w:rsidR="00D4455B" w:rsidRDefault="00D4455B" w:rsidP="00611620"/>
    <w:p w14:paraId="3CF0AA79" w14:textId="77777777" w:rsidR="00D4455B" w:rsidRDefault="00D4455B" w:rsidP="00611620"/>
    <w:p w14:paraId="694EA1FD" w14:textId="77777777" w:rsidR="00D4455B" w:rsidRDefault="00D4455B" w:rsidP="00611620"/>
    <w:p w14:paraId="63A6AF12" w14:textId="77777777" w:rsidR="00D4455B" w:rsidRDefault="00D4455B" w:rsidP="00611620"/>
    <w:p w14:paraId="1F533E9E" w14:textId="77777777" w:rsidR="00D4455B" w:rsidRDefault="00D4455B" w:rsidP="00611620"/>
    <w:p w14:paraId="2CBB7191" w14:textId="77777777" w:rsidR="00D4455B" w:rsidRDefault="00D4455B" w:rsidP="00611620"/>
    <w:p w14:paraId="65E87D29" w14:textId="77777777" w:rsidR="00D4455B" w:rsidRDefault="00D4455B" w:rsidP="00611620"/>
    <w:p w14:paraId="335626C1" w14:textId="11D23BCB" w:rsidR="00D4455B" w:rsidRDefault="00EB7F5E" w:rsidP="00611620">
      <w:r w:rsidRPr="00CE515F">
        <w:rPr>
          <w:noProof/>
        </w:rPr>
        <w:drawing>
          <wp:anchor distT="0" distB="0" distL="114300" distR="114300" simplePos="0" relativeHeight="252047360" behindDoc="0" locked="0" layoutInCell="1" allowOverlap="1" wp14:anchorId="38308E8A" wp14:editId="3210EDED">
            <wp:simplePos x="0" y="0"/>
            <wp:positionH relativeFrom="margin">
              <wp:posOffset>254635</wp:posOffset>
            </wp:positionH>
            <wp:positionV relativeFrom="paragraph">
              <wp:posOffset>10160</wp:posOffset>
            </wp:positionV>
            <wp:extent cx="4738370" cy="2153920"/>
            <wp:effectExtent l="19050" t="19050" r="24130" b="17780"/>
            <wp:wrapSquare wrapText="bothSides"/>
            <wp:docPr id="66405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9966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153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515F">
        <w:rPr>
          <w:noProof/>
        </w:rPr>
        <w:drawing>
          <wp:anchor distT="0" distB="0" distL="114300" distR="114300" simplePos="0" relativeHeight="252048384" behindDoc="0" locked="0" layoutInCell="1" allowOverlap="1" wp14:anchorId="5A1D6298" wp14:editId="246782C8">
            <wp:simplePos x="0" y="0"/>
            <wp:positionH relativeFrom="column">
              <wp:posOffset>302895</wp:posOffset>
            </wp:positionH>
            <wp:positionV relativeFrom="paragraph">
              <wp:posOffset>2400935</wp:posOffset>
            </wp:positionV>
            <wp:extent cx="4723765" cy="2371725"/>
            <wp:effectExtent l="19050" t="19050" r="19685" b="28575"/>
            <wp:wrapSquare wrapText="bothSides"/>
            <wp:docPr id="172801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1813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2371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C8A16" w14:textId="77777777" w:rsidR="00D4455B" w:rsidRDefault="00D4455B" w:rsidP="00611620"/>
    <w:p w14:paraId="5795DE39" w14:textId="77777777" w:rsidR="00D4455B" w:rsidRDefault="00D4455B" w:rsidP="00611620"/>
    <w:p w14:paraId="2C6A01D0" w14:textId="77777777" w:rsidR="00D4455B" w:rsidRDefault="00D4455B" w:rsidP="00611620"/>
    <w:p w14:paraId="6209AF86" w14:textId="77777777" w:rsidR="00D4455B" w:rsidRDefault="00D4455B" w:rsidP="00611620"/>
    <w:p w14:paraId="09FF1F94" w14:textId="77777777" w:rsidR="00D4455B" w:rsidRDefault="00D4455B" w:rsidP="00611620"/>
    <w:p w14:paraId="79236724" w14:textId="77777777" w:rsidR="00D4455B" w:rsidRDefault="00D4455B" w:rsidP="00611620"/>
    <w:p w14:paraId="418D4F14" w14:textId="77777777" w:rsidR="00D4455B" w:rsidRDefault="00D4455B" w:rsidP="00611620"/>
    <w:p w14:paraId="088ABFC0" w14:textId="77777777" w:rsidR="00D4455B" w:rsidRDefault="00D4455B" w:rsidP="00611620"/>
    <w:p w14:paraId="43D3687A" w14:textId="77777777" w:rsidR="00D4455B" w:rsidRDefault="00D4455B" w:rsidP="00611620"/>
    <w:p w14:paraId="034C8063" w14:textId="77777777" w:rsidR="00D4455B" w:rsidRDefault="00D4455B" w:rsidP="00611620"/>
    <w:p w14:paraId="1B726C53" w14:textId="121AEC2C" w:rsidR="00D4455B" w:rsidRDefault="00D4455B" w:rsidP="00611620"/>
    <w:p w14:paraId="496D30C3" w14:textId="77777777" w:rsidR="00D4455B" w:rsidRDefault="00D4455B" w:rsidP="00611620"/>
    <w:p w14:paraId="4D3488A3" w14:textId="77777777" w:rsidR="00D4455B" w:rsidRDefault="00D4455B" w:rsidP="00611620"/>
    <w:p w14:paraId="61C15B9D" w14:textId="77777777" w:rsidR="00D4455B" w:rsidRDefault="00D4455B" w:rsidP="00611620"/>
    <w:p w14:paraId="47480C25" w14:textId="77777777" w:rsidR="00D4455B" w:rsidRDefault="00D4455B" w:rsidP="00611620"/>
    <w:p w14:paraId="493FECAC" w14:textId="77777777" w:rsidR="00D4455B" w:rsidRDefault="00D4455B" w:rsidP="00611620"/>
    <w:p w14:paraId="7BACB510" w14:textId="77777777" w:rsidR="00D4455B" w:rsidRDefault="00D4455B" w:rsidP="00611620"/>
    <w:p w14:paraId="600A55F1" w14:textId="77777777" w:rsidR="00D4455B" w:rsidRDefault="00D4455B" w:rsidP="00611620"/>
    <w:p w14:paraId="342B28FA" w14:textId="77777777" w:rsidR="00D4455B" w:rsidRDefault="00D4455B" w:rsidP="00611620"/>
    <w:p w14:paraId="1B9B60E4" w14:textId="77777777" w:rsidR="00D4455B" w:rsidRDefault="00D4455B" w:rsidP="00611620"/>
    <w:p w14:paraId="773B969A" w14:textId="77777777" w:rsidR="00D4455B" w:rsidRDefault="00D4455B" w:rsidP="00611620"/>
    <w:p w14:paraId="576790A7" w14:textId="77777777" w:rsidR="00D4455B" w:rsidRDefault="00D4455B" w:rsidP="00611620"/>
    <w:p w14:paraId="210FAB5E" w14:textId="77777777" w:rsidR="00D4455B" w:rsidRDefault="00D4455B" w:rsidP="00611620"/>
    <w:tbl>
      <w:tblPr>
        <w:bidiVisual/>
        <w:tblW w:w="945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"/>
        <w:gridCol w:w="1709"/>
        <w:gridCol w:w="995"/>
        <w:gridCol w:w="5040"/>
        <w:gridCol w:w="1266"/>
      </w:tblGrid>
      <w:tr w:rsidR="00565811" w:rsidRPr="000037B9" w14:paraId="69098697" w14:textId="77777777" w:rsidTr="00D85DC2">
        <w:trPr>
          <w:trHeight w:val="20"/>
          <w:tblHeader/>
          <w:jc w:val="center"/>
        </w:trPr>
        <w:tc>
          <w:tcPr>
            <w:tcW w:w="9454" w:type="dxa"/>
            <w:gridSpan w:val="5"/>
            <w:shd w:val="clear" w:color="auto" w:fill="307B67"/>
            <w:vAlign w:val="center"/>
          </w:tcPr>
          <w:p w14:paraId="5C4F4B53" w14:textId="77777777" w:rsidR="00565811" w:rsidRPr="00CA0B88" w:rsidRDefault="00565811" w:rsidP="00D85DC2">
            <w:pPr>
              <w:pStyle w:val="tabletitle"/>
              <w:jc w:val="center"/>
              <w:rPr>
                <w:rFonts w:cs="Lina sans"/>
                <w:rtl/>
              </w:rPr>
            </w:pPr>
            <w:r w:rsidRPr="00CA0B88">
              <w:rPr>
                <w:rFonts w:cs="Lina sans" w:hint="cs"/>
                <w:rtl/>
              </w:rPr>
              <w:t>حقول البيانات</w:t>
            </w:r>
          </w:p>
        </w:tc>
      </w:tr>
      <w:tr w:rsidR="00565811" w:rsidRPr="000037B9" w14:paraId="5E6DC41B" w14:textId="77777777" w:rsidTr="00D85DC2">
        <w:trPr>
          <w:trHeight w:val="20"/>
          <w:tblHeader/>
          <w:jc w:val="center"/>
        </w:trPr>
        <w:tc>
          <w:tcPr>
            <w:tcW w:w="444" w:type="dxa"/>
            <w:shd w:val="clear" w:color="auto" w:fill="D9D9D9" w:themeFill="background1" w:themeFillShade="D9"/>
            <w:vAlign w:val="center"/>
            <w:hideMark/>
          </w:tcPr>
          <w:p w14:paraId="2D7D4E16" w14:textId="77777777" w:rsidR="00565811" w:rsidRPr="00024B60" w:rsidRDefault="00565811" w:rsidP="00D85DC2">
            <w:pPr>
              <w:jc w:val="center"/>
              <w:rPr>
                <w:rFonts w:cs="Lina sans"/>
                <w:sz w:val="18"/>
                <w:szCs w:val="18"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  <w:hideMark/>
          </w:tcPr>
          <w:p w14:paraId="3B2965CE" w14:textId="77777777" w:rsidR="00565811" w:rsidRPr="00024B60" w:rsidRDefault="00565811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  <w:hideMark/>
          </w:tcPr>
          <w:p w14:paraId="3E335213" w14:textId="77777777" w:rsidR="00565811" w:rsidRPr="00024B60" w:rsidRDefault="00565811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5040" w:type="dxa"/>
            <w:shd w:val="clear" w:color="auto" w:fill="D9D9D9" w:themeFill="background1" w:themeFillShade="D9"/>
            <w:vAlign w:val="center"/>
            <w:hideMark/>
          </w:tcPr>
          <w:p w14:paraId="51E06C42" w14:textId="77777777" w:rsidR="00565811" w:rsidRPr="00024B60" w:rsidRDefault="00565811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  <w:hideMark/>
          </w:tcPr>
          <w:p w14:paraId="29A5F326" w14:textId="77777777" w:rsidR="00565811" w:rsidRPr="00024B60" w:rsidRDefault="00565811" w:rsidP="00D85DC2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565811" w:rsidRPr="009A7D54" w14:paraId="45B20C65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34092EB4" w14:textId="77777777" w:rsidR="00565811" w:rsidRPr="00B778E8" w:rsidRDefault="00565811">
            <w:pPr>
              <w:pStyle w:val="ListParagraph"/>
              <w:numPr>
                <w:ilvl w:val="0"/>
                <w:numId w:val="80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5F5182A2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 xml:space="preserve">الإجراء </w:t>
            </w:r>
          </w:p>
        </w:tc>
        <w:tc>
          <w:tcPr>
            <w:tcW w:w="995" w:type="dxa"/>
            <w:vAlign w:val="center"/>
          </w:tcPr>
          <w:p w14:paraId="550D797C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اختيار</w:t>
            </w:r>
          </w:p>
        </w:tc>
        <w:tc>
          <w:tcPr>
            <w:tcW w:w="5040" w:type="dxa"/>
            <w:vAlign w:val="center"/>
          </w:tcPr>
          <w:p w14:paraId="00FA74D3" w14:textId="5C1CBC78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 xml:space="preserve">اختيار (ارجاع الى </w:t>
            </w:r>
            <w:r w:rsidR="004B41C4">
              <w:rPr>
                <w:rFonts w:cs="Lina sans" w:hint="cs"/>
                <w:sz w:val="18"/>
                <w:szCs w:val="18"/>
                <w:rtl/>
              </w:rPr>
              <w:t>مدير الإدارة</w:t>
            </w:r>
            <w:r w:rsidRPr="00024B60">
              <w:rPr>
                <w:rFonts w:cs="Lina sans" w:hint="cs"/>
                <w:sz w:val="18"/>
                <w:szCs w:val="18"/>
                <w:rtl/>
              </w:rPr>
              <w:t xml:space="preserve">/ارسال إلى </w:t>
            </w:r>
            <w:r w:rsidR="00073EB5">
              <w:rPr>
                <w:rFonts w:cs="Lina sans" w:hint="cs"/>
                <w:sz w:val="18"/>
                <w:szCs w:val="18"/>
                <w:rtl/>
              </w:rPr>
              <w:t>ممثل الإدارة المالية</w:t>
            </w:r>
            <w:r w:rsidRPr="00024B60">
              <w:rPr>
                <w:rFonts w:cs="Lina sans" w:hint="cs"/>
                <w:sz w:val="18"/>
                <w:szCs w:val="18"/>
                <w:rtl/>
              </w:rPr>
              <w:t xml:space="preserve">/رفض الطلب) </w:t>
            </w:r>
          </w:p>
        </w:tc>
        <w:tc>
          <w:tcPr>
            <w:tcW w:w="1266" w:type="dxa"/>
            <w:vAlign w:val="center"/>
          </w:tcPr>
          <w:p w14:paraId="23606FE9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65811" w:rsidRPr="009A7D54" w14:paraId="6EB9AEF2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5A92605C" w14:textId="77777777" w:rsidR="00565811" w:rsidRPr="00B778E8" w:rsidRDefault="00565811">
            <w:pPr>
              <w:pStyle w:val="ListParagraph"/>
              <w:numPr>
                <w:ilvl w:val="0"/>
                <w:numId w:val="80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3C878D87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 سبب الإرجاع</w:t>
            </w:r>
          </w:p>
        </w:tc>
        <w:tc>
          <w:tcPr>
            <w:tcW w:w="995" w:type="dxa"/>
            <w:vAlign w:val="center"/>
          </w:tcPr>
          <w:p w14:paraId="374D414B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5040" w:type="dxa"/>
            <w:vAlign w:val="center"/>
          </w:tcPr>
          <w:p w14:paraId="29CEBE80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لابد من الاختيار في حالة الارجاع</w:t>
            </w:r>
          </w:p>
        </w:tc>
        <w:tc>
          <w:tcPr>
            <w:tcW w:w="1266" w:type="dxa"/>
            <w:vAlign w:val="center"/>
          </w:tcPr>
          <w:p w14:paraId="7B6F0FAF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65811" w:rsidRPr="009A7D54" w14:paraId="27B43387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64797C36" w14:textId="77777777" w:rsidR="00565811" w:rsidRPr="00B778E8" w:rsidRDefault="00565811">
            <w:pPr>
              <w:pStyle w:val="ListParagraph"/>
              <w:numPr>
                <w:ilvl w:val="0"/>
                <w:numId w:val="80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239F1F07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 رفض الطلب</w:t>
            </w:r>
          </w:p>
        </w:tc>
        <w:tc>
          <w:tcPr>
            <w:tcW w:w="995" w:type="dxa"/>
            <w:vAlign w:val="center"/>
          </w:tcPr>
          <w:p w14:paraId="2A76093D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قائمة</w:t>
            </w:r>
          </w:p>
        </w:tc>
        <w:tc>
          <w:tcPr>
            <w:tcW w:w="5040" w:type="dxa"/>
            <w:vAlign w:val="center"/>
          </w:tcPr>
          <w:p w14:paraId="0D4D3DC2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لابد من الاختيار في حالة الرفض</w:t>
            </w:r>
          </w:p>
        </w:tc>
        <w:tc>
          <w:tcPr>
            <w:tcW w:w="1266" w:type="dxa"/>
            <w:vAlign w:val="center"/>
          </w:tcPr>
          <w:p w14:paraId="6746F1B9" w14:textId="77777777" w:rsidR="00565811" w:rsidRPr="00024B60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  <w:tr w:rsidR="00565811" w:rsidRPr="009A7D54" w14:paraId="1DC31194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47299C68" w14:textId="77777777" w:rsidR="00565811" w:rsidRPr="00B778E8" w:rsidRDefault="00565811">
            <w:pPr>
              <w:pStyle w:val="ListParagraph"/>
              <w:numPr>
                <w:ilvl w:val="0"/>
                <w:numId w:val="81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22621DDF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التوصيات</w:t>
            </w:r>
          </w:p>
        </w:tc>
        <w:tc>
          <w:tcPr>
            <w:tcW w:w="995" w:type="dxa"/>
            <w:vAlign w:val="center"/>
          </w:tcPr>
          <w:p w14:paraId="2920B08E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5040" w:type="dxa"/>
            <w:vAlign w:val="center"/>
          </w:tcPr>
          <w:p w14:paraId="6622086E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لابد من ادخال كتابة التوصيات في حالة الارجاع أو الرفض ولا يمكن إتمام الاجراء إلا بعد ادخال النص وفي حالة عدم النص تظهر رسالة للمستخدم "يرجى تعبئة الحقول الإلزامية"</w:t>
            </w:r>
          </w:p>
        </w:tc>
        <w:tc>
          <w:tcPr>
            <w:tcW w:w="1266" w:type="dxa"/>
            <w:vAlign w:val="center"/>
          </w:tcPr>
          <w:p w14:paraId="42AA63CA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565811" w:rsidRPr="009A7D54" w14:paraId="7ACD2ECE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5F862265" w14:textId="77777777" w:rsidR="00565811" w:rsidRPr="00B778E8" w:rsidRDefault="00565811">
            <w:pPr>
              <w:pStyle w:val="ListParagraph"/>
              <w:numPr>
                <w:ilvl w:val="0"/>
                <w:numId w:val="81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37E26F68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رفض الطلب</w:t>
            </w:r>
          </w:p>
        </w:tc>
        <w:tc>
          <w:tcPr>
            <w:tcW w:w="995" w:type="dxa"/>
            <w:vAlign w:val="center"/>
          </w:tcPr>
          <w:p w14:paraId="04D8C625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0B36395C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عند الضغط عليه يتم ارجاع الطلب إلى المستفيد </w:t>
            </w:r>
          </w:p>
          <w:p w14:paraId="3A432F93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تتغير حالة الطلب من "قيد الدراسة والمراجعة" إلى "طلب مرفوض" </w:t>
            </w:r>
          </w:p>
          <w:p w14:paraId="3E84FA3C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يتم إرسال </w:t>
            </w:r>
            <w:hyperlink w:anchor="_رسائل_إجراء_اعتماد" w:history="1">
              <w:r w:rsidRPr="00CA0B88">
                <w:rPr>
                  <w:rFonts w:cs="Lina sans" w:hint="cs"/>
                  <w:sz w:val="18"/>
                  <w:szCs w:val="18"/>
                  <w:rtl/>
                </w:rPr>
                <w:t>إشعار</w:t>
              </w:r>
            </w:hyperlink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 إلى المستفيد.</w:t>
            </w:r>
          </w:p>
        </w:tc>
        <w:tc>
          <w:tcPr>
            <w:tcW w:w="1266" w:type="dxa"/>
            <w:vAlign w:val="center"/>
          </w:tcPr>
          <w:p w14:paraId="0E80B5DA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565811" w:rsidRPr="009A7D54" w14:paraId="7D069B67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2C898109" w14:textId="77777777" w:rsidR="00565811" w:rsidRPr="00B778E8" w:rsidRDefault="00565811">
            <w:pPr>
              <w:pStyle w:val="ListParagraph"/>
              <w:numPr>
                <w:ilvl w:val="0"/>
                <w:numId w:val="81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3227F4D6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ارسال إلى مدير الادارة</w:t>
            </w:r>
          </w:p>
        </w:tc>
        <w:tc>
          <w:tcPr>
            <w:tcW w:w="995" w:type="dxa"/>
            <w:vAlign w:val="center"/>
          </w:tcPr>
          <w:p w14:paraId="41E882EB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0FF34EA9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يتم ارسال الطلب إلى مدير الإدارة لاستكمال بقية إجراءات مراجعة الطلب وتظهر رسالة للمستخدم " هل انت متأكد من ارسال الطلب إلى مدير الإدارة"</w:t>
            </w:r>
          </w:p>
          <w:p w14:paraId="041D6258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عند الضغط على نعم يتم الإرسال وتظهر بعدها شاشة تفيد أنه تم الارسال وتم حفظ العملية.</w:t>
            </w:r>
          </w:p>
          <w:p w14:paraId="76527F3D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عند الضغط على اغلاق يتم إلغاء الارسال.</w:t>
            </w:r>
          </w:p>
          <w:p w14:paraId="55E84CFB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commentRangeStart w:id="69"/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تتغير حالة الطلب من "قيد الدراسة والمراجعة" إلى "قيد الاعتماد" ويتم إرسال </w:t>
            </w:r>
            <w:hyperlink w:anchor="_رسائل_إجراء_اعتماد" w:history="1">
              <w:r w:rsidRPr="00CA0B88">
                <w:rPr>
                  <w:rFonts w:cs="Lina sans" w:hint="cs"/>
                  <w:sz w:val="18"/>
                  <w:szCs w:val="18"/>
                  <w:rtl/>
                </w:rPr>
                <w:t>إشعار (5)</w:t>
              </w:r>
            </w:hyperlink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 إلى مدير الإدارة</w:t>
            </w:r>
            <w:commentRangeEnd w:id="69"/>
            <w:r w:rsidRPr="00CA0B88">
              <w:rPr>
                <w:rStyle w:val="CommentReference"/>
                <w:sz w:val="18"/>
                <w:szCs w:val="18"/>
                <w:rtl/>
              </w:rPr>
              <w:commentReference w:id="69"/>
            </w:r>
          </w:p>
          <w:p w14:paraId="4BDE22E8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highlight w:val="green"/>
                <w:rtl/>
              </w:rPr>
              <w:t>لا يمكن إرسال الطلب إذا كان الإجمالي يساوي صفر</w:t>
            </w:r>
            <w:r w:rsidRPr="00CA0B88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14:paraId="23EE0370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  <w:tr w:rsidR="00565811" w:rsidRPr="009A7D54" w14:paraId="70DB619B" w14:textId="77777777" w:rsidTr="00D85DC2">
        <w:trPr>
          <w:trHeight w:val="20"/>
          <w:jc w:val="center"/>
        </w:trPr>
        <w:tc>
          <w:tcPr>
            <w:tcW w:w="444" w:type="dxa"/>
            <w:vAlign w:val="center"/>
          </w:tcPr>
          <w:p w14:paraId="0184B5B5" w14:textId="77777777" w:rsidR="00565811" w:rsidRPr="00B778E8" w:rsidRDefault="00565811">
            <w:pPr>
              <w:pStyle w:val="ListParagraph"/>
              <w:numPr>
                <w:ilvl w:val="0"/>
                <w:numId w:val="81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5B3B9AD2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السابق</w:t>
            </w:r>
          </w:p>
        </w:tc>
        <w:tc>
          <w:tcPr>
            <w:tcW w:w="995" w:type="dxa"/>
            <w:vAlign w:val="center"/>
          </w:tcPr>
          <w:p w14:paraId="18AF61BB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زر</w:t>
            </w:r>
          </w:p>
        </w:tc>
        <w:tc>
          <w:tcPr>
            <w:tcW w:w="5040" w:type="dxa"/>
            <w:vAlign w:val="center"/>
          </w:tcPr>
          <w:p w14:paraId="1B44F00B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CA0B88">
              <w:rPr>
                <w:rFonts w:cs="Lina sans" w:hint="cs"/>
                <w:sz w:val="18"/>
                <w:szCs w:val="18"/>
                <w:rtl/>
              </w:rPr>
              <w:t>يتم الانتقال إلى التبويب السابق "تفاصيل الطلب"</w:t>
            </w:r>
          </w:p>
        </w:tc>
        <w:tc>
          <w:tcPr>
            <w:tcW w:w="1266" w:type="dxa"/>
            <w:vAlign w:val="center"/>
          </w:tcPr>
          <w:p w14:paraId="3EB996CF" w14:textId="77777777" w:rsidR="00565811" w:rsidRPr="00CA0B88" w:rsidRDefault="00565811" w:rsidP="00D85DC2">
            <w:pPr>
              <w:pStyle w:val="a2"/>
              <w:rPr>
                <w:rFonts w:cs="Lina sans"/>
                <w:sz w:val="18"/>
                <w:szCs w:val="18"/>
                <w:rtl/>
              </w:rPr>
            </w:pPr>
          </w:p>
        </w:tc>
      </w:tr>
    </w:tbl>
    <w:p w14:paraId="39C64E65" w14:textId="77777777" w:rsidR="00D4455B" w:rsidRPr="00565811" w:rsidRDefault="00D4455B" w:rsidP="00611620"/>
    <w:p w14:paraId="10B54BD3" w14:textId="38859E80" w:rsidR="00D4455B" w:rsidRDefault="00565811" w:rsidP="00611620">
      <w:r w:rsidRPr="00DD0012">
        <w:rPr>
          <w:noProof/>
        </w:rPr>
        <w:drawing>
          <wp:anchor distT="0" distB="0" distL="114300" distR="114300" simplePos="0" relativeHeight="252050432" behindDoc="0" locked="0" layoutInCell="1" allowOverlap="1" wp14:anchorId="029AA3BC" wp14:editId="2A7417B4">
            <wp:simplePos x="0" y="0"/>
            <wp:positionH relativeFrom="column">
              <wp:posOffset>1234440</wp:posOffset>
            </wp:positionH>
            <wp:positionV relativeFrom="paragraph">
              <wp:posOffset>78105</wp:posOffset>
            </wp:positionV>
            <wp:extent cx="3053715" cy="807085"/>
            <wp:effectExtent l="19050" t="19050" r="13335" b="12065"/>
            <wp:wrapSquare wrapText="bothSides"/>
            <wp:docPr id="29514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236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807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76123" w14:textId="3A4D0BF6" w:rsidR="00D4455B" w:rsidRDefault="00D4455B" w:rsidP="00611620"/>
    <w:p w14:paraId="3C5C71A7" w14:textId="77777777" w:rsidR="00D4455B" w:rsidRDefault="00D4455B" w:rsidP="00611620"/>
    <w:p w14:paraId="08FC5339" w14:textId="77777777" w:rsidR="00D4455B" w:rsidRDefault="00D4455B" w:rsidP="00611620"/>
    <w:p w14:paraId="5DB12A41" w14:textId="2D754277" w:rsidR="00D4455B" w:rsidRDefault="00D4455B" w:rsidP="00611620"/>
    <w:p w14:paraId="24D73D0F" w14:textId="7888E47E" w:rsidR="006F153C" w:rsidRDefault="006F153C" w:rsidP="00611620">
      <w:pPr>
        <w:rPr>
          <w:rtl/>
        </w:rPr>
      </w:pPr>
      <w:r w:rsidRPr="006F153C">
        <w:rPr>
          <w:noProof/>
          <w:rtl/>
        </w:rPr>
        <w:drawing>
          <wp:anchor distT="0" distB="0" distL="114300" distR="114300" simplePos="0" relativeHeight="252120064" behindDoc="0" locked="0" layoutInCell="1" allowOverlap="1" wp14:anchorId="0B6B721A" wp14:editId="2B8F246D">
            <wp:simplePos x="0" y="0"/>
            <wp:positionH relativeFrom="column">
              <wp:posOffset>1451610</wp:posOffset>
            </wp:positionH>
            <wp:positionV relativeFrom="paragraph">
              <wp:posOffset>48895</wp:posOffset>
            </wp:positionV>
            <wp:extent cx="2400300" cy="1156335"/>
            <wp:effectExtent l="19050" t="19050" r="19050" b="24765"/>
            <wp:wrapSquare wrapText="bothSides"/>
            <wp:docPr id="912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5573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56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34D4B" w14:textId="2986B44A" w:rsidR="006F153C" w:rsidRDefault="006F153C" w:rsidP="00611620">
      <w:pPr>
        <w:rPr>
          <w:rtl/>
        </w:rPr>
      </w:pPr>
    </w:p>
    <w:p w14:paraId="34C13616" w14:textId="0744E16E" w:rsidR="006F153C" w:rsidRDefault="006F153C" w:rsidP="00611620">
      <w:pPr>
        <w:rPr>
          <w:rtl/>
        </w:rPr>
      </w:pPr>
    </w:p>
    <w:p w14:paraId="30F40A39" w14:textId="77777777" w:rsidR="006F153C" w:rsidRDefault="006F153C" w:rsidP="00611620">
      <w:pPr>
        <w:rPr>
          <w:rtl/>
        </w:rPr>
      </w:pPr>
    </w:p>
    <w:p w14:paraId="2EC005EA" w14:textId="77777777" w:rsidR="006F153C" w:rsidRDefault="006F153C" w:rsidP="00611620">
      <w:pPr>
        <w:rPr>
          <w:rtl/>
        </w:rPr>
      </w:pPr>
    </w:p>
    <w:p w14:paraId="48902A7E" w14:textId="77777777" w:rsidR="006F153C" w:rsidRDefault="006F153C" w:rsidP="00611620"/>
    <w:p w14:paraId="43A408EB" w14:textId="24773806" w:rsidR="00D4455B" w:rsidRDefault="006F153C" w:rsidP="00611620">
      <w:r w:rsidRPr="00A42C99">
        <w:rPr>
          <w:noProof/>
        </w:rPr>
        <w:drawing>
          <wp:anchor distT="0" distB="0" distL="114300" distR="114300" simplePos="0" relativeHeight="252051456" behindDoc="0" locked="0" layoutInCell="1" allowOverlap="1" wp14:anchorId="5A6EB7AB" wp14:editId="48A49A06">
            <wp:simplePos x="0" y="0"/>
            <wp:positionH relativeFrom="margin">
              <wp:posOffset>1083945</wp:posOffset>
            </wp:positionH>
            <wp:positionV relativeFrom="paragraph">
              <wp:posOffset>135890</wp:posOffset>
            </wp:positionV>
            <wp:extent cx="3076575" cy="733425"/>
            <wp:effectExtent l="19050" t="19050" r="28575" b="28575"/>
            <wp:wrapSquare wrapText="bothSides"/>
            <wp:docPr id="137034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605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33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B4135" w14:textId="4F7A5E0F" w:rsidR="00D4455B" w:rsidRDefault="00D4455B" w:rsidP="00611620"/>
    <w:p w14:paraId="60B7B2E8" w14:textId="62BE607F" w:rsidR="00D4455B" w:rsidRDefault="00D4455B" w:rsidP="00611620"/>
    <w:p w14:paraId="6BDDC341" w14:textId="77777777" w:rsidR="00D4455B" w:rsidRDefault="00D4455B" w:rsidP="00611620"/>
    <w:p w14:paraId="3991FE9A" w14:textId="77777777" w:rsidR="00D4455B" w:rsidRDefault="00D4455B" w:rsidP="00611620"/>
    <w:p w14:paraId="491F681E" w14:textId="77777777" w:rsidR="00D4455B" w:rsidRDefault="00D4455B" w:rsidP="00611620"/>
    <w:p w14:paraId="32D77CC7" w14:textId="77777777" w:rsidR="00D4455B" w:rsidRDefault="00D4455B" w:rsidP="00611620"/>
    <w:p w14:paraId="50C350F8" w14:textId="77777777" w:rsidR="00D4455B" w:rsidRDefault="00D4455B" w:rsidP="00611620"/>
    <w:p w14:paraId="341DAAA9" w14:textId="77777777" w:rsidR="00D4455B" w:rsidRDefault="00D4455B" w:rsidP="00611620"/>
    <w:p w14:paraId="4A2F6550" w14:textId="77777777" w:rsidR="00D4455B" w:rsidRDefault="00D4455B" w:rsidP="00611620"/>
    <w:p w14:paraId="3CC5E350" w14:textId="77777777" w:rsidR="00D4455B" w:rsidRDefault="00D4455B" w:rsidP="00611620"/>
    <w:p w14:paraId="4DEFBF9C" w14:textId="77777777" w:rsidR="00D4455B" w:rsidRDefault="00D4455B" w:rsidP="00611620"/>
    <w:p w14:paraId="0AC67506" w14:textId="77777777" w:rsidR="00D4455B" w:rsidRDefault="00D4455B" w:rsidP="00611620"/>
    <w:p w14:paraId="38D73E04" w14:textId="77777777" w:rsidR="00D4455B" w:rsidRDefault="00D4455B" w:rsidP="00611620"/>
    <w:p w14:paraId="391A8C32" w14:textId="77777777" w:rsidR="00D4455B" w:rsidRDefault="00D4455B" w:rsidP="00611620"/>
    <w:p w14:paraId="58EBA516" w14:textId="77777777" w:rsidR="00D4455B" w:rsidRDefault="00D4455B" w:rsidP="00611620"/>
    <w:p w14:paraId="3D49196D" w14:textId="77777777" w:rsidR="00D4455B" w:rsidRDefault="00D4455B" w:rsidP="00611620"/>
    <w:p w14:paraId="4591C461" w14:textId="77777777" w:rsidR="00DD14AA" w:rsidRPr="0053293C" w:rsidRDefault="00DD14AA">
      <w:pPr>
        <w:pStyle w:val="Heading3"/>
        <w:numPr>
          <w:ilvl w:val="0"/>
          <w:numId w:val="83"/>
        </w:numPr>
        <w:rPr>
          <w:rFonts w:cs="Lina sans"/>
        </w:rPr>
      </w:pPr>
      <w:r w:rsidRPr="0053293C">
        <w:rPr>
          <w:rFonts w:cs="Lina sans" w:hint="cs"/>
          <w:rtl/>
        </w:rPr>
        <w:lastRenderedPageBreak/>
        <w:t>شاشات اعتماد الصرف من قبل ممثل الإدارة المالية</w:t>
      </w:r>
    </w:p>
    <w:p w14:paraId="042786E6" w14:textId="3D48F32F" w:rsidR="00DD14AA" w:rsidRPr="0053293C" w:rsidRDefault="0079653B">
      <w:pPr>
        <w:pStyle w:val="Heading3"/>
        <w:numPr>
          <w:ilvl w:val="1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t>شاشة تفاصيل الطلب</w:t>
      </w:r>
      <w:r w:rsidR="00841263" w:rsidRPr="0053293C">
        <w:rPr>
          <w:rFonts w:cs="Lina sans" w:hint="cs"/>
          <w:rtl/>
        </w:rPr>
        <w:t xml:space="preserve"> </w:t>
      </w:r>
    </w:p>
    <w:p w14:paraId="6DC667F5" w14:textId="77777777" w:rsidR="00D4455B" w:rsidRDefault="00D4455B" w:rsidP="00611620"/>
    <w:p w14:paraId="6026082D" w14:textId="3302EE3F" w:rsidR="00D4455B" w:rsidRDefault="00D6050E" w:rsidP="00611620">
      <w:r w:rsidRPr="00606433">
        <w:rPr>
          <w:noProof/>
        </w:rPr>
        <w:drawing>
          <wp:anchor distT="0" distB="0" distL="114300" distR="114300" simplePos="0" relativeHeight="252054528" behindDoc="0" locked="0" layoutInCell="1" allowOverlap="1" wp14:anchorId="58547C0A" wp14:editId="249EFBEC">
            <wp:simplePos x="0" y="0"/>
            <wp:positionH relativeFrom="margin">
              <wp:posOffset>671830</wp:posOffset>
            </wp:positionH>
            <wp:positionV relativeFrom="paragraph">
              <wp:posOffset>24130</wp:posOffset>
            </wp:positionV>
            <wp:extent cx="4770755" cy="2498725"/>
            <wp:effectExtent l="19050" t="19050" r="10795" b="15875"/>
            <wp:wrapSquare wrapText="bothSides"/>
            <wp:docPr id="7868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3973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498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4ECDD" w14:textId="5943AF54" w:rsidR="00D4455B" w:rsidRDefault="00D4455B" w:rsidP="00611620"/>
    <w:p w14:paraId="5F8F1F69" w14:textId="77777777" w:rsidR="00D4455B" w:rsidRDefault="00D4455B" w:rsidP="00611620"/>
    <w:p w14:paraId="09CED55B" w14:textId="77777777" w:rsidR="00D4455B" w:rsidRDefault="00D4455B" w:rsidP="00611620"/>
    <w:p w14:paraId="2BB5B01E" w14:textId="77777777" w:rsidR="00D4455B" w:rsidRDefault="00D4455B" w:rsidP="00611620"/>
    <w:p w14:paraId="47FACDE2" w14:textId="77777777" w:rsidR="00D4455B" w:rsidRDefault="00D4455B" w:rsidP="00611620"/>
    <w:p w14:paraId="0C354C9A" w14:textId="77777777" w:rsidR="00D4455B" w:rsidRDefault="00D4455B" w:rsidP="00611620"/>
    <w:p w14:paraId="6C9D553F" w14:textId="77777777" w:rsidR="00D4455B" w:rsidRDefault="00D4455B" w:rsidP="00611620"/>
    <w:p w14:paraId="1CB142DF" w14:textId="77777777" w:rsidR="00D4455B" w:rsidRDefault="00D4455B" w:rsidP="00611620"/>
    <w:p w14:paraId="763B4514" w14:textId="77777777" w:rsidR="00D4455B" w:rsidRDefault="00D4455B" w:rsidP="00611620"/>
    <w:p w14:paraId="61315E1D" w14:textId="77777777" w:rsidR="00D4455B" w:rsidRDefault="00D4455B" w:rsidP="00611620"/>
    <w:p w14:paraId="23B48056" w14:textId="77777777" w:rsidR="00B61FFD" w:rsidRDefault="00B61FFD" w:rsidP="00611620"/>
    <w:p w14:paraId="0BBF5935" w14:textId="77777777" w:rsidR="00B61FFD" w:rsidRDefault="00B61FFD" w:rsidP="00611620"/>
    <w:p w14:paraId="6867FBCA" w14:textId="77777777" w:rsidR="00B61FFD" w:rsidRDefault="00B61FFD" w:rsidP="00611620"/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1179"/>
        <w:gridCol w:w="4201"/>
        <w:gridCol w:w="1279"/>
      </w:tblGrid>
      <w:tr w:rsidR="00B61FFD" w:rsidRPr="00760F51" w14:paraId="21208D92" w14:textId="77777777" w:rsidTr="00014DC8">
        <w:trPr>
          <w:trHeight w:val="317"/>
          <w:tblHeader/>
          <w:jc w:val="center"/>
        </w:trPr>
        <w:tc>
          <w:tcPr>
            <w:tcW w:w="9445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07B67"/>
            <w:vAlign w:val="center"/>
          </w:tcPr>
          <w:p w14:paraId="2110EB53" w14:textId="77777777" w:rsidR="00B61FFD" w:rsidRPr="00760F51" w:rsidRDefault="00B61FFD" w:rsidP="00014DC8">
            <w:pPr>
              <w:pStyle w:val="tabletitle"/>
              <w:jc w:val="center"/>
              <w:rPr>
                <w:rFonts w:cs="Lina sans"/>
                <w:rtl/>
              </w:rPr>
            </w:pPr>
            <w:r w:rsidRPr="00760F51">
              <w:rPr>
                <w:rFonts w:cs="Lina sans" w:hint="cs"/>
                <w:rtl/>
              </w:rPr>
              <w:t>حقول البيانات: يتم جلب كافة البيانات من الطلب</w:t>
            </w:r>
          </w:p>
        </w:tc>
      </w:tr>
      <w:tr w:rsidR="00B61FFD" w:rsidRPr="000037B9" w14:paraId="30EF4077" w14:textId="77777777" w:rsidTr="00014DC8">
        <w:trPr>
          <w:trHeight w:val="288"/>
          <w:tblHeader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  <w:hideMark/>
          </w:tcPr>
          <w:p w14:paraId="78E3D947" w14:textId="77777777" w:rsidR="00B61FFD" w:rsidRPr="000037B9" w:rsidRDefault="00B61FFD" w:rsidP="00E23C91">
            <w:pPr>
              <w:jc w:val="center"/>
            </w:pPr>
            <w:r w:rsidRPr="000037B9">
              <w:rPr>
                <w:rFonts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  <w:hideMark/>
          </w:tcPr>
          <w:p w14:paraId="58135E52" w14:textId="77777777" w:rsidR="00B61FFD" w:rsidRPr="000037B9" w:rsidRDefault="00B61FFD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اسم الحقل</w:t>
            </w:r>
          </w:p>
        </w:tc>
        <w:tc>
          <w:tcPr>
            <w:tcW w:w="1179" w:type="dxa"/>
            <w:shd w:val="clear" w:color="auto" w:fill="D9D9D9" w:themeFill="background1" w:themeFillShade="D9"/>
            <w:vAlign w:val="center"/>
            <w:hideMark/>
          </w:tcPr>
          <w:p w14:paraId="7A164E6C" w14:textId="77777777" w:rsidR="00B61FFD" w:rsidRPr="000037B9" w:rsidRDefault="00B61FFD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نوع الحقل</w:t>
            </w:r>
          </w:p>
        </w:tc>
        <w:tc>
          <w:tcPr>
            <w:tcW w:w="4201" w:type="dxa"/>
            <w:shd w:val="clear" w:color="auto" w:fill="D9D9D9" w:themeFill="background1" w:themeFillShade="D9"/>
            <w:vAlign w:val="center"/>
            <w:hideMark/>
          </w:tcPr>
          <w:p w14:paraId="44CB6EE2" w14:textId="77777777" w:rsidR="00B61FFD" w:rsidRPr="000037B9" w:rsidRDefault="00B61FFD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القيود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  <w:hideMark/>
          </w:tcPr>
          <w:p w14:paraId="4B69B270" w14:textId="77777777" w:rsidR="00B61FFD" w:rsidRPr="000037B9" w:rsidRDefault="00B61FFD" w:rsidP="00E23C91">
            <w:pPr>
              <w:jc w:val="center"/>
              <w:rPr>
                <w:rtl/>
              </w:rPr>
            </w:pPr>
            <w:r w:rsidRPr="000037B9">
              <w:rPr>
                <w:rFonts w:hint="cs"/>
                <w:rtl/>
              </w:rPr>
              <w:t>حالة الحقل</w:t>
            </w:r>
          </w:p>
        </w:tc>
      </w:tr>
      <w:tr w:rsidR="00B61FFD" w:rsidRPr="00A348FB" w14:paraId="4EA7B579" w14:textId="77777777" w:rsidTr="00014DC8">
        <w:trPr>
          <w:trHeight w:val="20"/>
          <w:jc w:val="center"/>
        </w:trPr>
        <w:tc>
          <w:tcPr>
            <w:tcW w:w="9445" w:type="dxa"/>
            <w:gridSpan w:val="5"/>
            <w:shd w:val="clear" w:color="auto" w:fill="E2EFD9" w:themeFill="accent6" w:themeFillTint="33"/>
            <w:vAlign w:val="center"/>
          </w:tcPr>
          <w:p w14:paraId="6588DD89" w14:textId="77777777" w:rsidR="00B61FFD" w:rsidRPr="00A348FB" w:rsidRDefault="00B61FFD" w:rsidP="00014DC8">
            <w:pPr>
              <w:pStyle w:val="a2"/>
              <w:jc w:val="center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 w:hint="cs"/>
                <w:sz w:val="18"/>
                <w:szCs w:val="18"/>
                <w:rtl/>
                <w:lang w:bidi="ar-EG"/>
              </w:rPr>
              <w:t>بيانات الطلب الأساسية</w:t>
            </w:r>
          </w:p>
        </w:tc>
      </w:tr>
      <w:tr w:rsidR="00B61FFD" w:rsidRPr="00A348FB" w14:paraId="3E9E47E0" w14:textId="77777777" w:rsidTr="00014DC8">
        <w:trPr>
          <w:trHeight w:val="20"/>
          <w:jc w:val="center"/>
        </w:trPr>
        <w:tc>
          <w:tcPr>
            <w:tcW w:w="447" w:type="dxa"/>
            <w:vAlign w:val="center"/>
          </w:tcPr>
          <w:p w14:paraId="12E9C198" w14:textId="77777777" w:rsidR="00B61FFD" w:rsidRPr="00B61FFD" w:rsidRDefault="00B61FF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  <w:rtl/>
              </w:rPr>
            </w:pPr>
          </w:p>
        </w:tc>
        <w:tc>
          <w:tcPr>
            <w:tcW w:w="2339" w:type="dxa"/>
            <w:vAlign w:val="center"/>
          </w:tcPr>
          <w:p w14:paraId="2CB4A782" w14:textId="77777777" w:rsidR="00B61FFD" w:rsidRPr="00A348FB" w:rsidRDefault="00B61FFD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رقم الطلب</w:t>
            </w:r>
          </w:p>
        </w:tc>
        <w:tc>
          <w:tcPr>
            <w:tcW w:w="1179" w:type="dxa"/>
            <w:vAlign w:val="center"/>
          </w:tcPr>
          <w:p w14:paraId="298ADE0D" w14:textId="77777777" w:rsidR="00B61FFD" w:rsidRPr="00A348FB" w:rsidRDefault="00B61FFD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4F755890" w14:textId="77777777" w:rsidR="00B61FFD" w:rsidRPr="00A348FB" w:rsidRDefault="00B61FFD" w:rsidP="00014DC8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3D35CDC" w14:textId="77777777" w:rsidR="00B61FFD" w:rsidRPr="00A348FB" w:rsidRDefault="00B61FFD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B61FFD" w:rsidRPr="00A348FB" w14:paraId="3DBB94E2" w14:textId="77777777" w:rsidTr="00014DC8">
        <w:trPr>
          <w:trHeight w:val="20"/>
          <w:jc w:val="center"/>
        </w:trPr>
        <w:tc>
          <w:tcPr>
            <w:tcW w:w="447" w:type="dxa"/>
            <w:vAlign w:val="center"/>
          </w:tcPr>
          <w:p w14:paraId="5938420D" w14:textId="77777777" w:rsidR="00B61FFD" w:rsidRPr="00B61FFD" w:rsidRDefault="00B61FF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5E4AD938" w14:textId="77777777" w:rsidR="00B61FFD" w:rsidRPr="00A348FB" w:rsidRDefault="00B61FFD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تاريخ الطلب</w:t>
            </w:r>
          </w:p>
        </w:tc>
        <w:tc>
          <w:tcPr>
            <w:tcW w:w="1179" w:type="dxa"/>
            <w:vAlign w:val="center"/>
          </w:tcPr>
          <w:p w14:paraId="787C13C7" w14:textId="77777777" w:rsidR="00B61FFD" w:rsidRPr="00A348FB" w:rsidRDefault="00B61FFD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4B0FC2B6" w14:textId="77777777" w:rsidR="00B61FFD" w:rsidRPr="00A348FB" w:rsidRDefault="00B61FFD" w:rsidP="00014DC8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6AD9F0D" w14:textId="77777777" w:rsidR="00B61FFD" w:rsidRPr="00A348FB" w:rsidRDefault="00B61FFD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650C8488" w14:textId="77777777" w:rsidTr="00014DC8">
        <w:trPr>
          <w:trHeight w:val="20"/>
          <w:jc w:val="center"/>
        </w:trPr>
        <w:tc>
          <w:tcPr>
            <w:tcW w:w="447" w:type="dxa"/>
            <w:vAlign w:val="center"/>
          </w:tcPr>
          <w:p w14:paraId="42D651E7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310E236" w14:textId="01E26990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الخدمة</w:t>
            </w:r>
          </w:p>
        </w:tc>
        <w:tc>
          <w:tcPr>
            <w:tcW w:w="1179" w:type="dxa"/>
            <w:vAlign w:val="center"/>
          </w:tcPr>
          <w:p w14:paraId="29C2FC8C" w14:textId="1387EB92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85F52EA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3BFC9C7F" w14:textId="27D56BAC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00A045FC" w14:textId="77777777" w:rsidTr="00A156DB">
        <w:trPr>
          <w:trHeight w:val="20"/>
          <w:jc w:val="center"/>
        </w:trPr>
        <w:tc>
          <w:tcPr>
            <w:tcW w:w="447" w:type="dxa"/>
            <w:vAlign w:val="center"/>
          </w:tcPr>
          <w:p w14:paraId="2C4551CA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A5F79F0" w14:textId="07035B99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حالة الطلب</w:t>
            </w:r>
          </w:p>
        </w:tc>
        <w:tc>
          <w:tcPr>
            <w:tcW w:w="1179" w:type="dxa"/>
          </w:tcPr>
          <w:p w14:paraId="3BD5D7EF" w14:textId="5B66FE42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815126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15C9CD75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79DBCEFA" w14:textId="41906A7E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4E5A6E5D" w14:textId="77777777" w:rsidTr="00A156DB">
        <w:trPr>
          <w:trHeight w:val="20"/>
          <w:jc w:val="center"/>
        </w:trPr>
        <w:tc>
          <w:tcPr>
            <w:tcW w:w="447" w:type="dxa"/>
            <w:vAlign w:val="center"/>
          </w:tcPr>
          <w:p w14:paraId="1FA97D16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443072BC" w14:textId="06C71507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 w:rsidRPr="00A348FB">
              <w:rPr>
                <w:rFonts w:cs="Lina sans"/>
                <w:sz w:val="18"/>
                <w:szCs w:val="18"/>
                <w:rtl/>
                <w:lang w:bidi="ar-EG"/>
              </w:rPr>
              <w:t>مرحلة</w:t>
            </w:r>
            <w:r>
              <w:rPr>
                <w:rFonts w:cs="Lina sans" w:hint="cs"/>
                <w:sz w:val="18"/>
                <w:szCs w:val="18"/>
                <w:rtl/>
                <w:lang w:bidi="ar-EG"/>
              </w:rPr>
              <w:t xml:space="preserve"> الطلب</w:t>
            </w:r>
          </w:p>
        </w:tc>
        <w:tc>
          <w:tcPr>
            <w:tcW w:w="1179" w:type="dxa"/>
          </w:tcPr>
          <w:p w14:paraId="11AE6F0D" w14:textId="19351799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815126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6BE7124C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1AB5DFE1" w14:textId="5C5248C6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4492EE60" w14:textId="77777777" w:rsidTr="00014DC8">
        <w:trPr>
          <w:trHeight w:val="20"/>
          <w:jc w:val="center"/>
        </w:trPr>
        <w:tc>
          <w:tcPr>
            <w:tcW w:w="447" w:type="dxa"/>
            <w:vAlign w:val="center"/>
          </w:tcPr>
          <w:p w14:paraId="1C9F9475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310F02FA" w14:textId="06628C13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تاريخ اعتماد المدير العام</w:t>
            </w:r>
          </w:p>
        </w:tc>
        <w:tc>
          <w:tcPr>
            <w:tcW w:w="1179" w:type="dxa"/>
            <w:vAlign w:val="center"/>
          </w:tcPr>
          <w:p w14:paraId="27F20CAF" w14:textId="7BA086D5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تاريخ</w:t>
            </w:r>
          </w:p>
        </w:tc>
        <w:tc>
          <w:tcPr>
            <w:tcW w:w="4201" w:type="dxa"/>
            <w:vAlign w:val="center"/>
          </w:tcPr>
          <w:p w14:paraId="0BDD6394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4741DB9D" w14:textId="5BBECE70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12220A9A" w14:textId="77777777" w:rsidTr="00014DC8">
        <w:trPr>
          <w:trHeight w:val="20"/>
          <w:jc w:val="center"/>
        </w:trPr>
        <w:tc>
          <w:tcPr>
            <w:tcW w:w="447" w:type="dxa"/>
            <w:vAlign w:val="center"/>
          </w:tcPr>
          <w:p w14:paraId="4F3E6A40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287EE9BA" w14:textId="79444426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اجمالي مبالغ الدعم للطلب</w:t>
            </w:r>
          </w:p>
        </w:tc>
        <w:tc>
          <w:tcPr>
            <w:tcW w:w="1179" w:type="dxa"/>
            <w:vAlign w:val="center"/>
          </w:tcPr>
          <w:p w14:paraId="27D95233" w14:textId="49F9A5C4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رقم</w:t>
            </w:r>
          </w:p>
        </w:tc>
        <w:tc>
          <w:tcPr>
            <w:tcW w:w="4201" w:type="dxa"/>
            <w:vAlign w:val="center"/>
          </w:tcPr>
          <w:p w14:paraId="573328E5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0B4C623" w14:textId="420277DA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7E4BC182" w14:textId="77777777" w:rsidTr="009560C9">
        <w:trPr>
          <w:trHeight w:val="20"/>
          <w:jc w:val="center"/>
        </w:trPr>
        <w:tc>
          <w:tcPr>
            <w:tcW w:w="447" w:type="dxa"/>
            <w:vAlign w:val="center"/>
          </w:tcPr>
          <w:p w14:paraId="4264542F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DFE5908" w14:textId="5CA54402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حالة الصرف</w:t>
            </w:r>
          </w:p>
        </w:tc>
        <w:tc>
          <w:tcPr>
            <w:tcW w:w="1179" w:type="dxa"/>
          </w:tcPr>
          <w:p w14:paraId="41AA4619" w14:textId="508BACED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A1195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3C4FFDC8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3C7AD2F" w14:textId="73BCC5E0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  <w:tr w:rsidR="008C119D" w:rsidRPr="00A348FB" w14:paraId="18CA5CB8" w14:textId="77777777" w:rsidTr="009560C9">
        <w:trPr>
          <w:trHeight w:val="20"/>
          <w:jc w:val="center"/>
        </w:trPr>
        <w:tc>
          <w:tcPr>
            <w:tcW w:w="447" w:type="dxa"/>
            <w:vAlign w:val="center"/>
          </w:tcPr>
          <w:p w14:paraId="749B1044" w14:textId="77777777" w:rsidR="008C119D" w:rsidRPr="00B61FFD" w:rsidRDefault="008C119D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Theme="minorHAnsi" w:eastAsia="Times New Roman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7BCBE58E" w14:textId="587630B8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  <w:lang w:bidi="ar-EG"/>
              </w:rPr>
            </w:pPr>
            <w:r>
              <w:rPr>
                <w:rFonts w:cs="Lina sans" w:hint="cs"/>
                <w:sz w:val="18"/>
                <w:szCs w:val="18"/>
                <w:rtl/>
                <w:lang w:bidi="ar-EG"/>
              </w:rPr>
              <w:t>معتمد الطلب</w:t>
            </w:r>
          </w:p>
        </w:tc>
        <w:tc>
          <w:tcPr>
            <w:tcW w:w="1179" w:type="dxa"/>
          </w:tcPr>
          <w:p w14:paraId="5832654E" w14:textId="1975D13F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5A1195">
              <w:rPr>
                <w:rFonts w:cs="Lina sans" w:hint="cs"/>
                <w:sz w:val="18"/>
                <w:szCs w:val="18"/>
                <w:rtl/>
              </w:rPr>
              <w:t>نص</w:t>
            </w:r>
          </w:p>
        </w:tc>
        <w:tc>
          <w:tcPr>
            <w:tcW w:w="4201" w:type="dxa"/>
            <w:vAlign w:val="center"/>
          </w:tcPr>
          <w:p w14:paraId="206550C2" w14:textId="77777777" w:rsidR="008C119D" w:rsidRPr="00A348FB" w:rsidRDefault="008C119D" w:rsidP="008C119D">
            <w:p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279" w:type="dxa"/>
            <w:vAlign w:val="center"/>
          </w:tcPr>
          <w:p w14:paraId="69D7D9C5" w14:textId="2C0020DB" w:rsidR="008C119D" w:rsidRPr="00A348FB" w:rsidRDefault="008C119D" w:rsidP="008C119D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A348FB">
              <w:rPr>
                <w:rFonts w:cs="Lina sans" w:hint="cs"/>
                <w:sz w:val="18"/>
                <w:szCs w:val="18"/>
                <w:rtl/>
              </w:rPr>
              <w:t>للقراءة فقط</w:t>
            </w:r>
          </w:p>
        </w:tc>
      </w:tr>
    </w:tbl>
    <w:p w14:paraId="297F34B5" w14:textId="77777777" w:rsidR="00B61FFD" w:rsidRDefault="00B61FFD" w:rsidP="00611620"/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2339"/>
        <w:gridCol w:w="6659"/>
      </w:tblGrid>
      <w:tr w:rsidR="00374F9B" w:rsidRPr="000037B9" w14:paraId="3E7077F9" w14:textId="77777777" w:rsidTr="00014DC8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3288A00A" w14:textId="77777777" w:rsidR="00374F9B" w:rsidRPr="000037B9" w:rsidRDefault="00374F9B" w:rsidP="00014DC8">
            <w:pPr>
              <w:pStyle w:val="tabletitle"/>
              <w:jc w:val="center"/>
              <w:rPr>
                <w:rtl/>
              </w:rPr>
            </w:pPr>
            <w:r w:rsidRPr="000037B9">
              <w:rPr>
                <w:rtl/>
              </w:rPr>
              <w:t>الأزرار والأحداث</w:t>
            </w:r>
          </w:p>
        </w:tc>
      </w:tr>
      <w:tr w:rsidR="00374F9B" w:rsidRPr="00104590" w14:paraId="1A1935FA" w14:textId="77777777" w:rsidTr="00014DC8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7BB76B36" w14:textId="77777777" w:rsidR="00374F9B" w:rsidRPr="001D7C3B" w:rsidRDefault="00374F9B" w:rsidP="00014DC8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م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4698FC10" w14:textId="77777777" w:rsidR="00374F9B" w:rsidRPr="001D7C3B" w:rsidRDefault="00374F9B" w:rsidP="00014DC8">
            <w:pPr>
              <w:jc w:val="center"/>
              <w:rPr>
                <w:rFonts w:cs="Lina sans"/>
              </w:rPr>
            </w:pPr>
            <w:r w:rsidRPr="001D7C3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6659" w:type="dxa"/>
            <w:shd w:val="clear" w:color="auto" w:fill="D9D9D9" w:themeFill="background1" w:themeFillShade="D9"/>
            <w:vAlign w:val="center"/>
          </w:tcPr>
          <w:p w14:paraId="760ADEFB" w14:textId="77777777" w:rsidR="00374F9B" w:rsidRPr="001D7C3B" w:rsidRDefault="00374F9B" w:rsidP="00014DC8">
            <w:pPr>
              <w:jc w:val="center"/>
              <w:rPr>
                <w:rFonts w:cs="Lina sans"/>
                <w:rtl/>
              </w:rPr>
            </w:pPr>
            <w:r w:rsidRPr="001D7C3B">
              <w:rPr>
                <w:rFonts w:cs="Lina sans" w:hint="cs"/>
                <w:rtl/>
              </w:rPr>
              <w:t>الحدث</w:t>
            </w:r>
          </w:p>
        </w:tc>
      </w:tr>
      <w:tr w:rsidR="00374F9B" w:rsidRPr="00104590" w14:paraId="5C7A9078" w14:textId="77777777" w:rsidTr="00014DC8">
        <w:trPr>
          <w:trHeight w:val="20"/>
          <w:jc w:val="center"/>
        </w:trPr>
        <w:tc>
          <w:tcPr>
            <w:tcW w:w="447" w:type="dxa"/>
            <w:vAlign w:val="center"/>
          </w:tcPr>
          <w:p w14:paraId="543875C9" w14:textId="77777777" w:rsidR="00374F9B" w:rsidRPr="001D7C3B" w:rsidRDefault="00374F9B">
            <w:pPr>
              <w:pStyle w:val="ListParagraph"/>
              <w:numPr>
                <w:ilvl w:val="0"/>
                <w:numId w:val="85"/>
              </w:numPr>
              <w:rPr>
                <w:rFonts w:asciiTheme="minorHAnsi" w:hAnsiTheme="minorHAnsi" w:cs="Lina sans"/>
                <w:sz w:val="18"/>
                <w:szCs w:val="18"/>
              </w:rPr>
            </w:pPr>
          </w:p>
        </w:tc>
        <w:tc>
          <w:tcPr>
            <w:tcW w:w="2339" w:type="dxa"/>
            <w:vAlign w:val="center"/>
          </w:tcPr>
          <w:p w14:paraId="150B822E" w14:textId="152CF71B" w:rsidR="00374F9B" w:rsidRPr="00104590" w:rsidRDefault="00374F9B" w:rsidP="00014DC8">
            <w:pPr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التالي</w:t>
            </w:r>
            <w:r w:rsidRPr="00104590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6659" w:type="dxa"/>
            <w:vAlign w:val="center"/>
          </w:tcPr>
          <w:p w14:paraId="758DD03C" w14:textId="1F1714EA" w:rsidR="00374F9B" w:rsidRPr="00104590" w:rsidRDefault="00244208" w:rsidP="00014DC8">
            <w:pPr>
              <w:rPr>
                <w:rFonts w:cs="Lina sans"/>
                <w:sz w:val="18"/>
                <w:szCs w:val="18"/>
                <w:rtl/>
              </w:rPr>
            </w:pPr>
            <w:r w:rsidRPr="00DF33CE">
              <w:rPr>
                <w:rFonts w:cs="Lina sans" w:hint="cs"/>
                <w:sz w:val="18"/>
                <w:szCs w:val="18"/>
                <w:rtl/>
              </w:rPr>
              <w:t>يتم الانتقال الى تبويب الاجراء</w:t>
            </w:r>
            <w:r>
              <w:rPr>
                <w:rFonts w:cs="Lina sans" w:hint="cs"/>
                <w:sz w:val="18"/>
                <w:szCs w:val="18"/>
                <w:rtl/>
              </w:rPr>
              <w:t xml:space="preserve"> التالي </w:t>
            </w:r>
            <w:r w:rsidRPr="00244208">
              <w:rPr>
                <w:rFonts w:cs="Lina sans" w:hint="cs"/>
                <w:sz w:val="18"/>
                <w:szCs w:val="18"/>
                <w:rtl/>
              </w:rPr>
              <w:t>اعتماد الصرف من قبل ممثل الإدارة المالية</w:t>
            </w:r>
          </w:p>
        </w:tc>
      </w:tr>
    </w:tbl>
    <w:p w14:paraId="2DF4CF28" w14:textId="77777777" w:rsidR="00B61FFD" w:rsidRDefault="00B61FFD" w:rsidP="00611620"/>
    <w:p w14:paraId="7DABA899" w14:textId="77777777" w:rsidR="00B61FFD" w:rsidRDefault="00B61FFD" w:rsidP="00611620"/>
    <w:p w14:paraId="09D6418C" w14:textId="77777777" w:rsidR="00B61FFD" w:rsidRDefault="00B61FFD" w:rsidP="00611620"/>
    <w:p w14:paraId="5DF541AD" w14:textId="77777777" w:rsidR="00B61FFD" w:rsidRDefault="00B61FFD" w:rsidP="00611620"/>
    <w:p w14:paraId="1407F0BE" w14:textId="77777777" w:rsidR="00B61FFD" w:rsidRDefault="00B61FFD" w:rsidP="00611620"/>
    <w:p w14:paraId="3F6105A2" w14:textId="77777777" w:rsidR="00B61FFD" w:rsidRDefault="00B61FFD" w:rsidP="00611620"/>
    <w:p w14:paraId="191F6687" w14:textId="77777777" w:rsidR="00B61FFD" w:rsidRDefault="00B61FFD" w:rsidP="00611620"/>
    <w:p w14:paraId="5CF8799F" w14:textId="77777777" w:rsidR="00B61FFD" w:rsidRDefault="00B61FFD" w:rsidP="00611620"/>
    <w:p w14:paraId="24C98EFE" w14:textId="77777777" w:rsidR="00B61FFD" w:rsidRDefault="00B61FFD" w:rsidP="00611620"/>
    <w:p w14:paraId="2B1284DA" w14:textId="77777777" w:rsidR="00B61FFD" w:rsidRDefault="00B61FFD" w:rsidP="00611620">
      <w:pPr>
        <w:rPr>
          <w:rtl/>
        </w:rPr>
      </w:pPr>
    </w:p>
    <w:p w14:paraId="456CDBA5" w14:textId="77777777" w:rsidR="00141F4A" w:rsidRDefault="00141F4A" w:rsidP="00611620">
      <w:pPr>
        <w:rPr>
          <w:rtl/>
        </w:rPr>
      </w:pPr>
    </w:p>
    <w:p w14:paraId="505CE93E" w14:textId="77777777" w:rsidR="00141F4A" w:rsidRDefault="00141F4A" w:rsidP="00611620">
      <w:pPr>
        <w:rPr>
          <w:rtl/>
        </w:rPr>
      </w:pPr>
    </w:p>
    <w:p w14:paraId="48D88D13" w14:textId="77777777" w:rsidR="00141F4A" w:rsidRPr="0053293C" w:rsidRDefault="00141F4A">
      <w:pPr>
        <w:pStyle w:val="Heading3"/>
        <w:numPr>
          <w:ilvl w:val="1"/>
          <w:numId w:val="83"/>
        </w:numPr>
        <w:rPr>
          <w:rFonts w:cs="Lina sans"/>
          <w:rtl/>
        </w:rPr>
      </w:pPr>
      <w:r w:rsidRPr="0053293C">
        <w:rPr>
          <w:rFonts w:cs="Lina sans" w:hint="cs"/>
          <w:rtl/>
        </w:rPr>
        <w:t>شاشة إجراءات الطلب</w:t>
      </w:r>
    </w:p>
    <w:p w14:paraId="43DD41CD" w14:textId="77777777" w:rsidR="00141F4A" w:rsidRDefault="00141F4A" w:rsidP="00611620">
      <w:pPr>
        <w:rPr>
          <w:rtl/>
        </w:rPr>
      </w:pPr>
    </w:p>
    <w:p w14:paraId="130019B8" w14:textId="687EE3EC" w:rsidR="00141F4A" w:rsidRDefault="00B778E8" w:rsidP="00611620">
      <w:pPr>
        <w:rPr>
          <w:rtl/>
        </w:rPr>
      </w:pPr>
      <w:r w:rsidRPr="00606433">
        <w:rPr>
          <w:noProof/>
        </w:rPr>
        <w:drawing>
          <wp:anchor distT="0" distB="0" distL="114300" distR="114300" simplePos="0" relativeHeight="252055552" behindDoc="0" locked="0" layoutInCell="1" allowOverlap="1" wp14:anchorId="52F5F061" wp14:editId="3E1BAAA0">
            <wp:simplePos x="0" y="0"/>
            <wp:positionH relativeFrom="column">
              <wp:posOffset>832859</wp:posOffset>
            </wp:positionH>
            <wp:positionV relativeFrom="paragraph">
              <wp:posOffset>56328</wp:posOffset>
            </wp:positionV>
            <wp:extent cx="4548505" cy="1568450"/>
            <wp:effectExtent l="19050" t="19050" r="23495" b="12700"/>
            <wp:wrapSquare wrapText="bothSides"/>
            <wp:docPr id="17357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1069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1568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A14BD" w14:textId="2C99750A" w:rsidR="00141F4A" w:rsidRDefault="00141F4A" w:rsidP="00611620">
      <w:pPr>
        <w:rPr>
          <w:rtl/>
        </w:rPr>
      </w:pPr>
    </w:p>
    <w:p w14:paraId="79B4B643" w14:textId="1F412622" w:rsidR="00141F4A" w:rsidRDefault="00141F4A" w:rsidP="00611620">
      <w:pPr>
        <w:rPr>
          <w:rtl/>
        </w:rPr>
      </w:pPr>
    </w:p>
    <w:p w14:paraId="2273A047" w14:textId="310843FD" w:rsidR="00141F4A" w:rsidRDefault="00141F4A" w:rsidP="00611620"/>
    <w:p w14:paraId="303FDA66" w14:textId="29F92830" w:rsidR="00B61FFD" w:rsidRDefault="00B61FFD" w:rsidP="00611620"/>
    <w:p w14:paraId="4AE710A0" w14:textId="2680DACA" w:rsidR="00B61FFD" w:rsidRDefault="00B61FFD" w:rsidP="00611620"/>
    <w:p w14:paraId="094B41DE" w14:textId="55102C43" w:rsidR="00D4455B" w:rsidRDefault="00D4455B" w:rsidP="00670005"/>
    <w:p w14:paraId="2AC9BA37" w14:textId="704D8AF5" w:rsidR="00D4455B" w:rsidRDefault="00D4455B" w:rsidP="00611620"/>
    <w:p w14:paraId="487E6E87" w14:textId="77777777" w:rsidR="00D4455B" w:rsidRDefault="00D4455B" w:rsidP="00611620"/>
    <w:tbl>
      <w:tblPr>
        <w:bidiVisual/>
        <w:tblW w:w="945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"/>
        <w:gridCol w:w="1709"/>
        <w:gridCol w:w="995"/>
        <w:gridCol w:w="5040"/>
        <w:gridCol w:w="1266"/>
      </w:tblGrid>
      <w:tr w:rsidR="00B778E8" w:rsidRPr="00CA0B88" w14:paraId="0DAB7F52" w14:textId="77777777" w:rsidTr="00014DC8">
        <w:trPr>
          <w:trHeight w:val="20"/>
          <w:tblHeader/>
          <w:jc w:val="center"/>
        </w:trPr>
        <w:tc>
          <w:tcPr>
            <w:tcW w:w="9454" w:type="dxa"/>
            <w:gridSpan w:val="5"/>
            <w:shd w:val="clear" w:color="auto" w:fill="307B67"/>
            <w:vAlign w:val="center"/>
          </w:tcPr>
          <w:p w14:paraId="52EA9D90" w14:textId="77777777" w:rsidR="00B778E8" w:rsidRPr="00CA0B88" w:rsidRDefault="00B778E8" w:rsidP="00014DC8">
            <w:pPr>
              <w:pStyle w:val="tabletitle"/>
              <w:jc w:val="center"/>
              <w:rPr>
                <w:rFonts w:cs="Lina sans"/>
                <w:rtl/>
              </w:rPr>
            </w:pPr>
            <w:r w:rsidRPr="00CA0B88">
              <w:rPr>
                <w:rFonts w:cs="Lina sans" w:hint="cs"/>
                <w:rtl/>
              </w:rPr>
              <w:t>حقول البيانات</w:t>
            </w:r>
          </w:p>
        </w:tc>
      </w:tr>
      <w:tr w:rsidR="00B778E8" w:rsidRPr="00024B60" w14:paraId="357A3A47" w14:textId="77777777" w:rsidTr="00014DC8">
        <w:trPr>
          <w:trHeight w:val="20"/>
          <w:tblHeader/>
          <w:jc w:val="center"/>
        </w:trPr>
        <w:tc>
          <w:tcPr>
            <w:tcW w:w="444" w:type="dxa"/>
            <w:shd w:val="clear" w:color="auto" w:fill="D9D9D9" w:themeFill="background1" w:themeFillShade="D9"/>
            <w:vAlign w:val="center"/>
            <w:hideMark/>
          </w:tcPr>
          <w:p w14:paraId="074036BF" w14:textId="77777777" w:rsidR="00B778E8" w:rsidRPr="00024B60" w:rsidRDefault="00B778E8" w:rsidP="00014DC8">
            <w:pPr>
              <w:jc w:val="center"/>
              <w:rPr>
                <w:rFonts w:cs="Lina sans"/>
                <w:sz w:val="18"/>
                <w:szCs w:val="18"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م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  <w:hideMark/>
          </w:tcPr>
          <w:p w14:paraId="4580FB94" w14:textId="77777777" w:rsidR="00B778E8" w:rsidRPr="00024B60" w:rsidRDefault="00B778E8" w:rsidP="00014DC8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اسم الحقل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  <w:hideMark/>
          </w:tcPr>
          <w:p w14:paraId="00402D78" w14:textId="77777777" w:rsidR="00B778E8" w:rsidRPr="00024B60" w:rsidRDefault="00B778E8" w:rsidP="00014DC8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نوع الحقل</w:t>
            </w:r>
          </w:p>
        </w:tc>
        <w:tc>
          <w:tcPr>
            <w:tcW w:w="5040" w:type="dxa"/>
            <w:shd w:val="clear" w:color="auto" w:fill="D9D9D9" w:themeFill="background1" w:themeFillShade="D9"/>
            <w:vAlign w:val="center"/>
            <w:hideMark/>
          </w:tcPr>
          <w:p w14:paraId="391CF9C2" w14:textId="77777777" w:rsidR="00B778E8" w:rsidRPr="00024B60" w:rsidRDefault="00B778E8" w:rsidP="00014DC8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القيود</w:t>
            </w:r>
          </w:p>
        </w:tc>
        <w:tc>
          <w:tcPr>
            <w:tcW w:w="1266" w:type="dxa"/>
            <w:shd w:val="clear" w:color="auto" w:fill="D9D9D9" w:themeFill="background1" w:themeFillShade="D9"/>
            <w:vAlign w:val="center"/>
            <w:hideMark/>
          </w:tcPr>
          <w:p w14:paraId="27A664EA" w14:textId="77777777" w:rsidR="00B778E8" w:rsidRPr="00024B60" w:rsidRDefault="00B778E8" w:rsidP="00014DC8">
            <w:pPr>
              <w:jc w:val="center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حالة الحقل</w:t>
            </w:r>
          </w:p>
        </w:tc>
      </w:tr>
      <w:tr w:rsidR="00B778E8" w:rsidRPr="00024B60" w14:paraId="64E51BE7" w14:textId="77777777" w:rsidTr="00014DC8">
        <w:trPr>
          <w:trHeight w:val="20"/>
          <w:jc w:val="center"/>
        </w:trPr>
        <w:tc>
          <w:tcPr>
            <w:tcW w:w="444" w:type="dxa"/>
            <w:vAlign w:val="center"/>
          </w:tcPr>
          <w:p w14:paraId="2D1A8465" w14:textId="77777777" w:rsidR="00B778E8" w:rsidRPr="00B778E8" w:rsidRDefault="00B778E8">
            <w:pPr>
              <w:pStyle w:val="ListParagraph"/>
              <w:numPr>
                <w:ilvl w:val="0"/>
                <w:numId w:val="82"/>
              </w:numPr>
              <w:rPr>
                <w:rFonts w:asciiTheme="minorHAnsi" w:hAnsiTheme="minorHAnsi" w:cs="Lina sans"/>
                <w:noProof/>
                <w:sz w:val="18"/>
                <w:szCs w:val="18"/>
              </w:rPr>
            </w:pPr>
          </w:p>
        </w:tc>
        <w:tc>
          <w:tcPr>
            <w:tcW w:w="1709" w:type="dxa"/>
            <w:vAlign w:val="center"/>
          </w:tcPr>
          <w:p w14:paraId="6D55DEEB" w14:textId="79533A28" w:rsidR="00B778E8" w:rsidRPr="00024B60" w:rsidRDefault="002F798F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التوصيات</w:t>
            </w:r>
            <w:r w:rsidR="00B778E8" w:rsidRPr="00024B60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95" w:type="dxa"/>
            <w:vAlign w:val="center"/>
          </w:tcPr>
          <w:p w14:paraId="1255E179" w14:textId="6F46CDC5" w:rsidR="00B778E8" w:rsidRPr="00024B60" w:rsidRDefault="002F798F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 xml:space="preserve">نص </w:t>
            </w:r>
          </w:p>
        </w:tc>
        <w:tc>
          <w:tcPr>
            <w:tcW w:w="5040" w:type="dxa"/>
            <w:vAlign w:val="center"/>
          </w:tcPr>
          <w:p w14:paraId="03B79B6E" w14:textId="6EFD4F89" w:rsidR="00B778E8" w:rsidRPr="00024B60" w:rsidRDefault="002F798F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يتم تدوين التوصيات من قبل ممثل الإدارة المالية</w:t>
            </w:r>
            <w:r w:rsidR="00B778E8" w:rsidRPr="00024B60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14:paraId="35D26E7A" w14:textId="77777777" w:rsidR="00B778E8" w:rsidRPr="00024B60" w:rsidRDefault="00B778E8" w:rsidP="00014DC8">
            <w:pPr>
              <w:pStyle w:val="a2"/>
              <w:rPr>
                <w:rFonts w:cs="Lina sans"/>
                <w:sz w:val="18"/>
                <w:szCs w:val="18"/>
                <w:rtl/>
              </w:rPr>
            </w:pPr>
            <w:r w:rsidRPr="00024B60">
              <w:rPr>
                <w:rFonts w:cs="Lina sans" w:hint="cs"/>
                <w:sz w:val="18"/>
                <w:szCs w:val="18"/>
                <w:rtl/>
              </w:rPr>
              <w:t>إلزامي</w:t>
            </w:r>
          </w:p>
        </w:tc>
      </w:tr>
    </w:tbl>
    <w:p w14:paraId="3288BE94" w14:textId="77777777" w:rsidR="00D4455B" w:rsidRDefault="00D4455B" w:rsidP="00611620"/>
    <w:tbl>
      <w:tblPr>
        <w:bidiVisual/>
        <w:tblW w:w="944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7"/>
        <w:gridCol w:w="1713"/>
        <w:gridCol w:w="7285"/>
      </w:tblGrid>
      <w:tr w:rsidR="0099110B" w:rsidRPr="00DF33CE" w14:paraId="5A9FE5DE" w14:textId="77777777" w:rsidTr="00014DC8">
        <w:trPr>
          <w:trHeight w:val="20"/>
          <w:jc w:val="center"/>
        </w:trPr>
        <w:tc>
          <w:tcPr>
            <w:tcW w:w="9445" w:type="dxa"/>
            <w:gridSpan w:val="3"/>
            <w:shd w:val="clear" w:color="auto" w:fill="307B67"/>
            <w:vAlign w:val="center"/>
          </w:tcPr>
          <w:p w14:paraId="1EB9D7FE" w14:textId="77777777" w:rsidR="0099110B" w:rsidRPr="00DF33CE" w:rsidRDefault="0099110B" w:rsidP="00014DC8">
            <w:pPr>
              <w:pStyle w:val="tabletitle"/>
              <w:jc w:val="center"/>
              <w:rPr>
                <w:rFonts w:cs="Lina sans"/>
                <w:rtl/>
              </w:rPr>
            </w:pPr>
            <w:r w:rsidRPr="00DF33CE">
              <w:rPr>
                <w:rFonts w:cs="Lina sans"/>
                <w:rtl/>
              </w:rPr>
              <w:t>الأزرار والأحداث</w:t>
            </w:r>
          </w:p>
        </w:tc>
      </w:tr>
      <w:tr w:rsidR="0099110B" w:rsidRPr="00A348FB" w14:paraId="1D285581" w14:textId="77777777" w:rsidTr="0099110B">
        <w:trPr>
          <w:trHeight w:val="20"/>
          <w:jc w:val="center"/>
        </w:trPr>
        <w:tc>
          <w:tcPr>
            <w:tcW w:w="447" w:type="dxa"/>
            <w:shd w:val="clear" w:color="auto" w:fill="D9D9D9" w:themeFill="background1" w:themeFillShade="D9"/>
            <w:vAlign w:val="center"/>
          </w:tcPr>
          <w:p w14:paraId="43425123" w14:textId="77777777" w:rsidR="0099110B" w:rsidRPr="00A348FB" w:rsidRDefault="0099110B" w:rsidP="00014DC8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م</w:t>
            </w:r>
          </w:p>
        </w:tc>
        <w:tc>
          <w:tcPr>
            <w:tcW w:w="1713" w:type="dxa"/>
            <w:shd w:val="clear" w:color="auto" w:fill="D9D9D9" w:themeFill="background1" w:themeFillShade="D9"/>
            <w:vAlign w:val="center"/>
          </w:tcPr>
          <w:p w14:paraId="622F7D3C" w14:textId="77777777" w:rsidR="0099110B" w:rsidRPr="00A348FB" w:rsidRDefault="0099110B" w:rsidP="00014DC8">
            <w:pPr>
              <w:jc w:val="center"/>
              <w:rPr>
                <w:rFonts w:cs="Lina sans"/>
              </w:rPr>
            </w:pPr>
            <w:r w:rsidRPr="00A348FB">
              <w:rPr>
                <w:rFonts w:cs="Lina sans" w:hint="cs"/>
                <w:rtl/>
              </w:rPr>
              <w:t>النقر على</w:t>
            </w:r>
          </w:p>
        </w:tc>
        <w:tc>
          <w:tcPr>
            <w:tcW w:w="7285" w:type="dxa"/>
            <w:shd w:val="clear" w:color="auto" w:fill="D9D9D9" w:themeFill="background1" w:themeFillShade="D9"/>
            <w:vAlign w:val="center"/>
          </w:tcPr>
          <w:p w14:paraId="52E4589D" w14:textId="77777777" w:rsidR="0099110B" w:rsidRPr="00A348FB" w:rsidRDefault="0099110B" w:rsidP="00014DC8">
            <w:pPr>
              <w:jc w:val="center"/>
              <w:rPr>
                <w:rFonts w:cs="Lina sans"/>
                <w:rtl/>
              </w:rPr>
            </w:pPr>
            <w:r w:rsidRPr="00A348FB">
              <w:rPr>
                <w:rFonts w:cs="Lina sans" w:hint="cs"/>
                <w:rtl/>
              </w:rPr>
              <w:t>الحدث</w:t>
            </w:r>
          </w:p>
        </w:tc>
      </w:tr>
      <w:tr w:rsidR="0099110B" w:rsidRPr="00DF33CE" w14:paraId="0BC121F9" w14:textId="77777777" w:rsidTr="0099110B">
        <w:trPr>
          <w:trHeight w:val="20"/>
          <w:jc w:val="center"/>
        </w:trPr>
        <w:tc>
          <w:tcPr>
            <w:tcW w:w="447" w:type="dxa"/>
            <w:vAlign w:val="center"/>
          </w:tcPr>
          <w:p w14:paraId="2F6500DE" w14:textId="77777777" w:rsidR="0099110B" w:rsidRPr="00B61FFD" w:rsidRDefault="0099110B">
            <w:pPr>
              <w:pStyle w:val="ListParagraph"/>
              <w:numPr>
                <w:ilvl w:val="0"/>
                <w:numId w:val="56"/>
              </w:numPr>
              <w:rPr>
                <w:rFonts w:cs="Lina sans"/>
                <w:sz w:val="18"/>
                <w:szCs w:val="18"/>
                <w:rtl/>
              </w:rPr>
            </w:pPr>
          </w:p>
        </w:tc>
        <w:tc>
          <w:tcPr>
            <w:tcW w:w="1713" w:type="dxa"/>
            <w:vAlign w:val="center"/>
          </w:tcPr>
          <w:p w14:paraId="50DF17AB" w14:textId="17C797B8" w:rsidR="0099110B" w:rsidRPr="00DF33CE" w:rsidRDefault="0099110B" w:rsidP="00014DC8">
            <w:pPr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اعتماد الصرف</w:t>
            </w:r>
          </w:p>
        </w:tc>
        <w:tc>
          <w:tcPr>
            <w:tcW w:w="7285" w:type="dxa"/>
            <w:vAlign w:val="center"/>
          </w:tcPr>
          <w:p w14:paraId="352E87F8" w14:textId="78CC8738" w:rsidR="00CC60A3" w:rsidRDefault="0099110B" w:rsidP="00014DC8">
            <w:pPr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>يتم</w:t>
            </w:r>
            <w:r w:rsidR="00CC60A3">
              <w:rPr>
                <w:rFonts w:cs="Lina sans" w:hint="cs"/>
                <w:sz w:val="18"/>
                <w:szCs w:val="18"/>
                <w:rtl/>
              </w:rPr>
              <w:t xml:space="preserve"> اظهار نافذة منبثقة يتم فيها إما</w:t>
            </w:r>
            <w:r w:rsidR="00F42CDC">
              <w:rPr>
                <w:rFonts w:cs="Lina sans" w:hint="cs"/>
                <w:sz w:val="18"/>
                <w:szCs w:val="18"/>
                <w:rtl/>
              </w:rPr>
              <w:t xml:space="preserve"> الضغط على</w:t>
            </w:r>
            <w:r w:rsidR="00CC60A3">
              <w:rPr>
                <w:rFonts w:cs="Lina sans" w:hint="cs"/>
                <w:sz w:val="18"/>
                <w:szCs w:val="18"/>
                <w:rtl/>
              </w:rPr>
              <w:t>:</w:t>
            </w:r>
          </w:p>
          <w:p w14:paraId="617A807B" w14:textId="30A1585A" w:rsidR="00CC60A3" w:rsidRPr="00CC60A3" w:rsidRDefault="002F3966" w:rsidP="00CC60A3">
            <w:pPr>
              <w:pStyle w:val="a0"/>
              <w:framePr w:wrap="around"/>
              <w:ind w:left="430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  <w:lang w:bidi="ar-SA"/>
              </w:rPr>
              <w:t>"</w:t>
            </w:r>
            <w:r w:rsidR="00F42CDC">
              <w:rPr>
                <w:rFonts w:cs="Lina sans" w:hint="cs"/>
                <w:sz w:val="18"/>
                <w:szCs w:val="18"/>
                <w:rtl/>
                <w:lang w:bidi="ar-SA"/>
              </w:rPr>
              <w:t>نعم</w:t>
            </w:r>
            <w:r>
              <w:rPr>
                <w:rFonts w:cs="Lina sans" w:hint="cs"/>
                <w:sz w:val="18"/>
                <w:szCs w:val="18"/>
                <w:rtl/>
                <w:lang w:bidi="ar-SA"/>
              </w:rPr>
              <w:t xml:space="preserve">" </w:t>
            </w:r>
            <w:r w:rsidR="00F42CDC">
              <w:rPr>
                <w:rFonts w:cs="Lina sans" w:hint="cs"/>
                <w:sz w:val="18"/>
                <w:szCs w:val="18"/>
                <w:rtl/>
                <w:lang w:bidi="ar-SA"/>
              </w:rPr>
              <w:t xml:space="preserve"> ل</w:t>
            </w:r>
            <w:r w:rsidR="00CC60A3" w:rsidRPr="00CC60A3">
              <w:rPr>
                <w:rFonts w:cs="Lina sans" w:hint="cs"/>
                <w:sz w:val="18"/>
                <w:szCs w:val="18"/>
                <w:rtl/>
              </w:rPr>
              <w:t xml:space="preserve">تأكيد اعتماد الصرف وتحويل الطلب إلى </w:t>
            </w:r>
            <w:r w:rsidR="00E50659">
              <w:rPr>
                <w:rFonts w:cs="Lina sans" w:hint="cs"/>
                <w:sz w:val="18"/>
                <w:szCs w:val="18"/>
                <w:rtl/>
              </w:rPr>
              <w:t>"تم الدعم"</w:t>
            </w:r>
            <w:r w:rsidR="00044202">
              <w:rPr>
                <w:rFonts w:cs="Lina sans" w:hint="cs"/>
                <w:sz w:val="18"/>
                <w:szCs w:val="18"/>
                <w:rtl/>
              </w:rPr>
              <w:t>و</w:t>
            </w:r>
            <w:r w:rsidR="00C224D4">
              <w:rPr>
                <w:rFonts w:cs="Lina sans" w:hint="cs"/>
                <w:sz w:val="18"/>
                <w:szCs w:val="18"/>
                <w:rtl/>
              </w:rPr>
              <w:t xml:space="preserve"> </w:t>
            </w:r>
            <w:r w:rsidR="00C224D4" w:rsidRPr="00C224D4">
              <w:rPr>
                <w:rFonts w:cs="Lina sans" w:hint="cs"/>
                <w:sz w:val="18"/>
                <w:szCs w:val="18"/>
                <w:rtl/>
              </w:rPr>
              <w:t xml:space="preserve"> إرسال </w:t>
            </w:r>
            <w:hyperlink w:anchor="_رسائل_إجراء_اعتماد" w:history="1">
              <w:r w:rsidR="00C224D4" w:rsidRPr="00C224D4">
                <w:rPr>
                  <w:rFonts w:cs="Lina sans"/>
                  <w:sz w:val="18"/>
                  <w:szCs w:val="18"/>
                  <w:rtl/>
                </w:rPr>
                <w:t>إشعار</w:t>
              </w:r>
              <w:r w:rsidR="00F42CDC">
                <w:rPr>
                  <w:rFonts w:cs="Lina sans" w:hint="cs"/>
                  <w:sz w:val="18"/>
                  <w:szCs w:val="18"/>
                  <w:rtl/>
                </w:rPr>
                <w:t xml:space="preserve"> </w:t>
              </w:r>
            </w:hyperlink>
            <w:r w:rsidR="00C224D4" w:rsidRPr="00C224D4">
              <w:rPr>
                <w:rFonts w:cs="Lina sans" w:hint="cs"/>
                <w:sz w:val="18"/>
                <w:szCs w:val="18"/>
                <w:rtl/>
              </w:rPr>
              <w:t xml:space="preserve"> إلى المستفيد.</w:t>
            </w:r>
          </w:p>
          <w:p w14:paraId="199BDEDA" w14:textId="0FA442D5" w:rsidR="0099110B" w:rsidRPr="00DF33CE" w:rsidRDefault="002F3966" w:rsidP="00CC60A3">
            <w:pPr>
              <w:pStyle w:val="a0"/>
              <w:framePr w:hSpace="0" w:wrap="auto" w:vAnchor="margin" w:hAnchor="text" w:xAlign="left" w:yAlign="inline"/>
              <w:ind w:left="430"/>
              <w:rPr>
                <w:rFonts w:cs="Lina sans"/>
                <w:sz w:val="18"/>
                <w:szCs w:val="18"/>
                <w:rtl/>
              </w:rPr>
            </w:pPr>
            <w:r>
              <w:rPr>
                <w:rFonts w:cs="Lina sans" w:hint="cs"/>
                <w:sz w:val="18"/>
                <w:szCs w:val="18"/>
                <w:rtl/>
              </w:rPr>
              <w:t xml:space="preserve">"إغلاق" </w:t>
            </w:r>
            <w:r w:rsidR="006F363E">
              <w:rPr>
                <w:rFonts w:cs="Lina sans" w:hint="cs"/>
                <w:sz w:val="18"/>
                <w:szCs w:val="18"/>
                <w:rtl/>
              </w:rPr>
              <w:t xml:space="preserve">لإغلاق </w:t>
            </w:r>
            <w:r w:rsidR="00CC60A3">
              <w:rPr>
                <w:rFonts w:cs="Lina sans" w:hint="cs"/>
                <w:sz w:val="18"/>
                <w:szCs w:val="18"/>
                <w:rtl/>
              </w:rPr>
              <w:t xml:space="preserve">النافذة المنبثقة </w:t>
            </w:r>
            <w:r w:rsidR="006F363E">
              <w:rPr>
                <w:rFonts w:cs="Lina sans" w:hint="cs"/>
                <w:sz w:val="18"/>
                <w:szCs w:val="18"/>
                <w:rtl/>
              </w:rPr>
              <w:t xml:space="preserve">والعودة إلى شاشة طلباتي </w:t>
            </w:r>
            <w:r w:rsidR="00CC60A3">
              <w:rPr>
                <w:rFonts w:cs="Lina sans" w:hint="cs"/>
                <w:sz w:val="18"/>
                <w:szCs w:val="18"/>
                <w:rtl/>
              </w:rPr>
              <w:t xml:space="preserve">بدون </w:t>
            </w:r>
            <w:r w:rsidR="0099110B">
              <w:rPr>
                <w:rFonts w:cs="Lina sans" w:hint="cs"/>
                <w:sz w:val="18"/>
                <w:szCs w:val="18"/>
                <w:rtl/>
              </w:rPr>
              <w:t>اعتماد الصرف</w:t>
            </w:r>
            <w:r w:rsidR="00DB1C25">
              <w:rPr>
                <w:rFonts w:cs="Lina sans" w:hint="cs"/>
                <w:sz w:val="18"/>
                <w:szCs w:val="18"/>
                <w:rtl/>
              </w:rPr>
              <w:t>.</w:t>
            </w:r>
            <w:r w:rsidR="0099110B">
              <w:rPr>
                <w:rFonts w:cs="Lina sans" w:hint="cs"/>
                <w:sz w:val="18"/>
                <w:szCs w:val="18"/>
                <w:rtl/>
              </w:rPr>
              <w:t xml:space="preserve"> </w:t>
            </w:r>
          </w:p>
        </w:tc>
      </w:tr>
    </w:tbl>
    <w:p w14:paraId="0B5FFDF2" w14:textId="77777777" w:rsidR="00D4455B" w:rsidRDefault="00D4455B" w:rsidP="00611620">
      <w:pPr>
        <w:rPr>
          <w:rtl/>
        </w:rPr>
      </w:pPr>
    </w:p>
    <w:p w14:paraId="0F9A57DC" w14:textId="3CB99155" w:rsidR="0099110B" w:rsidRDefault="00256606" w:rsidP="00044202">
      <w:pPr>
        <w:rPr>
          <w:rtl/>
        </w:rPr>
      </w:pPr>
      <w:r w:rsidRPr="002E1A1B">
        <w:rPr>
          <w:noProof/>
        </w:rPr>
        <w:drawing>
          <wp:anchor distT="0" distB="0" distL="114300" distR="114300" simplePos="0" relativeHeight="252056576" behindDoc="0" locked="0" layoutInCell="1" allowOverlap="1" wp14:anchorId="4D6250E1" wp14:editId="5BB24A0B">
            <wp:simplePos x="0" y="0"/>
            <wp:positionH relativeFrom="margin">
              <wp:posOffset>1967018</wp:posOffset>
            </wp:positionH>
            <wp:positionV relativeFrom="paragraph">
              <wp:posOffset>47837</wp:posOffset>
            </wp:positionV>
            <wp:extent cx="2687320" cy="1366520"/>
            <wp:effectExtent l="19050" t="19050" r="17780" b="24130"/>
            <wp:wrapSquare wrapText="bothSides"/>
            <wp:docPr id="21062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45698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366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110B" w:rsidSect="00EC771A">
      <w:headerReference w:type="default" r:id="rId83"/>
      <w:footerReference w:type="default" r:id="rId84"/>
      <w:pgSz w:w="11906" w:h="16838" w:code="9"/>
      <w:pgMar w:top="1248" w:right="1440" w:bottom="1440" w:left="1440" w:header="270" w:footer="0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4" w:author="Hossam Aly" w:date="2026-02-01T20:12:00Z" w:initials="HA">
    <w:p w14:paraId="6E69D43A" w14:textId="77777777" w:rsidR="00BE2909" w:rsidRDefault="00BE2909" w:rsidP="00BE2909">
      <w:pPr>
        <w:pStyle w:val="CommentText"/>
        <w:jc w:val="right"/>
      </w:pPr>
      <w:r>
        <w:rPr>
          <w:rStyle w:val="CommentReference"/>
        </w:rPr>
        <w:annotationRef/>
      </w:r>
      <w:r>
        <w:rPr>
          <w:rFonts w:hint="eastAsia"/>
          <w:rtl/>
          <w:lang w:bidi="ar-EG"/>
        </w:rPr>
        <w:t>هل</w:t>
      </w:r>
      <w:r>
        <w:rPr>
          <w:rtl/>
          <w:lang w:bidi="ar-EG"/>
        </w:rPr>
        <w:t xml:space="preserve"> هو قابل للتعديل أم للقراءة فقط؟</w:t>
      </w:r>
    </w:p>
  </w:comment>
  <w:comment w:id="55" w:author="Hossam Aly" w:date="2026-02-01T20:14:00Z" w:initials="HA">
    <w:p w14:paraId="41E18A23" w14:textId="77777777" w:rsidR="004224EA" w:rsidRDefault="004224EA" w:rsidP="004224EA">
      <w:pPr>
        <w:pStyle w:val="CommentText"/>
        <w:jc w:val="right"/>
      </w:pPr>
      <w:r>
        <w:rPr>
          <w:rStyle w:val="CommentReference"/>
        </w:rPr>
        <w:annotationRef/>
      </w:r>
      <w:r>
        <w:rPr>
          <w:rFonts w:hint="eastAsia"/>
          <w:rtl/>
          <w:lang w:bidi="ar-EG"/>
        </w:rPr>
        <w:t>هل</w:t>
      </w:r>
      <w:r>
        <w:rPr>
          <w:rtl/>
          <w:lang w:bidi="ar-EG"/>
        </w:rPr>
        <w:t xml:space="preserve"> هو قابل للتعديل أم للقراءة فقط؟</w:t>
      </w:r>
    </w:p>
  </w:comment>
  <w:comment w:id="67" w:author="Ghadah" w:date="2026-01-26T10:43:00Z" w:initials="M">
    <w:p w14:paraId="78C94E4F" w14:textId="58C2FC45" w:rsidR="00871CBE" w:rsidRPr="00871CBE" w:rsidRDefault="00871CBE">
      <w:pPr>
        <w:pStyle w:val="CommentText"/>
        <w:rPr>
          <w:rFonts w:asciiTheme="minorHAnsi" w:hAnsiTheme="minorHAnsi"/>
          <w:rtl/>
        </w:rPr>
      </w:pPr>
      <w:r>
        <w:rPr>
          <w:rStyle w:val="CommentReference"/>
        </w:rPr>
        <w:annotationRef/>
      </w:r>
      <w:r>
        <w:rPr>
          <w:rFonts w:asciiTheme="minorHAnsi" w:hAnsiTheme="minorHAnsi" w:hint="cs"/>
          <w:rtl/>
        </w:rPr>
        <w:t>ممكن نحذف جزئية الحالات ومسمياتها لو كانت مختلفة عن المطبق فعليا ، لأجل ما ترجع بق من الجودة .</w:t>
      </w:r>
    </w:p>
  </w:comment>
  <w:comment w:id="68" w:author="Ghadah" w:date="2026-01-26T10:43:00Z" w:initials="M">
    <w:p w14:paraId="10B09A2E" w14:textId="77777777" w:rsidR="00CA0B88" w:rsidRPr="00871CBE" w:rsidRDefault="00CA0B88">
      <w:pPr>
        <w:pStyle w:val="CommentText"/>
        <w:rPr>
          <w:rFonts w:asciiTheme="minorHAnsi" w:hAnsiTheme="minorHAnsi"/>
          <w:rtl/>
        </w:rPr>
      </w:pPr>
      <w:r>
        <w:rPr>
          <w:rStyle w:val="CommentReference"/>
        </w:rPr>
        <w:annotationRef/>
      </w:r>
      <w:r>
        <w:rPr>
          <w:rFonts w:asciiTheme="minorHAnsi" w:hAnsiTheme="minorHAnsi" w:hint="cs"/>
          <w:rtl/>
        </w:rPr>
        <w:t>ممكن نحذف جزئية الحالات ومسمياتها لو كانت مختلفة عن المطبق فعليا ، لأجل ما ترجع بق من الجودة .</w:t>
      </w:r>
    </w:p>
  </w:comment>
  <w:comment w:id="69" w:author="Ghadah" w:date="2026-01-26T10:43:00Z" w:initials="M">
    <w:p w14:paraId="2B3C726B" w14:textId="77777777" w:rsidR="00565811" w:rsidRPr="00871CBE" w:rsidRDefault="00565811">
      <w:pPr>
        <w:pStyle w:val="CommentText"/>
        <w:rPr>
          <w:rFonts w:asciiTheme="minorHAnsi" w:hAnsiTheme="minorHAnsi"/>
          <w:rtl/>
        </w:rPr>
      </w:pPr>
      <w:r>
        <w:rPr>
          <w:rStyle w:val="CommentReference"/>
        </w:rPr>
        <w:annotationRef/>
      </w:r>
      <w:r>
        <w:rPr>
          <w:rFonts w:asciiTheme="minorHAnsi" w:hAnsiTheme="minorHAnsi" w:hint="cs"/>
          <w:rtl/>
        </w:rPr>
        <w:t>ممكن نحذف جزئية الحالات ومسمياتها لو كانت مختلفة عن المطبق فعليا ، لأجل ما ترجع بق من الجودة 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69D43A" w15:done="0"/>
  <w15:commentEx w15:paraId="41E18A23" w15:done="0"/>
  <w15:commentEx w15:paraId="78C94E4F" w15:done="0"/>
  <w15:commentEx w15:paraId="10B09A2E" w15:done="0"/>
  <w15:commentEx w15:paraId="2B3C72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9AA742" w16cex:dateUtc="2026-02-01T17:12:00Z"/>
  <w16cex:commentExtensible w16cex:durableId="76A509FD" w16cex:dateUtc="2026-02-01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69D43A" w16cid:durableId="4F9AA742"/>
  <w16cid:commentId w16cid:paraId="41E18A23" w16cid:durableId="76A509FD"/>
  <w16cid:commentId w16cid:paraId="78C94E4F" w16cid:durableId="78C94E4F"/>
  <w16cid:commentId w16cid:paraId="10B09A2E" w16cid:durableId="02DEF5FA"/>
  <w16cid:commentId w16cid:paraId="2B3C726B" w16cid:durableId="3B816C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8781" w14:textId="77777777" w:rsidR="00187441" w:rsidRDefault="00187441" w:rsidP="000037B9">
      <w:r>
        <w:separator/>
      </w:r>
    </w:p>
    <w:p w14:paraId="07E2453F" w14:textId="77777777" w:rsidR="00187441" w:rsidRDefault="00187441" w:rsidP="000037B9"/>
  </w:endnote>
  <w:endnote w:type="continuationSeparator" w:id="0">
    <w:p w14:paraId="72B5725C" w14:textId="77777777" w:rsidR="00187441" w:rsidRDefault="00187441" w:rsidP="000037B9">
      <w:r>
        <w:continuationSeparator/>
      </w:r>
    </w:p>
    <w:p w14:paraId="35F13B58" w14:textId="77777777" w:rsidR="00187441" w:rsidRDefault="00187441" w:rsidP="000037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a sans Medium">
    <w:panose1 w:val="000006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5FA6D6D7-40F8-4169-9103-DF8A4483BDB9}"/>
  </w:font>
  <w:font w:name="Lina sans">
    <w:panose1 w:val="000005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a sans Bold">
    <w:panose1 w:val="000008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Lina sans SemiBold">
    <w:panose1 w:val="000007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SST Arabic">
    <w:altName w:val="Tahoma"/>
    <w:charset w:val="00"/>
    <w:family w:val="swiss"/>
    <w:pitch w:val="variable"/>
    <w:sig w:usb0="800020AF" w:usb1="C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836801721"/>
      <w:docPartObj>
        <w:docPartGallery w:val="Page Numbers (Bottom of Page)"/>
        <w:docPartUnique/>
      </w:docPartObj>
    </w:sdtPr>
    <w:sdtContent>
      <w:p w14:paraId="0BA60024" w14:textId="77777777" w:rsidR="00311438" w:rsidRDefault="00311438" w:rsidP="008D007E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7903" behindDoc="0" locked="0" layoutInCell="1" allowOverlap="1" wp14:anchorId="7CA975B5" wp14:editId="0C15A77A">
                  <wp:simplePos x="0" y="0"/>
                  <wp:positionH relativeFrom="page">
                    <wp:posOffset>368270</wp:posOffset>
                  </wp:positionH>
                  <wp:positionV relativeFrom="bottomMargin">
                    <wp:posOffset>374650</wp:posOffset>
                  </wp:positionV>
                  <wp:extent cx="7034560" cy="190500"/>
                  <wp:effectExtent l="0" t="19050" r="13970" b="0"/>
                  <wp:wrapNone/>
                  <wp:docPr id="221" name="Group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034560" cy="190500"/>
                            <a:chOff x="3" y="14978"/>
                            <a:chExt cx="12244" cy="300"/>
                          </a:xfrm>
                        </wpg:grpSpPr>
                        <wps:wsp>
                          <wps:cNvPr id="22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A0A9FD" w14:textId="53B8AA7C" w:rsidR="00311438" w:rsidRPr="00931E6A" w:rsidRDefault="00311438" w:rsidP="008D007E">
                                <w:pPr>
                                  <w:jc w:val="center"/>
                                  <w:rPr>
                                    <w:color w:val="000000" w:themeColor="text1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31E6A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931E6A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instrText xml:space="preserve"> PAGE    \* MERGEFORMAT </w:instrText>
                                </w:r>
                                <w:r w:rsidRPr="00931E6A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="00871CBE">
                                  <w:rPr>
                                    <w:noProof/>
                                    <w:color w:val="000000" w:themeColor="text1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56</w:t>
                                </w:r>
                                <w:r w:rsidRPr="00931E6A">
                                  <w:rPr>
                                    <w:noProof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2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3" y="14978"/>
                              <a:ext cx="12244" cy="230"/>
                              <a:chOff x="3" y="14978"/>
                              <a:chExt cx="12244" cy="230"/>
                            </a:xfrm>
                          </wpg:grpSpPr>
                          <wps:wsp>
                            <wps:cNvPr id="22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4386"/>
                                </a:avLst>
                              </a:prstGeom>
                              <a:noFill/>
                              <a:ln w="28575">
                                <a:solidFill>
                                  <a:srgbClr val="307B67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 w="28575">
                                <a:solidFill>
                                  <a:srgbClr val="307B67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CA975B5" id="Group 221" o:spid="_x0000_s1028" style="position:absolute;left:0;text-align:left;margin-left:29pt;margin-top:29.5pt;width:553.9pt;height:15pt;z-index:251707903;mso-position-horizontal-relative:page;mso-position-vertical-relative:bottom-margin-area" coordorigin="3,14978" coordsize="1224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9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  <v:textbox inset="0,0,0,0">
                      <w:txbxContent>
                        <w:p w14:paraId="01A0A9FD" w14:textId="53B8AA7C" w:rsidR="00311438" w:rsidRPr="00931E6A" w:rsidRDefault="00311438" w:rsidP="008D007E">
                          <w:pPr>
                            <w:jc w:val="center"/>
                            <w:rPr>
                              <w:color w:val="000000" w:themeColor="text1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31E6A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931E6A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  \* MERGEFORMAT </w:instrText>
                          </w:r>
                          <w:r w:rsidRPr="00931E6A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871CBE">
                            <w:rPr>
                              <w:noProof/>
                              <w:color w:val="000000" w:themeColor="text1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56</w:t>
                          </w:r>
                          <w:r w:rsidRPr="00931E6A">
                            <w:rPr>
                              <w:noProof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0" style="position:absolute;left:3;top:14978;width:12244;height:230" coordorigin="3,14978" coordsize="12244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1" type="#_x0000_t34" style="position:absolute;left:3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" adj="11747" strokecolor="#307b67" strokeweight="2.25pt"/>
                    <v:shape id="AutoShape 2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" adj="20904" strokecolor="#307b67" strokeweight="2.25pt"/>
                  </v:group>
                  <w10:wrap anchorx="page" anchory="margin"/>
                </v:group>
              </w:pict>
            </mc:Fallback>
          </mc:AlternateContent>
        </w:r>
      </w:p>
    </w:sdtContent>
  </w:sdt>
  <w:p w14:paraId="7A602584" w14:textId="77777777" w:rsidR="00311438" w:rsidRDefault="00311438" w:rsidP="008D007E">
    <w:pPr>
      <w:pStyle w:val="Footer"/>
      <w:tabs>
        <w:tab w:val="clear" w:pos="4680"/>
        <w:tab w:val="clear" w:pos="9360"/>
        <w:tab w:val="left" w:pos="8148"/>
      </w:tabs>
    </w:pPr>
    <w:r>
      <w:rPr>
        <w:rtl/>
      </w:rPr>
      <w:tab/>
    </w:r>
  </w:p>
  <w:p w14:paraId="558C2663" w14:textId="77777777" w:rsidR="00311438" w:rsidRDefault="00311438" w:rsidP="008D007E"/>
  <w:p w14:paraId="295623CF" w14:textId="77777777" w:rsidR="00311438" w:rsidRDefault="003114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292A" w14:textId="77777777" w:rsidR="00187441" w:rsidRDefault="00187441" w:rsidP="000037B9">
      <w:r>
        <w:separator/>
      </w:r>
    </w:p>
    <w:p w14:paraId="63B8029A" w14:textId="77777777" w:rsidR="00187441" w:rsidRDefault="00187441" w:rsidP="000037B9"/>
  </w:footnote>
  <w:footnote w:type="continuationSeparator" w:id="0">
    <w:p w14:paraId="72EE926F" w14:textId="77777777" w:rsidR="00187441" w:rsidRDefault="00187441" w:rsidP="000037B9">
      <w:r>
        <w:continuationSeparator/>
      </w:r>
    </w:p>
    <w:p w14:paraId="4574A1D0" w14:textId="77777777" w:rsidR="00187441" w:rsidRDefault="00187441" w:rsidP="000037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4183" w14:textId="1494E919" w:rsidR="00311438" w:rsidRDefault="00311438" w:rsidP="000037B9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703807" behindDoc="0" locked="0" layoutInCell="1" allowOverlap="1" wp14:anchorId="16031BBB" wp14:editId="5E3AE3F9">
          <wp:simplePos x="0" y="0"/>
          <wp:positionH relativeFrom="column">
            <wp:posOffset>-706755</wp:posOffset>
          </wp:positionH>
          <wp:positionV relativeFrom="paragraph">
            <wp:posOffset>356235</wp:posOffset>
          </wp:positionV>
          <wp:extent cx="8138160" cy="189865"/>
          <wp:effectExtent l="0" t="0" r="0" b="635"/>
          <wp:wrapThrough wrapText="bothSides">
            <wp:wrapPolygon edited="0">
              <wp:start x="0" y="0"/>
              <wp:lineTo x="0" y="19505"/>
              <wp:lineTo x="21539" y="19505"/>
              <wp:lineTo x="21539" y="0"/>
              <wp:lineTo x="0" y="0"/>
            </wp:wrapPolygon>
          </wp:wrapThrough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ine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265" b="75384"/>
                  <a:stretch/>
                </pic:blipFill>
                <pic:spPr bwMode="auto">
                  <a:xfrm>
                    <a:off x="0" y="0"/>
                    <a:ext cx="8138160" cy="189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5855" behindDoc="0" locked="0" layoutInCell="1" allowOverlap="1" wp14:anchorId="3B78246E" wp14:editId="06C8BE58">
          <wp:simplePos x="0" y="0"/>
          <wp:positionH relativeFrom="column">
            <wp:posOffset>4676305</wp:posOffset>
          </wp:positionH>
          <wp:positionV relativeFrom="paragraph">
            <wp:posOffset>-16207</wp:posOffset>
          </wp:positionV>
          <wp:extent cx="1684020" cy="407822"/>
          <wp:effectExtent l="0" t="0" r="0" b="0"/>
          <wp:wrapNone/>
          <wp:docPr id="3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42552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4020" cy="4078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704831" behindDoc="0" locked="0" layoutInCell="1" allowOverlap="1" wp14:anchorId="101486BE" wp14:editId="7E81DAB8">
              <wp:simplePos x="0" y="0"/>
              <wp:positionH relativeFrom="column">
                <wp:posOffset>-724535</wp:posOffset>
              </wp:positionH>
              <wp:positionV relativeFrom="paragraph">
                <wp:posOffset>-62865</wp:posOffset>
              </wp:positionV>
              <wp:extent cx="4951730" cy="387350"/>
              <wp:effectExtent l="0" t="0" r="1270" b="0"/>
              <wp:wrapSquare wrapText="bothSides"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1730" cy="387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C09BF4" w14:textId="10A90E73" w:rsidR="00311438" w:rsidRPr="0000143A" w:rsidRDefault="004E6828" w:rsidP="00E20382">
                          <w:pPr>
                            <w:pStyle w:val="tabletitle"/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4E6828">
                            <w:rPr>
                              <w:color w:val="000000" w:themeColor="text1"/>
                              <w:rtl/>
                            </w:rPr>
                            <w:t>طلب دعم التحول للزراعة العضوية للمزارعين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1486B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7.05pt;margin-top:-4.95pt;width:389.9pt;height:30.5pt;z-index:25170483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" stroked="f">
              <v:textbox>
                <w:txbxContent>
                  <w:p w14:paraId="2AC09BF4" w14:textId="10A90E73" w:rsidR="00311438" w:rsidRPr="0000143A" w:rsidRDefault="004E6828" w:rsidP="00E20382">
                    <w:pPr>
                      <w:pStyle w:val="tabletitle"/>
                      <w:jc w:val="right"/>
                      <w:rPr>
                        <w:color w:val="000000" w:themeColor="text1"/>
                      </w:rPr>
                    </w:pPr>
                    <w:r w:rsidRPr="004E6828">
                      <w:rPr>
                        <w:color w:val="000000" w:themeColor="text1"/>
                        <w:rtl/>
                      </w:rPr>
                      <w:t>طلب دعم التحول للزراعة العضوية للمزارعين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39D"/>
    <w:multiLevelType w:val="hybridMultilevel"/>
    <w:tmpl w:val="5B1A58C2"/>
    <w:lvl w:ilvl="0" w:tplc="7EFE542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56905"/>
    <w:multiLevelType w:val="hybridMultilevel"/>
    <w:tmpl w:val="B4547E82"/>
    <w:lvl w:ilvl="0" w:tplc="A37417E2">
      <w:start w:val="1"/>
      <w:numFmt w:val="decimal"/>
      <w:lvlText w:val="%1."/>
      <w:lvlJc w:val="left"/>
      <w:pPr>
        <w:ind w:left="720" w:hanging="360"/>
      </w:pPr>
      <w:rPr>
        <w:rFonts w:cs="Lina sans Mediu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46F2C"/>
    <w:multiLevelType w:val="multilevel"/>
    <w:tmpl w:val="60647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638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F704F1"/>
    <w:multiLevelType w:val="hybridMultilevel"/>
    <w:tmpl w:val="C53C358C"/>
    <w:lvl w:ilvl="0" w:tplc="E8F23F1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B68F6"/>
    <w:multiLevelType w:val="hybridMultilevel"/>
    <w:tmpl w:val="3280E71C"/>
    <w:lvl w:ilvl="0" w:tplc="A144578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F4E9C"/>
    <w:multiLevelType w:val="hybridMultilevel"/>
    <w:tmpl w:val="1354ECDA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DE3080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67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F6439"/>
    <w:multiLevelType w:val="hybridMultilevel"/>
    <w:tmpl w:val="8C24B932"/>
    <w:lvl w:ilvl="0" w:tplc="7424F18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30A3F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5E2E07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F56509"/>
    <w:multiLevelType w:val="hybridMultilevel"/>
    <w:tmpl w:val="11CCFAA8"/>
    <w:lvl w:ilvl="0" w:tplc="01C660F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B11A66"/>
    <w:multiLevelType w:val="hybridMultilevel"/>
    <w:tmpl w:val="B044AB06"/>
    <w:lvl w:ilvl="0" w:tplc="C1209BE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92B72"/>
    <w:multiLevelType w:val="hybridMultilevel"/>
    <w:tmpl w:val="E7FC5C82"/>
    <w:lvl w:ilvl="0" w:tplc="301E563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A47D4"/>
    <w:multiLevelType w:val="hybridMultilevel"/>
    <w:tmpl w:val="FE406326"/>
    <w:lvl w:ilvl="0" w:tplc="85D840A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B27F0D"/>
    <w:multiLevelType w:val="hybridMultilevel"/>
    <w:tmpl w:val="FFC4BAA8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254C3F"/>
    <w:multiLevelType w:val="hybridMultilevel"/>
    <w:tmpl w:val="0E88C518"/>
    <w:lvl w:ilvl="0" w:tplc="301E563C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0B6354"/>
    <w:multiLevelType w:val="hybridMultilevel"/>
    <w:tmpl w:val="C6A40A08"/>
    <w:lvl w:ilvl="0" w:tplc="C61A771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C13F97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B511B99"/>
    <w:multiLevelType w:val="hybridMultilevel"/>
    <w:tmpl w:val="581CB4C8"/>
    <w:lvl w:ilvl="0" w:tplc="338016D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6502C"/>
    <w:multiLevelType w:val="hybridMultilevel"/>
    <w:tmpl w:val="DDDCFC0A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17228B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EB962C4"/>
    <w:multiLevelType w:val="hybridMultilevel"/>
    <w:tmpl w:val="6088DFA6"/>
    <w:lvl w:ilvl="0" w:tplc="7B3E775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4D0FF9"/>
    <w:multiLevelType w:val="hybridMultilevel"/>
    <w:tmpl w:val="349CA116"/>
    <w:lvl w:ilvl="0" w:tplc="701A09AE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221892"/>
    <w:multiLevelType w:val="hybridMultilevel"/>
    <w:tmpl w:val="AD44867E"/>
    <w:lvl w:ilvl="0" w:tplc="F8A229F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937DBC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5AA1E68"/>
    <w:multiLevelType w:val="hybridMultilevel"/>
    <w:tmpl w:val="C0D66BF4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6746CDC"/>
    <w:multiLevelType w:val="hybridMultilevel"/>
    <w:tmpl w:val="73A60488"/>
    <w:lvl w:ilvl="0" w:tplc="C44AE7C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511232"/>
    <w:multiLevelType w:val="hybridMultilevel"/>
    <w:tmpl w:val="FFC4BAA8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D29465D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D7F2CB3"/>
    <w:multiLevelType w:val="hybridMultilevel"/>
    <w:tmpl w:val="28DAB5A0"/>
    <w:lvl w:ilvl="0" w:tplc="5D4A55DC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080EC">
      <w:start w:val="1"/>
      <w:numFmt w:val="bullet"/>
      <w:pStyle w:val="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67D72">
      <w:start w:val="1"/>
      <w:numFmt w:val="bullet"/>
      <w:pStyle w:val="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FF52A7"/>
    <w:multiLevelType w:val="hybridMultilevel"/>
    <w:tmpl w:val="212CEB62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366214"/>
    <w:multiLevelType w:val="hybridMultilevel"/>
    <w:tmpl w:val="BF0A686E"/>
    <w:lvl w:ilvl="0" w:tplc="6A28E4A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F03732"/>
    <w:multiLevelType w:val="multilevel"/>
    <w:tmpl w:val="9466BB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38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230129A"/>
    <w:multiLevelType w:val="hybridMultilevel"/>
    <w:tmpl w:val="C338D98C"/>
    <w:lvl w:ilvl="0" w:tplc="9E32657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F120B8"/>
    <w:multiLevelType w:val="hybridMultilevel"/>
    <w:tmpl w:val="BCE88976"/>
    <w:lvl w:ilvl="0" w:tplc="21E8164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6F0AD1"/>
    <w:multiLevelType w:val="hybridMultilevel"/>
    <w:tmpl w:val="53F694E0"/>
    <w:lvl w:ilvl="0" w:tplc="2EA26F02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F87CAF"/>
    <w:multiLevelType w:val="hybridMultilevel"/>
    <w:tmpl w:val="D702FFC4"/>
    <w:lvl w:ilvl="0" w:tplc="B3566FC4">
      <w:start w:val="1"/>
      <w:numFmt w:val="decimal"/>
      <w:suff w:val="nothing"/>
      <w:lvlText w:val="%1"/>
      <w:lvlJc w:val="left"/>
      <w:pPr>
        <w:ind w:left="0" w:firstLine="0"/>
      </w:pPr>
      <w:rPr>
        <w:rFonts w:ascii="Calibri" w:hAnsi="Calibri" w:cs="Lina sans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BE44BA"/>
    <w:multiLevelType w:val="hybridMultilevel"/>
    <w:tmpl w:val="1354ECDA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DE3080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67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60058E"/>
    <w:multiLevelType w:val="hybridMultilevel"/>
    <w:tmpl w:val="B3287BBE"/>
    <w:lvl w:ilvl="0" w:tplc="B4443D9E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737880"/>
    <w:multiLevelType w:val="hybridMultilevel"/>
    <w:tmpl w:val="20326C10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DE3080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67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E30268"/>
    <w:multiLevelType w:val="hybridMultilevel"/>
    <w:tmpl w:val="397219C8"/>
    <w:lvl w:ilvl="0" w:tplc="12EA03D2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0E7C5E"/>
    <w:multiLevelType w:val="hybridMultilevel"/>
    <w:tmpl w:val="2B1652E4"/>
    <w:lvl w:ilvl="0" w:tplc="8974B70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B30E6F"/>
    <w:multiLevelType w:val="hybridMultilevel"/>
    <w:tmpl w:val="E01C1FE0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F862D8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8C875F9"/>
    <w:multiLevelType w:val="hybridMultilevel"/>
    <w:tmpl w:val="A79EDC32"/>
    <w:lvl w:ilvl="0" w:tplc="EFB4523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EB08F4"/>
    <w:multiLevelType w:val="multilevel"/>
    <w:tmpl w:val="60647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638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D241DAF"/>
    <w:multiLevelType w:val="hybridMultilevel"/>
    <w:tmpl w:val="A7FCF8F8"/>
    <w:lvl w:ilvl="0" w:tplc="FE90878E">
      <w:start w:val="1"/>
      <w:numFmt w:val="decimal"/>
      <w:suff w:val="nothing"/>
      <w:lvlText w:val="%1"/>
      <w:lvlJc w:val="left"/>
      <w:pPr>
        <w:ind w:left="0" w:firstLine="0"/>
      </w:pPr>
      <w:rPr>
        <w:rFonts w:ascii="Calibri" w:hAnsi="Calibri" w:cs="Lina sans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1227F7"/>
    <w:multiLevelType w:val="hybridMultilevel"/>
    <w:tmpl w:val="FC840964"/>
    <w:lvl w:ilvl="0" w:tplc="49FA6B5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FE83FC4"/>
    <w:multiLevelType w:val="hybridMultilevel"/>
    <w:tmpl w:val="39B683F2"/>
    <w:lvl w:ilvl="0" w:tplc="045A3B9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F501E6"/>
    <w:multiLevelType w:val="hybridMultilevel"/>
    <w:tmpl w:val="7BC4A962"/>
    <w:lvl w:ilvl="0" w:tplc="A268FB7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B7115B"/>
    <w:multiLevelType w:val="hybridMultilevel"/>
    <w:tmpl w:val="9C3292A8"/>
    <w:lvl w:ilvl="0" w:tplc="C7DAAD7E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C33CA5"/>
    <w:multiLevelType w:val="hybridMultilevel"/>
    <w:tmpl w:val="8B2A666C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4F4D4A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5F13BD1"/>
    <w:multiLevelType w:val="hybridMultilevel"/>
    <w:tmpl w:val="788C09A8"/>
    <w:lvl w:ilvl="0" w:tplc="A336B5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7A53F4"/>
    <w:multiLevelType w:val="hybridMultilevel"/>
    <w:tmpl w:val="200CB544"/>
    <w:lvl w:ilvl="0" w:tplc="5972EA4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7617A81"/>
    <w:multiLevelType w:val="hybridMultilevel"/>
    <w:tmpl w:val="F196B306"/>
    <w:lvl w:ilvl="0" w:tplc="A37417E2">
      <w:start w:val="1"/>
      <w:numFmt w:val="decimal"/>
      <w:lvlText w:val="%1."/>
      <w:lvlJc w:val="left"/>
      <w:pPr>
        <w:ind w:left="720" w:hanging="360"/>
      </w:pPr>
      <w:rPr>
        <w:rFonts w:cs="Lina sans Mediu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8665C2"/>
    <w:multiLevelType w:val="hybridMultilevel"/>
    <w:tmpl w:val="B11884C2"/>
    <w:lvl w:ilvl="0" w:tplc="48F07C2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85F08E3"/>
    <w:multiLevelType w:val="multilevel"/>
    <w:tmpl w:val="9466BB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38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5A4311D8"/>
    <w:multiLevelType w:val="hybridMultilevel"/>
    <w:tmpl w:val="324042DE"/>
    <w:lvl w:ilvl="0" w:tplc="F6F83CD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9A7CDE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0D05A75"/>
    <w:multiLevelType w:val="hybridMultilevel"/>
    <w:tmpl w:val="D4F094B6"/>
    <w:lvl w:ilvl="0" w:tplc="D80CCD4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D77413"/>
    <w:multiLevelType w:val="hybridMultilevel"/>
    <w:tmpl w:val="6DD0529A"/>
    <w:lvl w:ilvl="0" w:tplc="EA8C8E18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8A45CE"/>
    <w:multiLevelType w:val="hybridMultilevel"/>
    <w:tmpl w:val="8F7629A4"/>
    <w:lvl w:ilvl="0" w:tplc="35067A8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1B1C5C"/>
    <w:multiLevelType w:val="hybridMultilevel"/>
    <w:tmpl w:val="49D6012C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FF3E31"/>
    <w:multiLevelType w:val="hybridMultilevel"/>
    <w:tmpl w:val="0A14F5B4"/>
    <w:lvl w:ilvl="0" w:tplc="842ADD4E">
      <w:start w:val="1"/>
      <w:numFmt w:val="decimal"/>
      <w:suff w:val="nothing"/>
      <w:lvlText w:val="%1"/>
      <w:lvlJc w:val="left"/>
      <w:pPr>
        <w:ind w:left="0" w:firstLine="0"/>
      </w:pPr>
      <w:rPr>
        <w:rFonts w:ascii="Calibri" w:hAnsi="Calibri" w:cs="Lina sans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01C2046"/>
    <w:multiLevelType w:val="hybridMultilevel"/>
    <w:tmpl w:val="C4EC34C4"/>
    <w:lvl w:ilvl="0" w:tplc="1C9E223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07451FF"/>
    <w:multiLevelType w:val="hybridMultilevel"/>
    <w:tmpl w:val="B1B6084E"/>
    <w:lvl w:ilvl="0" w:tplc="19589902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07E5652"/>
    <w:multiLevelType w:val="hybridMultilevel"/>
    <w:tmpl w:val="4648A736"/>
    <w:lvl w:ilvl="0" w:tplc="36DE41DA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1BD35D0"/>
    <w:multiLevelType w:val="hybridMultilevel"/>
    <w:tmpl w:val="D26407A4"/>
    <w:lvl w:ilvl="0" w:tplc="5B24FD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DE11F7"/>
    <w:multiLevelType w:val="hybridMultilevel"/>
    <w:tmpl w:val="9ACACC40"/>
    <w:lvl w:ilvl="0" w:tplc="BF3CE8EC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9F061A"/>
    <w:multiLevelType w:val="multilevel"/>
    <w:tmpl w:val="60647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638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72DA7282"/>
    <w:multiLevelType w:val="hybridMultilevel"/>
    <w:tmpl w:val="68BA143A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3A3042C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3CF287D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3DF720B"/>
    <w:multiLevelType w:val="hybridMultilevel"/>
    <w:tmpl w:val="03B82BB0"/>
    <w:lvl w:ilvl="0" w:tplc="FC7A6D1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553D13"/>
    <w:multiLevelType w:val="hybridMultilevel"/>
    <w:tmpl w:val="FCE0E65A"/>
    <w:lvl w:ilvl="0" w:tplc="A4C8229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5D59AB"/>
    <w:multiLevelType w:val="hybridMultilevel"/>
    <w:tmpl w:val="71AC55EA"/>
    <w:lvl w:ilvl="0" w:tplc="655E2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82530E"/>
    <w:multiLevelType w:val="hybridMultilevel"/>
    <w:tmpl w:val="5484AD64"/>
    <w:lvl w:ilvl="0" w:tplc="E8E4305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5F91F82"/>
    <w:multiLevelType w:val="hybridMultilevel"/>
    <w:tmpl w:val="A4F26A34"/>
    <w:lvl w:ilvl="0" w:tplc="0282737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B84538"/>
    <w:multiLevelType w:val="hybridMultilevel"/>
    <w:tmpl w:val="EAC4FE44"/>
    <w:lvl w:ilvl="0" w:tplc="C92E65B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76D65F6"/>
    <w:multiLevelType w:val="hybridMultilevel"/>
    <w:tmpl w:val="6610F9E6"/>
    <w:lvl w:ilvl="0" w:tplc="97307296">
      <w:start w:val="1"/>
      <w:numFmt w:val="decimal"/>
      <w:suff w:val="space"/>
      <w:lvlText w:val="%1"/>
      <w:lvlJc w:val="left"/>
      <w:pPr>
        <w:ind w:left="0" w:firstLine="0"/>
      </w:pPr>
      <w:rPr>
        <w:rFonts w:ascii="Calibri" w:hAnsi="Calibri" w:cs="Lina san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2723F5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79A32D31"/>
    <w:multiLevelType w:val="hybridMultilevel"/>
    <w:tmpl w:val="1F84684C"/>
    <w:lvl w:ilvl="0" w:tplc="4D06760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9E10541"/>
    <w:multiLevelType w:val="hybridMultilevel"/>
    <w:tmpl w:val="86CE129E"/>
    <w:lvl w:ilvl="0" w:tplc="19589902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DD72AC"/>
    <w:multiLevelType w:val="hybridMultilevel"/>
    <w:tmpl w:val="B0008206"/>
    <w:lvl w:ilvl="0" w:tplc="7794F0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7EFD7F61"/>
    <w:multiLevelType w:val="hybridMultilevel"/>
    <w:tmpl w:val="E884C6EE"/>
    <w:lvl w:ilvl="0" w:tplc="7794F0E4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417740">
    <w:abstractNumId w:val="9"/>
  </w:num>
  <w:num w:numId="2" w16cid:durableId="1883010610">
    <w:abstractNumId w:val="51"/>
  </w:num>
  <w:num w:numId="3" w16cid:durableId="1273702504">
    <w:abstractNumId w:val="23"/>
  </w:num>
  <w:num w:numId="4" w16cid:durableId="1202015995">
    <w:abstractNumId w:val="27"/>
  </w:num>
  <w:num w:numId="5" w16cid:durableId="284966684">
    <w:abstractNumId w:val="80"/>
  </w:num>
  <w:num w:numId="6" w16cid:durableId="911163318">
    <w:abstractNumId w:val="31"/>
  </w:num>
  <w:num w:numId="7" w16cid:durableId="403530900">
    <w:abstractNumId w:val="83"/>
  </w:num>
  <w:num w:numId="8" w16cid:durableId="651373638">
    <w:abstractNumId w:val="72"/>
  </w:num>
  <w:num w:numId="9" w16cid:durableId="1026253592">
    <w:abstractNumId w:val="7"/>
  </w:num>
  <w:num w:numId="10" w16cid:durableId="358094376">
    <w:abstractNumId w:val="13"/>
  </w:num>
  <w:num w:numId="11" w16cid:durableId="789664812">
    <w:abstractNumId w:val="71"/>
  </w:num>
  <w:num w:numId="12" w16cid:durableId="797407293">
    <w:abstractNumId w:val="42"/>
  </w:num>
  <w:num w:numId="13" w16cid:durableId="671758210">
    <w:abstractNumId w:val="19"/>
  </w:num>
  <w:num w:numId="14" w16cid:durableId="237132820">
    <w:abstractNumId w:val="8"/>
  </w:num>
  <w:num w:numId="15" w16cid:durableId="327487889">
    <w:abstractNumId w:val="26"/>
  </w:num>
  <w:num w:numId="16" w16cid:durableId="1143162217">
    <w:abstractNumId w:val="24"/>
  </w:num>
  <w:num w:numId="17" w16cid:durableId="1338116781">
    <w:abstractNumId w:val="28"/>
  </w:num>
  <w:num w:numId="18" w16cid:durableId="1056272675">
    <w:abstractNumId w:val="58"/>
  </w:num>
  <w:num w:numId="19" w16cid:durableId="2124885935">
    <w:abstractNumId w:val="5"/>
  </w:num>
  <w:num w:numId="20" w16cid:durableId="1461458813">
    <w:abstractNumId w:val="16"/>
  </w:num>
  <w:num w:numId="21" w16cid:durableId="371225308">
    <w:abstractNumId w:val="36"/>
  </w:num>
  <w:num w:numId="22" w16cid:durableId="128744602">
    <w:abstractNumId w:val="29"/>
  </w:num>
  <w:num w:numId="23" w16cid:durableId="1603148450">
    <w:abstractNumId w:val="75"/>
  </w:num>
  <w:num w:numId="24" w16cid:durableId="1801996533">
    <w:abstractNumId w:val="50"/>
  </w:num>
  <w:num w:numId="25" w16cid:durableId="908274362">
    <w:abstractNumId w:val="38"/>
  </w:num>
  <w:num w:numId="26" w16cid:durableId="51543526">
    <w:abstractNumId w:val="41"/>
  </w:num>
  <w:num w:numId="27" w16cid:durableId="1510174141">
    <w:abstractNumId w:val="18"/>
  </w:num>
  <w:num w:numId="28" w16cid:durableId="2120446072">
    <w:abstractNumId w:val="62"/>
  </w:num>
  <w:num w:numId="29" w16cid:durableId="1879470106">
    <w:abstractNumId w:val="70"/>
  </w:num>
  <w:num w:numId="30" w16cid:durableId="1325474340">
    <w:abstractNumId w:val="67"/>
  </w:num>
  <w:num w:numId="31" w16cid:durableId="210651888">
    <w:abstractNumId w:val="1"/>
  </w:num>
  <w:num w:numId="32" w16cid:durableId="47922664">
    <w:abstractNumId w:val="54"/>
  </w:num>
  <w:num w:numId="33" w16cid:durableId="883446869">
    <w:abstractNumId w:val="56"/>
  </w:num>
  <w:num w:numId="34" w16cid:durableId="1303191232">
    <w:abstractNumId w:val="65"/>
  </w:num>
  <w:num w:numId="35" w16cid:durableId="2115707509">
    <w:abstractNumId w:val="82"/>
  </w:num>
  <w:num w:numId="36" w16cid:durableId="789979591">
    <w:abstractNumId w:val="66"/>
  </w:num>
  <w:num w:numId="37" w16cid:durableId="2117748408">
    <w:abstractNumId w:val="77"/>
  </w:num>
  <w:num w:numId="38" w16cid:durableId="597562085">
    <w:abstractNumId w:val="6"/>
  </w:num>
  <w:num w:numId="39" w16cid:durableId="126556226">
    <w:abstractNumId w:val="59"/>
  </w:num>
  <w:num w:numId="40" w16cid:durableId="8678438">
    <w:abstractNumId w:val="12"/>
  </w:num>
  <w:num w:numId="41" w16cid:durableId="52969963">
    <w:abstractNumId w:val="2"/>
  </w:num>
  <w:num w:numId="42" w16cid:durableId="149030791">
    <w:abstractNumId w:val="32"/>
  </w:num>
  <w:num w:numId="43" w16cid:durableId="2104377135">
    <w:abstractNumId w:val="14"/>
  </w:num>
  <w:num w:numId="44" w16cid:durableId="17782330">
    <w:abstractNumId w:val="35"/>
  </w:num>
  <w:num w:numId="45" w16cid:durableId="2056192969">
    <w:abstractNumId w:val="79"/>
  </w:num>
  <w:num w:numId="46" w16cid:durableId="636567915">
    <w:abstractNumId w:val="63"/>
  </w:num>
  <w:num w:numId="47" w16cid:durableId="1936667956">
    <w:abstractNumId w:val="45"/>
  </w:num>
  <w:num w:numId="48" w16cid:durableId="1049914842">
    <w:abstractNumId w:val="10"/>
  </w:num>
  <w:num w:numId="49" w16cid:durableId="1226141743">
    <w:abstractNumId w:val="4"/>
  </w:num>
  <w:num w:numId="50" w16cid:durableId="287858715">
    <w:abstractNumId w:val="25"/>
  </w:num>
  <w:num w:numId="51" w16cid:durableId="729037975">
    <w:abstractNumId w:val="20"/>
  </w:num>
  <w:num w:numId="52" w16cid:durableId="811482028">
    <w:abstractNumId w:val="78"/>
  </w:num>
  <w:num w:numId="53" w16cid:durableId="1149587961">
    <w:abstractNumId w:val="68"/>
  </w:num>
  <w:num w:numId="54" w16cid:durableId="395445113">
    <w:abstractNumId w:val="52"/>
  </w:num>
  <w:num w:numId="55" w16cid:durableId="462388847">
    <w:abstractNumId w:val="39"/>
  </w:num>
  <w:num w:numId="56" w16cid:durableId="444351829">
    <w:abstractNumId w:val="17"/>
  </w:num>
  <w:num w:numId="57" w16cid:durableId="742064463">
    <w:abstractNumId w:val="53"/>
  </w:num>
  <w:num w:numId="58" w16cid:durableId="2045397111">
    <w:abstractNumId w:val="30"/>
  </w:num>
  <w:num w:numId="59" w16cid:durableId="1670910515">
    <w:abstractNumId w:val="55"/>
  </w:num>
  <w:num w:numId="60" w16cid:durableId="572013660">
    <w:abstractNumId w:val="48"/>
  </w:num>
  <w:num w:numId="61" w16cid:durableId="700975595">
    <w:abstractNumId w:val="37"/>
  </w:num>
  <w:num w:numId="62" w16cid:durableId="1023048207">
    <w:abstractNumId w:val="64"/>
  </w:num>
  <w:num w:numId="63" w16cid:durableId="1834753620">
    <w:abstractNumId w:val="22"/>
  </w:num>
  <w:num w:numId="64" w16cid:durableId="1329283566">
    <w:abstractNumId w:val="81"/>
  </w:num>
  <w:num w:numId="65" w16cid:durableId="1553805565">
    <w:abstractNumId w:val="15"/>
  </w:num>
  <w:num w:numId="66" w16cid:durableId="2089571277">
    <w:abstractNumId w:val="11"/>
  </w:num>
  <w:num w:numId="67" w16cid:durableId="1511531416">
    <w:abstractNumId w:val="40"/>
  </w:num>
  <w:num w:numId="68" w16cid:durableId="450318197">
    <w:abstractNumId w:val="74"/>
  </w:num>
  <w:num w:numId="69" w16cid:durableId="874195308">
    <w:abstractNumId w:val="49"/>
  </w:num>
  <w:num w:numId="70" w16cid:durableId="551428650">
    <w:abstractNumId w:val="60"/>
  </w:num>
  <w:num w:numId="71" w16cid:durableId="304361336">
    <w:abstractNumId w:val="43"/>
  </w:num>
  <w:num w:numId="72" w16cid:durableId="1055541210">
    <w:abstractNumId w:val="34"/>
  </w:num>
  <w:num w:numId="73" w16cid:durableId="420104793">
    <w:abstractNumId w:val="76"/>
  </w:num>
  <w:num w:numId="74" w16cid:durableId="1271353804">
    <w:abstractNumId w:val="33"/>
  </w:num>
  <w:num w:numId="75" w16cid:durableId="1124154120">
    <w:abstractNumId w:val="57"/>
  </w:num>
  <w:num w:numId="76" w16cid:durableId="94060808">
    <w:abstractNumId w:val="3"/>
  </w:num>
  <w:num w:numId="77" w16cid:durableId="1792437972">
    <w:abstractNumId w:val="0"/>
  </w:num>
  <w:num w:numId="78" w16cid:durableId="686567652">
    <w:abstractNumId w:val="47"/>
  </w:num>
  <w:num w:numId="79" w16cid:durableId="1634362251">
    <w:abstractNumId w:val="21"/>
  </w:num>
  <w:num w:numId="80" w16cid:durableId="620459675">
    <w:abstractNumId w:val="73"/>
  </w:num>
  <w:num w:numId="81" w16cid:durableId="1302344298">
    <w:abstractNumId w:val="46"/>
  </w:num>
  <w:num w:numId="82" w16cid:durableId="488986521">
    <w:abstractNumId w:val="61"/>
  </w:num>
  <w:num w:numId="83" w16cid:durableId="521822266">
    <w:abstractNumId w:val="44"/>
  </w:num>
  <w:num w:numId="84" w16cid:durableId="2142842868">
    <w:abstractNumId w:val="69"/>
  </w:num>
  <w:num w:numId="85" w16cid:durableId="1765490728">
    <w:abstractNumId w:val="84"/>
  </w:num>
  <w:numIdMacAtCleanup w:val="8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ssam Aly">
    <w15:presenceInfo w15:providerId="Windows Live" w15:userId="5359e785b9fdf9ee"/>
  </w15:person>
  <w15:person w15:author="Ghadah">
    <w15:presenceInfo w15:providerId="Windows Live" w15:userId="e9a6ceb87ff251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saveSubsetFont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65C"/>
    <w:rsid w:val="00000456"/>
    <w:rsid w:val="0000045F"/>
    <w:rsid w:val="00000818"/>
    <w:rsid w:val="0000143A"/>
    <w:rsid w:val="000037B9"/>
    <w:rsid w:val="00003895"/>
    <w:rsid w:val="00004B4D"/>
    <w:rsid w:val="000050A3"/>
    <w:rsid w:val="00005F54"/>
    <w:rsid w:val="00006D52"/>
    <w:rsid w:val="00007AF0"/>
    <w:rsid w:val="00011C6A"/>
    <w:rsid w:val="00012FC3"/>
    <w:rsid w:val="00014C91"/>
    <w:rsid w:val="00015025"/>
    <w:rsid w:val="00015F06"/>
    <w:rsid w:val="000214A8"/>
    <w:rsid w:val="000214E5"/>
    <w:rsid w:val="00023FA0"/>
    <w:rsid w:val="00024B60"/>
    <w:rsid w:val="000256F9"/>
    <w:rsid w:val="000269B0"/>
    <w:rsid w:val="00031151"/>
    <w:rsid w:val="00033654"/>
    <w:rsid w:val="00035DE3"/>
    <w:rsid w:val="00036E89"/>
    <w:rsid w:val="00037741"/>
    <w:rsid w:val="00040932"/>
    <w:rsid w:val="000426DF"/>
    <w:rsid w:val="00044202"/>
    <w:rsid w:val="0004470D"/>
    <w:rsid w:val="0004649C"/>
    <w:rsid w:val="000474CB"/>
    <w:rsid w:val="000506BE"/>
    <w:rsid w:val="00054799"/>
    <w:rsid w:val="00054D7D"/>
    <w:rsid w:val="000551FC"/>
    <w:rsid w:val="0005554C"/>
    <w:rsid w:val="00056E4D"/>
    <w:rsid w:val="00057932"/>
    <w:rsid w:val="000605E6"/>
    <w:rsid w:val="000605F5"/>
    <w:rsid w:val="00060DCF"/>
    <w:rsid w:val="00061175"/>
    <w:rsid w:val="00061BF6"/>
    <w:rsid w:val="00061C90"/>
    <w:rsid w:val="00063CD6"/>
    <w:rsid w:val="00064956"/>
    <w:rsid w:val="00066979"/>
    <w:rsid w:val="00066B8F"/>
    <w:rsid w:val="000674D0"/>
    <w:rsid w:val="00067E3D"/>
    <w:rsid w:val="0007029D"/>
    <w:rsid w:val="00070570"/>
    <w:rsid w:val="00071FD5"/>
    <w:rsid w:val="00073EB5"/>
    <w:rsid w:val="00073F86"/>
    <w:rsid w:val="00075854"/>
    <w:rsid w:val="00075C61"/>
    <w:rsid w:val="00076815"/>
    <w:rsid w:val="00076998"/>
    <w:rsid w:val="00076FD1"/>
    <w:rsid w:val="000776F2"/>
    <w:rsid w:val="00082B52"/>
    <w:rsid w:val="00082EC2"/>
    <w:rsid w:val="00083457"/>
    <w:rsid w:val="0008748B"/>
    <w:rsid w:val="00091855"/>
    <w:rsid w:val="00091EA8"/>
    <w:rsid w:val="00091EDF"/>
    <w:rsid w:val="00093554"/>
    <w:rsid w:val="00093626"/>
    <w:rsid w:val="0009388B"/>
    <w:rsid w:val="0009470A"/>
    <w:rsid w:val="00095998"/>
    <w:rsid w:val="00097603"/>
    <w:rsid w:val="00097CF4"/>
    <w:rsid w:val="000A157B"/>
    <w:rsid w:val="000A56C5"/>
    <w:rsid w:val="000B1619"/>
    <w:rsid w:val="000B1CAC"/>
    <w:rsid w:val="000B274C"/>
    <w:rsid w:val="000B27E3"/>
    <w:rsid w:val="000B2B6C"/>
    <w:rsid w:val="000B316B"/>
    <w:rsid w:val="000B4A59"/>
    <w:rsid w:val="000B636C"/>
    <w:rsid w:val="000B6CBF"/>
    <w:rsid w:val="000B71FB"/>
    <w:rsid w:val="000B7FF1"/>
    <w:rsid w:val="000C0094"/>
    <w:rsid w:val="000C08F8"/>
    <w:rsid w:val="000C24E9"/>
    <w:rsid w:val="000C2727"/>
    <w:rsid w:val="000C2E99"/>
    <w:rsid w:val="000C345C"/>
    <w:rsid w:val="000C4071"/>
    <w:rsid w:val="000C6004"/>
    <w:rsid w:val="000C61CA"/>
    <w:rsid w:val="000C71C0"/>
    <w:rsid w:val="000D0227"/>
    <w:rsid w:val="000D1198"/>
    <w:rsid w:val="000D242C"/>
    <w:rsid w:val="000D2DCD"/>
    <w:rsid w:val="000D547E"/>
    <w:rsid w:val="000E000A"/>
    <w:rsid w:val="000E1CF2"/>
    <w:rsid w:val="000E2B90"/>
    <w:rsid w:val="000E3CEC"/>
    <w:rsid w:val="000E4019"/>
    <w:rsid w:val="000E67BB"/>
    <w:rsid w:val="000E74C5"/>
    <w:rsid w:val="000E7511"/>
    <w:rsid w:val="000F30BF"/>
    <w:rsid w:val="000F425F"/>
    <w:rsid w:val="000F5364"/>
    <w:rsid w:val="000F61B0"/>
    <w:rsid w:val="000F743E"/>
    <w:rsid w:val="00100A20"/>
    <w:rsid w:val="00101A41"/>
    <w:rsid w:val="00101A52"/>
    <w:rsid w:val="0010251C"/>
    <w:rsid w:val="00103147"/>
    <w:rsid w:val="00104590"/>
    <w:rsid w:val="00104D7D"/>
    <w:rsid w:val="00105D35"/>
    <w:rsid w:val="00107DEA"/>
    <w:rsid w:val="00111FE3"/>
    <w:rsid w:val="0011246F"/>
    <w:rsid w:val="00112EA5"/>
    <w:rsid w:val="001157DE"/>
    <w:rsid w:val="001162EB"/>
    <w:rsid w:val="00116F42"/>
    <w:rsid w:val="00121046"/>
    <w:rsid w:val="00124389"/>
    <w:rsid w:val="00125B6D"/>
    <w:rsid w:val="00126392"/>
    <w:rsid w:val="00126DEB"/>
    <w:rsid w:val="00127E8B"/>
    <w:rsid w:val="00130AAF"/>
    <w:rsid w:val="00130DD4"/>
    <w:rsid w:val="001322D0"/>
    <w:rsid w:val="00132DFA"/>
    <w:rsid w:val="00134AF1"/>
    <w:rsid w:val="00134D85"/>
    <w:rsid w:val="001376EC"/>
    <w:rsid w:val="00137F79"/>
    <w:rsid w:val="00140E2B"/>
    <w:rsid w:val="001419C8"/>
    <w:rsid w:val="00141F4A"/>
    <w:rsid w:val="00142D50"/>
    <w:rsid w:val="00142FA6"/>
    <w:rsid w:val="00143FF5"/>
    <w:rsid w:val="001443DC"/>
    <w:rsid w:val="00144BEA"/>
    <w:rsid w:val="00145C5D"/>
    <w:rsid w:val="00147CBF"/>
    <w:rsid w:val="00153792"/>
    <w:rsid w:val="001537FE"/>
    <w:rsid w:val="00155308"/>
    <w:rsid w:val="0015530C"/>
    <w:rsid w:val="00157103"/>
    <w:rsid w:val="0015770B"/>
    <w:rsid w:val="00157853"/>
    <w:rsid w:val="00157F1C"/>
    <w:rsid w:val="001609B5"/>
    <w:rsid w:val="001613F8"/>
    <w:rsid w:val="0016398A"/>
    <w:rsid w:val="00164076"/>
    <w:rsid w:val="00164CD4"/>
    <w:rsid w:val="001656F3"/>
    <w:rsid w:val="00165726"/>
    <w:rsid w:val="00167A7B"/>
    <w:rsid w:val="00167A9C"/>
    <w:rsid w:val="00167F9E"/>
    <w:rsid w:val="0017083E"/>
    <w:rsid w:val="00170B81"/>
    <w:rsid w:val="00170BAA"/>
    <w:rsid w:val="00170F26"/>
    <w:rsid w:val="00171E1F"/>
    <w:rsid w:val="001734CF"/>
    <w:rsid w:val="00173652"/>
    <w:rsid w:val="001750A1"/>
    <w:rsid w:val="00176A5D"/>
    <w:rsid w:val="00181EAE"/>
    <w:rsid w:val="00182046"/>
    <w:rsid w:val="00183E8B"/>
    <w:rsid w:val="00184371"/>
    <w:rsid w:val="00184DAC"/>
    <w:rsid w:val="001868AD"/>
    <w:rsid w:val="00187441"/>
    <w:rsid w:val="00187C0C"/>
    <w:rsid w:val="00187D7E"/>
    <w:rsid w:val="00191567"/>
    <w:rsid w:val="001916A4"/>
    <w:rsid w:val="0019613C"/>
    <w:rsid w:val="001979FD"/>
    <w:rsid w:val="001A0175"/>
    <w:rsid w:val="001A058A"/>
    <w:rsid w:val="001A0F65"/>
    <w:rsid w:val="001A1B07"/>
    <w:rsid w:val="001A1B41"/>
    <w:rsid w:val="001A1FC1"/>
    <w:rsid w:val="001A22A9"/>
    <w:rsid w:val="001A3889"/>
    <w:rsid w:val="001A4997"/>
    <w:rsid w:val="001A4FBF"/>
    <w:rsid w:val="001A528A"/>
    <w:rsid w:val="001A77B8"/>
    <w:rsid w:val="001B0445"/>
    <w:rsid w:val="001B2F42"/>
    <w:rsid w:val="001B3E69"/>
    <w:rsid w:val="001B5013"/>
    <w:rsid w:val="001B62F8"/>
    <w:rsid w:val="001B7147"/>
    <w:rsid w:val="001C0959"/>
    <w:rsid w:val="001C0EA5"/>
    <w:rsid w:val="001C1733"/>
    <w:rsid w:val="001C1817"/>
    <w:rsid w:val="001C2FFA"/>
    <w:rsid w:val="001C42CF"/>
    <w:rsid w:val="001C42EF"/>
    <w:rsid w:val="001C52AE"/>
    <w:rsid w:val="001C6890"/>
    <w:rsid w:val="001C6B44"/>
    <w:rsid w:val="001C6E41"/>
    <w:rsid w:val="001C730D"/>
    <w:rsid w:val="001C78B5"/>
    <w:rsid w:val="001C7E67"/>
    <w:rsid w:val="001D0E8F"/>
    <w:rsid w:val="001D33BC"/>
    <w:rsid w:val="001D3A78"/>
    <w:rsid w:val="001D4660"/>
    <w:rsid w:val="001D4A5D"/>
    <w:rsid w:val="001D4E31"/>
    <w:rsid w:val="001D5161"/>
    <w:rsid w:val="001D6403"/>
    <w:rsid w:val="001D6C8C"/>
    <w:rsid w:val="001D6E4A"/>
    <w:rsid w:val="001D7C3B"/>
    <w:rsid w:val="001D7E14"/>
    <w:rsid w:val="001E04F1"/>
    <w:rsid w:val="001E04FA"/>
    <w:rsid w:val="001E0FBD"/>
    <w:rsid w:val="001E103A"/>
    <w:rsid w:val="001E11E2"/>
    <w:rsid w:val="001E1EBE"/>
    <w:rsid w:val="001E206B"/>
    <w:rsid w:val="001E3161"/>
    <w:rsid w:val="001E34ED"/>
    <w:rsid w:val="001E3C45"/>
    <w:rsid w:val="001E3EBF"/>
    <w:rsid w:val="001E4416"/>
    <w:rsid w:val="001E6466"/>
    <w:rsid w:val="001E6F69"/>
    <w:rsid w:val="001F0ADA"/>
    <w:rsid w:val="001F0BF8"/>
    <w:rsid w:val="001F1852"/>
    <w:rsid w:val="001F4989"/>
    <w:rsid w:val="001F521F"/>
    <w:rsid w:val="001F55D2"/>
    <w:rsid w:val="001F6E22"/>
    <w:rsid w:val="00203143"/>
    <w:rsid w:val="00203A37"/>
    <w:rsid w:val="002061A4"/>
    <w:rsid w:val="002107B1"/>
    <w:rsid w:val="002110F0"/>
    <w:rsid w:val="00211E6F"/>
    <w:rsid w:val="00213F50"/>
    <w:rsid w:val="00216EA1"/>
    <w:rsid w:val="00217EC9"/>
    <w:rsid w:val="00220029"/>
    <w:rsid w:val="00220295"/>
    <w:rsid w:val="00221E90"/>
    <w:rsid w:val="00222653"/>
    <w:rsid w:val="00223478"/>
    <w:rsid w:val="0022376C"/>
    <w:rsid w:val="00225994"/>
    <w:rsid w:val="00227F40"/>
    <w:rsid w:val="00230948"/>
    <w:rsid w:val="0023209C"/>
    <w:rsid w:val="00232519"/>
    <w:rsid w:val="0023371F"/>
    <w:rsid w:val="0023397C"/>
    <w:rsid w:val="002361CA"/>
    <w:rsid w:val="002406FD"/>
    <w:rsid w:val="002410F6"/>
    <w:rsid w:val="00243355"/>
    <w:rsid w:val="00243CA3"/>
    <w:rsid w:val="0024416F"/>
    <w:rsid w:val="00244208"/>
    <w:rsid w:val="00247ADE"/>
    <w:rsid w:val="002520C1"/>
    <w:rsid w:val="002523DC"/>
    <w:rsid w:val="0025362C"/>
    <w:rsid w:val="00256606"/>
    <w:rsid w:val="00256E54"/>
    <w:rsid w:val="00256F23"/>
    <w:rsid w:val="0026000B"/>
    <w:rsid w:val="00260AF3"/>
    <w:rsid w:val="00262153"/>
    <w:rsid w:val="002634D6"/>
    <w:rsid w:val="00264541"/>
    <w:rsid w:val="00264588"/>
    <w:rsid w:val="002648DC"/>
    <w:rsid w:val="00265A90"/>
    <w:rsid w:val="00270D01"/>
    <w:rsid w:val="00270D56"/>
    <w:rsid w:val="00275DC2"/>
    <w:rsid w:val="0027620D"/>
    <w:rsid w:val="00276CE3"/>
    <w:rsid w:val="00276F75"/>
    <w:rsid w:val="002804BD"/>
    <w:rsid w:val="002810AD"/>
    <w:rsid w:val="00281614"/>
    <w:rsid w:val="00282621"/>
    <w:rsid w:val="00283879"/>
    <w:rsid w:val="00283B28"/>
    <w:rsid w:val="0028468B"/>
    <w:rsid w:val="00285C6F"/>
    <w:rsid w:val="002860B0"/>
    <w:rsid w:val="00286A4B"/>
    <w:rsid w:val="00287D3D"/>
    <w:rsid w:val="002920F3"/>
    <w:rsid w:val="00292BC9"/>
    <w:rsid w:val="002934B2"/>
    <w:rsid w:val="002951A5"/>
    <w:rsid w:val="00296C8A"/>
    <w:rsid w:val="00297265"/>
    <w:rsid w:val="002A06F4"/>
    <w:rsid w:val="002A104D"/>
    <w:rsid w:val="002A17E7"/>
    <w:rsid w:val="002A49CA"/>
    <w:rsid w:val="002B0204"/>
    <w:rsid w:val="002B07B9"/>
    <w:rsid w:val="002B41CD"/>
    <w:rsid w:val="002B4980"/>
    <w:rsid w:val="002B54CE"/>
    <w:rsid w:val="002B56D5"/>
    <w:rsid w:val="002B5FF8"/>
    <w:rsid w:val="002B6E3E"/>
    <w:rsid w:val="002B72E6"/>
    <w:rsid w:val="002C4C4E"/>
    <w:rsid w:val="002C64E8"/>
    <w:rsid w:val="002D0C97"/>
    <w:rsid w:val="002D14B2"/>
    <w:rsid w:val="002D191C"/>
    <w:rsid w:val="002D1A58"/>
    <w:rsid w:val="002D1AA1"/>
    <w:rsid w:val="002D3163"/>
    <w:rsid w:val="002D3830"/>
    <w:rsid w:val="002D3C9B"/>
    <w:rsid w:val="002D4AFA"/>
    <w:rsid w:val="002D7603"/>
    <w:rsid w:val="002E0769"/>
    <w:rsid w:val="002E0BA0"/>
    <w:rsid w:val="002E2F1B"/>
    <w:rsid w:val="002E36B4"/>
    <w:rsid w:val="002E3CAA"/>
    <w:rsid w:val="002E6BBF"/>
    <w:rsid w:val="002E6C3F"/>
    <w:rsid w:val="002E73D9"/>
    <w:rsid w:val="002F0434"/>
    <w:rsid w:val="002F0436"/>
    <w:rsid w:val="002F0F77"/>
    <w:rsid w:val="002F1867"/>
    <w:rsid w:val="002F1EEC"/>
    <w:rsid w:val="002F3966"/>
    <w:rsid w:val="002F76EF"/>
    <w:rsid w:val="002F798F"/>
    <w:rsid w:val="00300B32"/>
    <w:rsid w:val="00301334"/>
    <w:rsid w:val="00304E49"/>
    <w:rsid w:val="00305617"/>
    <w:rsid w:val="00305B00"/>
    <w:rsid w:val="00306116"/>
    <w:rsid w:val="00306A45"/>
    <w:rsid w:val="00307603"/>
    <w:rsid w:val="00310878"/>
    <w:rsid w:val="00311438"/>
    <w:rsid w:val="00312C53"/>
    <w:rsid w:val="003146F7"/>
    <w:rsid w:val="00317B58"/>
    <w:rsid w:val="00317E70"/>
    <w:rsid w:val="003209FC"/>
    <w:rsid w:val="00320AB3"/>
    <w:rsid w:val="003230B7"/>
    <w:rsid w:val="0032319E"/>
    <w:rsid w:val="0032352B"/>
    <w:rsid w:val="00324B85"/>
    <w:rsid w:val="003251C0"/>
    <w:rsid w:val="0032600C"/>
    <w:rsid w:val="00326DC1"/>
    <w:rsid w:val="0032776A"/>
    <w:rsid w:val="0033061E"/>
    <w:rsid w:val="003323BA"/>
    <w:rsid w:val="003327F6"/>
    <w:rsid w:val="0033285D"/>
    <w:rsid w:val="00333BF4"/>
    <w:rsid w:val="003352AE"/>
    <w:rsid w:val="00335DA1"/>
    <w:rsid w:val="00337294"/>
    <w:rsid w:val="00337A88"/>
    <w:rsid w:val="00340EE3"/>
    <w:rsid w:val="003415F0"/>
    <w:rsid w:val="00341A10"/>
    <w:rsid w:val="003421E8"/>
    <w:rsid w:val="003428FA"/>
    <w:rsid w:val="00342944"/>
    <w:rsid w:val="00343D3D"/>
    <w:rsid w:val="003444A0"/>
    <w:rsid w:val="003445CB"/>
    <w:rsid w:val="00344EA6"/>
    <w:rsid w:val="0034562A"/>
    <w:rsid w:val="00345ACA"/>
    <w:rsid w:val="00347A76"/>
    <w:rsid w:val="00347E8C"/>
    <w:rsid w:val="00347EAB"/>
    <w:rsid w:val="003505C8"/>
    <w:rsid w:val="00350C9D"/>
    <w:rsid w:val="00351F85"/>
    <w:rsid w:val="00352631"/>
    <w:rsid w:val="00352F35"/>
    <w:rsid w:val="0035496E"/>
    <w:rsid w:val="0036017A"/>
    <w:rsid w:val="00360491"/>
    <w:rsid w:val="00361CC8"/>
    <w:rsid w:val="00364E09"/>
    <w:rsid w:val="003650B5"/>
    <w:rsid w:val="00365871"/>
    <w:rsid w:val="003660D4"/>
    <w:rsid w:val="0036635B"/>
    <w:rsid w:val="00366501"/>
    <w:rsid w:val="00367604"/>
    <w:rsid w:val="00372A1D"/>
    <w:rsid w:val="00372DDF"/>
    <w:rsid w:val="0037391B"/>
    <w:rsid w:val="00374F9B"/>
    <w:rsid w:val="003762FE"/>
    <w:rsid w:val="00380BD3"/>
    <w:rsid w:val="003814BF"/>
    <w:rsid w:val="003832A3"/>
    <w:rsid w:val="00383352"/>
    <w:rsid w:val="00384E17"/>
    <w:rsid w:val="003865AE"/>
    <w:rsid w:val="00386C16"/>
    <w:rsid w:val="00387E4B"/>
    <w:rsid w:val="00391672"/>
    <w:rsid w:val="00391B3C"/>
    <w:rsid w:val="003922FD"/>
    <w:rsid w:val="003925FE"/>
    <w:rsid w:val="003935E2"/>
    <w:rsid w:val="003A0C52"/>
    <w:rsid w:val="003A55F2"/>
    <w:rsid w:val="003A6DAB"/>
    <w:rsid w:val="003B16E6"/>
    <w:rsid w:val="003B22E1"/>
    <w:rsid w:val="003B3E71"/>
    <w:rsid w:val="003B48AF"/>
    <w:rsid w:val="003B5253"/>
    <w:rsid w:val="003B5EB4"/>
    <w:rsid w:val="003B6305"/>
    <w:rsid w:val="003B700D"/>
    <w:rsid w:val="003C0DE9"/>
    <w:rsid w:val="003C1FFD"/>
    <w:rsid w:val="003C205D"/>
    <w:rsid w:val="003C5B13"/>
    <w:rsid w:val="003D13B6"/>
    <w:rsid w:val="003D51E4"/>
    <w:rsid w:val="003D591A"/>
    <w:rsid w:val="003D72BC"/>
    <w:rsid w:val="003E0C2F"/>
    <w:rsid w:val="003E28B7"/>
    <w:rsid w:val="003E3358"/>
    <w:rsid w:val="003E39FF"/>
    <w:rsid w:val="003F23B0"/>
    <w:rsid w:val="003F379E"/>
    <w:rsid w:val="003F4712"/>
    <w:rsid w:val="003F4BCB"/>
    <w:rsid w:val="003F61B9"/>
    <w:rsid w:val="003F772F"/>
    <w:rsid w:val="00400788"/>
    <w:rsid w:val="00400C8F"/>
    <w:rsid w:val="00401335"/>
    <w:rsid w:val="00402366"/>
    <w:rsid w:val="004024E9"/>
    <w:rsid w:val="0040327E"/>
    <w:rsid w:val="00404FA8"/>
    <w:rsid w:val="004051E7"/>
    <w:rsid w:val="004058DF"/>
    <w:rsid w:val="0040700C"/>
    <w:rsid w:val="00407411"/>
    <w:rsid w:val="004102D8"/>
    <w:rsid w:val="0041236A"/>
    <w:rsid w:val="00412987"/>
    <w:rsid w:val="00414973"/>
    <w:rsid w:val="004157BE"/>
    <w:rsid w:val="004164DD"/>
    <w:rsid w:val="00416690"/>
    <w:rsid w:val="004172EF"/>
    <w:rsid w:val="004201F8"/>
    <w:rsid w:val="004218AA"/>
    <w:rsid w:val="00421B21"/>
    <w:rsid w:val="004224EA"/>
    <w:rsid w:val="00424E87"/>
    <w:rsid w:val="004255D3"/>
    <w:rsid w:val="00430E69"/>
    <w:rsid w:val="0043119B"/>
    <w:rsid w:val="00431622"/>
    <w:rsid w:val="00431832"/>
    <w:rsid w:val="00433F15"/>
    <w:rsid w:val="0043484F"/>
    <w:rsid w:val="00434BE4"/>
    <w:rsid w:val="00435251"/>
    <w:rsid w:val="00435D0F"/>
    <w:rsid w:val="00436081"/>
    <w:rsid w:val="00440B2C"/>
    <w:rsid w:val="00440F30"/>
    <w:rsid w:val="00441375"/>
    <w:rsid w:val="004423F2"/>
    <w:rsid w:val="004428A0"/>
    <w:rsid w:val="00443832"/>
    <w:rsid w:val="00446287"/>
    <w:rsid w:val="004465C4"/>
    <w:rsid w:val="00450E45"/>
    <w:rsid w:val="00452984"/>
    <w:rsid w:val="004534B2"/>
    <w:rsid w:val="004534D9"/>
    <w:rsid w:val="00454B99"/>
    <w:rsid w:val="004560C4"/>
    <w:rsid w:val="00457A60"/>
    <w:rsid w:val="00461407"/>
    <w:rsid w:val="004615CE"/>
    <w:rsid w:val="00461D26"/>
    <w:rsid w:val="00461F18"/>
    <w:rsid w:val="0046236C"/>
    <w:rsid w:val="004645C4"/>
    <w:rsid w:val="00464C23"/>
    <w:rsid w:val="00466022"/>
    <w:rsid w:val="0046636D"/>
    <w:rsid w:val="00470F80"/>
    <w:rsid w:val="00471D62"/>
    <w:rsid w:val="00471DF8"/>
    <w:rsid w:val="00474D0B"/>
    <w:rsid w:val="00474F7C"/>
    <w:rsid w:val="00475841"/>
    <w:rsid w:val="00476176"/>
    <w:rsid w:val="00480B76"/>
    <w:rsid w:val="00481A92"/>
    <w:rsid w:val="00482261"/>
    <w:rsid w:val="0048269F"/>
    <w:rsid w:val="00482B87"/>
    <w:rsid w:val="0048320A"/>
    <w:rsid w:val="00483E9B"/>
    <w:rsid w:val="00484F7E"/>
    <w:rsid w:val="00485D81"/>
    <w:rsid w:val="00486ED9"/>
    <w:rsid w:val="00491BD2"/>
    <w:rsid w:val="00491C33"/>
    <w:rsid w:val="00491F62"/>
    <w:rsid w:val="00492173"/>
    <w:rsid w:val="00492F8C"/>
    <w:rsid w:val="004931D6"/>
    <w:rsid w:val="00497394"/>
    <w:rsid w:val="004A0C9A"/>
    <w:rsid w:val="004A2807"/>
    <w:rsid w:val="004A28AF"/>
    <w:rsid w:val="004A30CB"/>
    <w:rsid w:val="004A4335"/>
    <w:rsid w:val="004A5166"/>
    <w:rsid w:val="004A73E2"/>
    <w:rsid w:val="004B0510"/>
    <w:rsid w:val="004B3956"/>
    <w:rsid w:val="004B41C4"/>
    <w:rsid w:val="004C1944"/>
    <w:rsid w:val="004C1DC7"/>
    <w:rsid w:val="004C2583"/>
    <w:rsid w:val="004C2909"/>
    <w:rsid w:val="004C45E1"/>
    <w:rsid w:val="004C4E0E"/>
    <w:rsid w:val="004C5566"/>
    <w:rsid w:val="004C5F59"/>
    <w:rsid w:val="004D2874"/>
    <w:rsid w:val="004D2D47"/>
    <w:rsid w:val="004D43C8"/>
    <w:rsid w:val="004E0383"/>
    <w:rsid w:val="004E1608"/>
    <w:rsid w:val="004E423A"/>
    <w:rsid w:val="004E4416"/>
    <w:rsid w:val="004E4655"/>
    <w:rsid w:val="004E6828"/>
    <w:rsid w:val="004E68A0"/>
    <w:rsid w:val="004F01F4"/>
    <w:rsid w:val="004F0DA8"/>
    <w:rsid w:val="004F27A7"/>
    <w:rsid w:val="004F465F"/>
    <w:rsid w:val="004F6814"/>
    <w:rsid w:val="00501E15"/>
    <w:rsid w:val="005020EB"/>
    <w:rsid w:val="005034B2"/>
    <w:rsid w:val="00505042"/>
    <w:rsid w:val="00505257"/>
    <w:rsid w:val="00507118"/>
    <w:rsid w:val="005117CC"/>
    <w:rsid w:val="0051196B"/>
    <w:rsid w:val="005121BA"/>
    <w:rsid w:val="00513052"/>
    <w:rsid w:val="0051604C"/>
    <w:rsid w:val="005166D0"/>
    <w:rsid w:val="0051736B"/>
    <w:rsid w:val="00520C9C"/>
    <w:rsid w:val="005235B3"/>
    <w:rsid w:val="00524785"/>
    <w:rsid w:val="005259AA"/>
    <w:rsid w:val="005260F0"/>
    <w:rsid w:val="00526220"/>
    <w:rsid w:val="00531DDA"/>
    <w:rsid w:val="0053293C"/>
    <w:rsid w:val="00532BFE"/>
    <w:rsid w:val="0053385E"/>
    <w:rsid w:val="00536533"/>
    <w:rsid w:val="00540FC9"/>
    <w:rsid w:val="00543EFE"/>
    <w:rsid w:val="00544682"/>
    <w:rsid w:val="005446FC"/>
    <w:rsid w:val="005458BB"/>
    <w:rsid w:val="0054657D"/>
    <w:rsid w:val="0054780D"/>
    <w:rsid w:val="00550050"/>
    <w:rsid w:val="005501E4"/>
    <w:rsid w:val="00551120"/>
    <w:rsid w:val="005515FD"/>
    <w:rsid w:val="00551F97"/>
    <w:rsid w:val="005524C7"/>
    <w:rsid w:val="00552680"/>
    <w:rsid w:val="005527B6"/>
    <w:rsid w:val="0055328E"/>
    <w:rsid w:val="005532E0"/>
    <w:rsid w:val="00553796"/>
    <w:rsid w:val="00553EDB"/>
    <w:rsid w:val="00555919"/>
    <w:rsid w:val="005638E5"/>
    <w:rsid w:val="00563957"/>
    <w:rsid w:val="0056464F"/>
    <w:rsid w:val="00564BF9"/>
    <w:rsid w:val="00565811"/>
    <w:rsid w:val="00565C8C"/>
    <w:rsid w:val="00570D33"/>
    <w:rsid w:val="00572AD3"/>
    <w:rsid w:val="00573556"/>
    <w:rsid w:val="00573B5E"/>
    <w:rsid w:val="00575CF1"/>
    <w:rsid w:val="00575F59"/>
    <w:rsid w:val="0058072D"/>
    <w:rsid w:val="00581A4C"/>
    <w:rsid w:val="00583A7F"/>
    <w:rsid w:val="005846C2"/>
    <w:rsid w:val="00586117"/>
    <w:rsid w:val="00586AED"/>
    <w:rsid w:val="00586FD9"/>
    <w:rsid w:val="0059086D"/>
    <w:rsid w:val="00590932"/>
    <w:rsid w:val="005916FC"/>
    <w:rsid w:val="00592503"/>
    <w:rsid w:val="00592C86"/>
    <w:rsid w:val="00594598"/>
    <w:rsid w:val="00594CAE"/>
    <w:rsid w:val="005A04A4"/>
    <w:rsid w:val="005A0714"/>
    <w:rsid w:val="005A3BB7"/>
    <w:rsid w:val="005A4194"/>
    <w:rsid w:val="005A53C9"/>
    <w:rsid w:val="005A575E"/>
    <w:rsid w:val="005A6AC8"/>
    <w:rsid w:val="005B12FF"/>
    <w:rsid w:val="005B2918"/>
    <w:rsid w:val="005B2C8E"/>
    <w:rsid w:val="005B3BE2"/>
    <w:rsid w:val="005B5A91"/>
    <w:rsid w:val="005B5E24"/>
    <w:rsid w:val="005B6ED6"/>
    <w:rsid w:val="005C0E7D"/>
    <w:rsid w:val="005C0E95"/>
    <w:rsid w:val="005C2428"/>
    <w:rsid w:val="005C3D3D"/>
    <w:rsid w:val="005C4CA0"/>
    <w:rsid w:val="005C7B33"/>
    <w:rsid w:val="005D084F"/>
    <w:rsid w:val="005D2EB2"/>
    <w:rsid w:val="005D3582"/>
    <w:rsid w:val="005D5468"/>
    <w:rsid w:val="005D7F9C"/>
    <w:rsid w:val="005E04B4"/>
    <w:rsid w:val="005E0961"/>
    <w:rsid w:val="005E1463"/>
    <w:rsid w:val="005E2148"/>
    <w:rsid w:val="005E2453"/>
    <w:rsid w:val="005E3990"/>
    <w:rsid w:val="005E4048"/>
    <w:rsid w:val="005E4B37"/>
    <w:rsid w:val="005E596C"/>
    <w:rsid w:val="005F15A4"/>
    <w:rsid w:val="005F4D14"/>
    <w:rsid w:val="005F534B"/>
    <w:rsid w:val="005F544B"/>
    <w:rsid w:val="005F58C6"/>
    <w:rsid w:val="005F7407"/>
    <w:rsid w:val="005F7935"/>
    <w:rsid w:val="0060022F"/>
    <w:rsid w:val="00601B6E"/>
    <w:rsid w:val="00603DF3"/>
    <w:rsid w:val="00603FD0"/>
    <w:rsid w:val="00604844"/>
    <w:rsid w:val="00606897"/>
    <w:rsid w:val="00610229"/>
    <w:rsid w:val="00611620"/>
    <w:rsid w:val="00611C3B"/>
    <w:rsid w:val="006124C9"/>
    <w:rsid w:val="00612591"/>
    <w:rsid w:val="006125D9"/>
    <w:rsid w:val="00613B09"/>
    <w:rsid w:val="00614C95"/>
    <w:rsid w:val="00615794"/>
    <w:rsid w:val="00616A91"/>
    <w:rsid w:val="00616F88"/>
    <w:rsid w:val="006176E2"/>
    <w:rsid w:val="006204A8"/>
    <w:rsid w:val="006208C9"/>
    <w:rsid w:val="00623512"/>
    <w:rsid w:val="00623934"/>
    <w:rsid w:val="00623DBB"/>
    <w:rsid w:val="00623F08"/>
    <w:rsid w:val="0062542F"/>
    <w:rsid w:val="00626447"/>
    <w:rsid w:val="006275C6"/>
    <w:rsid w:val="006276FB"/>
    <w:rsid w:val="00631058"/>
    <w:rsid w:val="00631B3C"/>
    <w:rsid w:val="00632934"/>
    <w:rsid w:val="00633A80"/>
    <w:rsid w:val="00634AED"/>
    <w:rsid w:val="006355B8"/>
    <w:rsid w:val="00636D4E"/>
    <w:rsid w:val="0063786E"/>
    <w:rsid w:val="00637A15"/>
    <w:rsid w:val="00637CC2"/>
    <w:rsid w:val="00640522"/>
    <w:rsid w:val="0064265C"/>
    <w:rsid w:val="00643ECD"/>
    <w:rsid w:val="006448B6"/>
    <w:rsid w:val="00651073"/>
    <w:rsid w:val="00655D11"/>
    <w:rsid w:val="0065616C"/>
    <w:rsid w:val="00656818"/>
    <w:rsid w:val="00656A7B"/>
    <w:rsid w:val="0066026D"/>
    <w:rsid w:val="00662169"/>
    <w:rsid w:val="0066224F"/>
    <w:rsid w:val="00662B55"/>
    <w:rsid w:val="0066564C"/>
    <w:rsid w:val="00665EFC"/>
    <w:rsid w:val="006661C4"/>
    <w:rsid w:val="0066687D"/>
    <w:rsid w:val="00666E8E"/>
    <w:rsid w:val="00670005"/>
    <w:rsid w:val="0067051F"/>
    <w:rsid w:val="00672022"/>
    <w:rsid w:val="00673CE0"/>
    <w:rsid w:val="00674902"/>
    <w:rsid w:val="00674EF6"/>
    <w:rsid w:val="00676E56"/>
    <w:rsid w:val="00680613"/>
    <w:rsid w:val="006808E8"/>
    <w:rsid w:val="0068388A"/>
    <w:rsid w:val="00685158"/>
    <w:rsid w:val="00685497"/>
    <w:rsid w:val="00685CC1"/>
    <w:rsid w:val="0068653C"/>
    <w:rsid w:val="0069038A"/>
    <w:rsid w:val="0069279C"/>
    <w:rsid w:val="00693647"/>
    <w:rsid w:val="006939CA"/>
    <w:rsid w:val="006A22D6"/>
    <w:rsid w:val="006A44ED"/>
    <w:rsid w:val="006A53A6"/>
    <w:rsid w:val="006A737B"/>
    <w:rsid w:val="006B1428"/>
    <w:rsid w:val="006B1AEE"/>
    <w:rsid w:val="006B2545"/>
    <w:rsid w:val="006B337B"/>
    <w:rsid w:val="006B4382"/>
    <w:rsid w:val="006B4A8A"/>
    <w:rsid w:val="006B51F3"/>
    <w:rsid w:val="006B778F"/>
    <w:rsid w:val="006B79DE"/>
    <w:rsid w:val="006B7FBD"/>
    <w:rsid w:val="006C03E8"/>
    <w:rsid w:val="006C13BD"/>
    <w:rsid w:val="006C1F40"/>
    <w:rsid w:val="006C2C7D"/>
    <w:rsid w:val="006C5D09"/>
    <w:rsid w:val="006C704A"/>
    <w:rsid w:val="006C7790"/>
    <w:rsid w:val="006C7AF9"/>
    <w:rsid w:val="006D01FD"/>
    <w:rsid w:val="006D0E49"/>
    <w:rsid w:val="006D2C30"/>
    <w:rsid w:val="006D3BD3"/>
    <w:rsid w:val="006D44B8"/>
    <w:rsid w:val="006E0D3D"/>
    <w:rsid w:val="006E1CD9"/>
    <w:rsid w:val="006E47B0"/>
    <w:rsid w:val="006E5C8C"/>
    <w:rsid w:val="006E66DD"/>
    <w:rsid w:val="006E79D4"/>
    <w:rsid w:val="006F153C"/>
    <w:rsid w:val="006F3153"/>
    <w:rsid w:val="006F363E"/>
    <w:rsid w:val="006F524B"/>
    <w:rsid w:val="006F6C5B"/>
    <w:rsid w:val="006F7A5C"/>
    <w:rsid w:val="0070156B"/>
    <w:rsid w:val="007037E6"/>
    <w:rsid w:val="00706261"/>
    <w:rsid w:val="00706519"/>
    <w:rsid w:val="00706F48"/>
    <w:rsid w:val="007116B9"/>
    <w:rsid w:val="0071246E"/>
    <w:rsid w:val="007131A5"/>
    <w:rsid w:val="00714852"/>
    <w:rsid w:val="00716D97"/>
    <w:rsid w:val="00722FC6"/>
    <w:rsid w:val="0072343D"/>
    <w:rsid w:val="00725F8F"/>
    <w:rsid w:val="0073000E"/>
    <w:rsid w:val="007307DF"/>
    <w:rsid w:val="00730CB8"/>
    <w:rsid w:val="00732D2F"/>
    <w:rsid w:val="00733538"/>
    <w:rsid w:val="007336E3"/>
    <w:rsid w:val="00735062"/>
    <w:rsid w:val="00736568"/>
    <w:rsid w:val="00736A63"/>
    <w:rsid w:val="0073739C"/>
    <w:rsid w:val="007378DE"/>
    <w:rsid w:val="0074107C"/>
    <w:rsid w:val="0074288A"/>
    <w:rsid w:val="00742AD0"/>
    <w:rsid w:val="0074377C"/>
    <w:rsid w:val="00743FF3"/>
    <w:rsid w:val="00747267"/>
    <w:rsid w:val="007504B8"/>
    <w:rsid w:val="007515C2"/>
    <w:rsid w:val="007517D7"/>
    <w:rsid w:val="00751CE4"/>
    <w:rsid w:val="0075250E"/>
    <w:rsid w:val="00752995"/>
    <w:rsid w:val="00754084"/>
    <w:rsid w:val="007549E4"/>
    <w:rsid w:val="00754EA2"/>
    <w:rsid w:val="007559F6"/>
    <w:rsid w:val="0075744C"/>
    <w:rsid w:val="00760F51"/>
    <w:rsid w:val="00761C22"/>
    <w:rsid w:val="00762143"/>
    <w:rsid w:val="007622AE"/>
    <w:rsid w:val="00764B70"/>
    <w:rsid w:val="00764E09"/>
    <w:rsid w:val="00765D58"/>
    <w:rsid w:val="007662C3"/>
    <w:rsid w:val="00767C32"/>
    <w:rsid w:val="007705D4"/>
    <w:rsid w:val="0077123B"/>
    <w:rsid w:val="00771823"/>
    <w:rsid w:val="007726BB"/>
    <w:rsid w:val="007734CB"/>
    <w:rsid w:val="007735C7"/>
    <w:rsid w:val="0077449C"/>
    <w:rsid w:val="00776B61"/>
    <w:rsid w:val="007773AE"/>
    <w:rsid w:val="00777749"/>
    <w:rsid w:val="00783BF6"/>
    <w:rsid w:val="00784493"/>
    <w:rsid w:val="00784636"/>
    <w:rsid w:val="00784E24"/>
    <w:rsid w:val="00786519"/>
    <w:rsid w:val="007901AE"/>
    <w:rsid w:val="00790E12"/>
    <w:rsid w:val="0079263C"/>
    <w:rsid w:val="00795559"/>
    <w:rsid w:val="007956D3"/>
    <w:rsid w:val="00795B71"/>
    <w:rsid w:val="007961F6"/>
    <w:rsid w:val="0079653B"/>
    <w:rsid w:val="0079774A"/>
    <w:rsid w:val="007979D7"/>
    <w:rsid w:val="007A27D9"/>
    <w:rsid w:val="007A37CC"/>
    <w:rsid w:val="007A3B79"/>
    <w:rsid w:val="007A739D"/>
    <w:rsid w:val="007B0962"/>
    <w:rsid w:val="007B0D03"/>
    <w:rsid w:val="007B13BA"/>
    <w:rsid w:val="007B1D4A"/>
    <w:rsid w:val="007B1E76"/>
    <w:rsid w:val="007B3283"/>
    <w:rsid w:val="007B39AE"/>
    <w:rsid w:val="007B3CCB"/>
    <w:rsid w:val="007C14AE"/>
    <w:rsid w:val="007C1DDF"/>
    <w:rsid w:val="007C3DA3"/>
    <w:rsid w:val="007C410D"/>
    <w:rsid w:val="007C466F"/>
    <w:rsid w:val="007C4A96"/>
    <w:rsid w:val="007C73EF"/>
    <w:rsid w:val="007D0639"/>
    <w:rsid w:val="007D0C31"/>
    <w:rsid w:val="007D1102"/>
    <w:rsid w:val="007D134C"/>
    <w:rsid w:val="007D170E"/>
    <w:rsid w:val="007D242F"/>
    <w:rsid w:val="007D35B6"/>
    <w:rsid w:val="007D3D62"/>
    <w:rsid w:val="007D4609"/>
    <w:rsid w:val="007D5085"/>
    <w:rsid w:val="007D7077"/>
    <w:rsid w:val="007D7EC7"/>
    <w:rsid w:val="007E1CB5"/>
    <w:rsid w:val="007E2A30"/>
    <w:rsid w:val="007E3A4F"/>
    <w:rsid w:val="007E4DF2"/>
    <w:rsid w:val="007E5A1A"/>
    <w:rsid w:val="007E687C"/>
    <w:rsid w:val="007F10F2"/>
    <w:rsid w:val="007F1C2F"/>
    <w:rsid w:val="007F2265"/>
    <w:rsid w:val="007F3225"/>
    <w:rsid w:val="007F4147"/>
    <w:rsid w:val="007F434E"/>
    <w:rsid w:val="007F4726"/>
    <w:rsid w:val="007F5353"/>
    <w:rsid w:val="007F65A5"/>
    <w:rsid w:val="007F6CDB"/>
    <w:rsid w:val="00800F5D"/>
    <w:rsid w:val="008010B3"/>
    <w:rsid w:val="0080186E"/>
    <w:rsid w:val="00802CF4"/>
    <w:rsid w:val="00803059"/>
    <w:rsid w:val="00803476"/>
    <w:rsid w:val="00803732"/>
    <w:rsid w:val="008056BE"/>
    <w:rsid w:val="00805A03"/>
    <w:rsid w:val="00806ED9"/>
    <w:rsid w:val="0081010B"/>
    <w:rsid w:val="0081180D"/>
    <w:rsid w:val="00811D2D"/>
    <w:rsid w:val="008138A6"/>
    <w:rsid w:val="0081391A"/>
    <w:rsid w:val="00815494"/>
    <w:rsid w:val="0081657F"/>
    <w:rsid w:val="00817904"/>
    <w:rsid w:val="00820092"/>
    <w:rsid w:val="00820D96"/>
    <w:rsid w:val="00821A75"/>
    <w:rsid w:val="00822066"/>
    <w:rsid w:val="00822DA5"/>
    <w:rsid w:val="00825702"/>
    <w:rsid w:val="00827596"/>
    <w:rsid w:val="008301C5"/>
    <w:rsid w:val="00830923"/>
    <w:rsid w:val="00830C55"/>
    <w:rsid w:val="00830D08"/>
    <w:rsid w:val="008331DA"/>
    <w:rsid w:val="00834212"/>
    <w:rsid w:val="008350A3"/>
    <w:rsid w:val="008352BB"/>
    <w:rsid w:val="008352C3"/>
    <w:rsid w:val="00841263"/>
    <w:rsid w:val="008415E3"/>
    <w:rsid w:val="00843CF6"/>
    <w:rsid w:val="00845276"/>
    <w:rsid w:val="00845D14"/>
    <w:rsid w:val="00847F43"/>
    <w:rsid w:val="0085010D"/>
    <w:rsid w:val="00850ED6"/>
    <w:rsid w:val="00850F8F"/>
    <w:rsid w:val="00851F6F"/>
    <w:rsid w:val="00855035"/>
    <w:rsid w:val="00856969"/>
    <w:rsid w:val="00856C61"/>
    <w:rsid w:val="00856EBD"/>
    <w:rsid w:val="008578C9"/>
    <w:rsid w:val="00857BA6"/>
    <w:rsid w:val="0086045A"/>
    <w:rsid w:val="008636FA"/>
    <w:rsid w:val="008650C2"/>
    <w:rsid w:val="00867696"/>
    <w:rsid w:val="00867E2F"/>
    <w:rsid w:val="0087017D"/>
    <w:rsid w:val="00870A81"/>
    <w:rsid w:val="00870CA0"/>
    <w:rsid w:val="008717BF"/>
    <w:rsid w:val="00871AC3"/>
    <w:rsid w:val="00871CBE"/>
    <w:rsid w:val="008723F6"/>
    <w:rsid w:val="00875194"/>
    <w:rsid w:val="00880F52"/>
    <w:rsid w:val="00882176"/>
    <w:rsid w:val="00882B03"/>
    <w:rsid w:val="00885F80"/>
    <w:rsid w:val="00886A79"/>
    <w:rsid w:val="00886DFE"/>
    <w:rsid w:val="008876E9"/>
    <w:rsid w:val="00887DAD"/>
    <w:rsid w:val="00891A2C"/>
    <w:rsid w:val="00892016"/>
    <w:rsid w:val="008960CA"/>
    <w:rsid w:val="00896CDC"/>
    <w:rsid w:val="00896D49"/>
    <w:rsid w:val="00896EB6"/>
    <w:rsid w:val="008A3A66"/>
    <w:rsid w:val="008A3BA2"/>
    <w:rsid w:val="008A477C"/>
    <w:rsid w:val="008A5B4F"/>
    <w:rsid w:val="008A5BF6"/>
    <w:rsid w:val="008A5E1D"/>
    <w:rsid w:val="008B184C"/>
    <w:rsid w:val="008B2756"/>
    <w:rsid w:val="008B4D37"/>
    <w:rsid w:val="008B5604"/>
    <w:rsid w:val="008C04D5"/>
    <w:rsid w:val="008C119D"/>
    <w:rsid w:val="008C2BB0"/>
    <w:rsid w:val="008C394A"/>
    <w:rsid w:val="008C3D70"/>
    <w:rsid w:val="008C4782"/>
    <w:rsid w:val="008C5AA4"/>
    <w:rsid w:val="008C5B66"/>
    <w:rsid w:val="008D007E"/>
    <w:rsid w:val="008D1B7B"/>
    <w:rsid w:val="008D31E2"/>
    <w:rsid w:val="008D37A0"/>
    <w:rsid w:val="008D3FCA"/>
    <w:rsid w:val="008D3FCF"/>
    <w:rsid w:val="008D5448"/>
    <w:rsid w:val="008D5616"/>
    <w:rsid w:val="008D6915"/>
    <w:rsid w:val="008D7150"/>
    <w:rsid w:val="008D7582"/>
    <w:rsid w:val="008E07F0"/>
    <w:rsid w:val="008E3A02"/>
    <w:rsid w:val="008E43FC"/>
    <w:rsid w:val="008E522C"/>
    <w:rsid w:val="008E6427"/>
    <w:rsid w:val="008F05A9"/>
    <w:rsid w:val="008F2086"/>
    <w:rsid w:val="008F2BF2"/>
    <w:rsid w:val="008F3AED"/>
    <w:rsid w:val="008F516E"/>
    <w:rsid w:val="008F6150"/>
    <w:rsid w:val="00900D1E"/>
    <w:rsid w:val="00901DF1"/>
    <w:rsid w:val="00902696"/>
    <w:rsid w:val="00902EF0"/>
    <w:rsid w:val="00903E9E"/>
    <w:rsid w:val="00904201"/>
    <w:rsid w:val="00905DE0"/>
    <w:rsid w:val="00912902"/>
    <w:rsid w:val="0091311C"/>
    <w:rsid w:val="00913790"/>
    <w:rsid w:val="00915C9F"/>
    <w:rsid w:val="00916A9F"/>
    <w:rsid w:val="00917D17"/>
    <w:rsid w:val="00921B5D"/>
    <w:rsid w:val="00922AD5"/>
    <w:rsid w:val="00923BE1"/>
    <w:rsid w:val="00926460"/>
    <w:rsid w:val="00930FB5"/>
    <w:rsid w:val="009311A2"/>
    <w:rsid w:val="00932BFD"/>
    <w:rsid w:val="00934514"/>
    <w:rsid w:val="0093539F"/>
    <w:rsid w:val="0093636C"/>
    <w:rsid w:val="00940628"/>
    <w:rsid w:val="00940F9E"/>
    <w:rsid w:val="00943303"/>
    <w:rsid w:val="00943902"/>
    <w:rsid w:val="009464F3"/>
    <w:rsid w:val="009503F1"/>
    <w:rsid w:val="00950418"/>
    <w:rsid w:val="00950B52"/>
    <w:rsid w:val="009515B7"/>
    <w:rsid w:val="009518B6"/>
    <w:rsid w:val="00951B0C"/>
    <w:rsid w:val="00952121"/>
    <w:rsid w:val="00952327"/>
    <w:rsid w:val="00954A4A"/>
    <w:rsid w:val="00954AF6"/>
    <w:rsid w:val="00957989"/>
    <w:rsid w:val="00960CE1"/>
    <w:rsid w:val="0096147C"/>
    <w:rsid w:val="00961AF8"/>
    <w:rsid w:val="00962CF1"/>
    <w:rsid w:val="0096311F"/>
    <w:rsid w:val="0096366F"/>
    <w:rsid w:val="009638FD"/>
    <w:rsid w:val="00964738"/>
    <w:rsid w:val="0096712C"/>
    <w:rsid w:val="00971B62"/>
    <w:rsid w:val="009721F6"/>
    <w:rsid w:val="00975C52"/>
    <w:rsid w:val="0097665A"/>
    <w:rsid w:val="00976E65"/>
    <w:rsid w:val="009775F8"/>
    <w:rsid w:val="00980165"/>
    <w:rsid w:val="009804E6"/>
    <w:rsid w:val="0098200F"/>
    <w:rsid w:val="009828E1"/>
    <w:rsid w:val="00982EAD"/>
    <w:rsid w:val="009855EC"/>
    <w:rsid w:val="0098576F"/>
    <w:rsid w:val="00985DC2"/>
    <w:rsid w:val="00985FD2"/>
    <w:rsid w:val="0098682F"/>
    <w:rsid w:val="00986C08"/>
    <w:rsid w:val="009875F6"/>
    <w:rsid w:val="00990C9D"/>
    <w:rsid w:val="00990E40"/>
    <w:rsid w:val="0099110B"/>
    <w:rsid w:val="009953F2"/>
    <w:rsid w:val="00996BB9"/>
    <w:rsid w:val="009A0299"/>
    <w:rsid w:val="009A4C4C"/>
    <w:rsid w:val="009A5015"/>
    <w:rsid w:val="009A5100"/>
    <w:rsid w:val="009A75E6"/>
    <w:rsid w:val="009A76AA"/>
    <w:rsid w:val="009A76D6"/>
    <w:rsid w:val="009A7A16"/>
    <w:rsid w:val="009A7D54"/>
    <w:rsid w:val="009B1DC5"/>
    <w:rsid w:val="009B35E6"/>
    <w:rsid w:val="009B503D"/>
    <w:rsid w:val="009B5222"/>
    <w:rsid w:val="009B763C"/>
    <w:rsid w:val="009C24B2"/>
    <w:rsid w:val="009C59F0"/>
    <w:rsid w:val="009C6BD7"/>
    <w:rsid w:val="009C7330"/>
    <w:rsid w:val="009C78F6"/>
    <w:rsid w:val="009D064E"/>
    <w:rsid w:val="009D225C"/>
    <w:rsid w:val="009D41E2"/>
    <w:rsid w:val="009D683B"/>
    <w:rsid w:val="009D6C83"/>
    <w:rsid w:val="009E0C98"/>
    <w:rsid w:val="009E1769"/>
    <w:rsid w:val="009E3870"/>
    <w:rsid w:val="009E4935"/>
    <w:rsid w:val="009E5ECC"/>
    <w:rsid w:val="009E69AC"/>
    <w:rsid w:val="009F017C"/>
    <w:rsid w:val="009F0330"/>
    <w:rsid w:val="009F0C36"/>
    <w:rsid w:val="009F0F80"/>
    <w:rsid w:val="009F1163"/>
    <w:rsid w:val="009F226C"/>
    <w:rsid w:val="009F2514"/>
    <w:rsid w:val="009F3E8B"/>
    <w:rsid w:val="009F4C1F"/>
    <w:rsid w:val="009F4DA1"/>
    <w:rsid w:val="009F54F1"/>
    <w:rsid w:val="009F7941"/>
    <w:rsid w:val="00A01621"/>
    <w:rsid w:val="00A037E1"/>
    <w:rsid w:val="00A03E39"/>
    <w:rsid w:val="00A04477"/>
    <w:rsid w:val="00A073BD"/>
    <w:rsid w:val="00A10FB1"/>
    <w:rsid w:val="00A125BE"/>
    <w:rsid w:val="00A1456A"/>
    <w:rsid w:val="00A14C0F"/>
    <w:rsid w:val="00A15590"/>
    <w:rsid w:val="00A1705A"/>
    <w:rsid w:val="00A21383"/>
    <w:rsid w:val="00A21771"/>
    <w:rsid w:val="00A23324"/>
    <w:rsid w:val="00A244E5"/>
    <w:rsid w:val="00A25C22"/>
    <w:rsid w:val="00A2747D"/>
    <w:rsid w:val="00A274BA"/>
    <w:rsid w:val="00A300C2"/>
    <w:rsid w:val="00A302ED"/>
    <w:rsid w:val="00A3161F"/>
    <w:rsid w:val="00A348FB"/>
    <w:rsid w:val="00A36298"/>
    <w:rsid w:val="00A367CB"/>
    <w:rsid w:val="00A369D4"/>
    <w:rsid w:val="00A37381"/>
    <w:rsid w:val="00A37526"/>
    <w:rsid w:val="00A41A14"/>
    <w:rsid w:val="00A41BE6"/>
    <w:rsid w:val="00A42304"/>
    <w:rsid w:val="00A447E0"/>
    <w:rsid w:val="00A44CCB"/>
    <w:rsid w:val="00A453E4"/>
    <w:rsid w:val="00A457E4"/>
    <w:rsid w:val="00A46689"/>
    <w:rsid w:val="00A47AC3"/>
    <w:rsid w:val="00A5048F"/>
    <w:rsid w:val="00A51A96"/>
    <w:rsid w:val="00A51AEE"/>
    <w:rsid w:val="00A540F4"/>
    <w:rsid w:val="00A5558F"/>
    <w:rsid w:val="00A560A1"/>
    <w:rsid w:val="00A572D4"/>
    <w:rsid w:val="00A61E6B"/>
    <w:rsid w:val="00A622C7"/>
    <w:rsid w:val="00A62376"/>
    <w:rsid w:val="00A62A4F"/>
    <w:rsid w:val="00A634F1"/>
    <w:rsid w:val="00A66604"/>
    <w:rsid w:val="00A66D35"/>
    <w:rsid w:val="00A66D97"/>
    <w:rsid w:val="00A67507"/>
    <w:rsid w:val="00A71BB3"/>
    <w:rsid w:val="00A72187"/>
    <w:rsid w:val="00A74E68"/>
    <w:rsid w:val="00A75628"/>
    <w:rsid w:val="00A7573E"/>
    <w:rsid w:val="00A76604"/>
    <w:rsid w:val="00A80A01"/>
    <w:rsid w:val="00A80C91"/>
    <w:rsid w:val="00A82067"/>
    <w:rsid w:val="00A83067"/>
    <w:rsid w:val="00A868D5"/>
    <w:rsid w:val="00A87DFE"/>
    <w:rsid w:val="00A90DBA"/>
    <w:rsid w:val="00A9192A"/>
    <w:rsid w:val="00A91992"/>
    <w:rsid w:val="00A93FF4"/>
    <w:rsid w:val="00A94360"/>
    <w:rsid w:val="00A94F1A"/>
    <w:rsid w:val="00AA181D"/>
    <w:rsid w:val="00AA1C1C"/>
    <w:rsid w:val="00AA1F24"/>
    <w:rsid w:val="00AA7916"/>
    <w:rsid w:val="00AB01DC"/>
    <w:rsid w:val="00AB047B"/>
    <w:rsid w:val="00AB0DC4"/>
    <w:rsid w:val="00AB1366"/>
    <w:rsid w:val="00AB4086"/>
    <w:rsid w:val="00AB5380"/>
    <w:rsid w:val="00AB5AFB"/>
    <w:rsid w:val="00AB5D34"/>
    <w:rsid w:val="00AB6235"/>
    <w:rsid w:val="00AC2077"/>
    <w:rsid w:val="00AC2341"/>
    <w:rsid w:val="00AC3478"/>
    <w:rsid w:val="00AC7907"/>
    <w:rsid w:val="00AC7952"/>
    <w:rsid w:val="00AD02F8"/>
    <w:rsid w:val="00AD06BF"/>
    <w:rsid w:val="00AD1721"/>
    <w:rsid w:val="00AD1811"/>
    <w:rsid w:val="00AD295E"/>
    <w:rsid w:val="00AD3461"/>
    <w:rsid w:val="00AD3A2C"/>
    <w:rsid w:val="00AD5EA5"/>
    <w:rsid w:val="00AD72DF"/>
    <w:rsid w:val="00AD7541"/>
    <w:rsid w:val="00AE15D6"/>
    <w:rsid w:val="00AE2C80"/>
    <w:rsid w:val="00AE4B79"/>
    <w:rsid w:val="00AE5CFD"/>
    <w:rsid w:val="00AE5F30"/>
    <w:rsid w:val="00AF041E"/>
    <w:rsid w:val="00AF12D3"/>
    <w:rsid w:val="00AF65FA"/>
    <w:rsid w:val="00AF69E0"/>
    <w:rsid w:val="00AF784D"/>
    <w:rsid w:val="00B00643"/>
    <w:rsid w:val="00B031E8"/>
    <w:rsid w:val="00B033F1"/>
    <w:rsid w:val="00B037D7"/>
    <w:rsid w:val="00B0419C"/>
    <w:rsid w:val="00B04A11"/>
    <w:rsid w:val="00B0601C"/>
    <w:rsid w:val="00B063C8"/>
    <w:rsid w:val="00B06C42"/>
    <w:rsid w:val="00B06C94"/>
    <w:rsid w:val="00B166DF"/>
    <w:rsid w:val="00B21013"/>
    <w:rsid w:val="00B212E9"/>
    <w:rsid w:val="00B23F6F"/>
    <w:rsid w:val="00B24384"/>
    <w:rsid w:val="00B303C0"/>
    <w:rsid w:val="00B30B9A"/>
    <w:rsid w:val="00B35C5E"/>
    <w:rsid w:val="00B417FA"/>
    <w:rsid w:val="00B426EA"/>
    <w:rsid w:val="00B42CF4"/>
    <w:rsid w:val="00B4738F"/>
    <w:rsid w:val="00B5191A"/>
    <w:rsid w:val="00B521BB"/>
    <w:rsid w:val="00B53F94"/>
    <w:rsid w:val="00B567AA"/>
    <w:rsid w:val="00B5749F"/>
    <w:rsid w:val="00B57ABD"/>
    <w:rsid w:val="00B60BE9"/>
    <w:rsid w:val="00B60D0E"/>
    <w:rsid w:val="00B6160C"/>
    <w:rsid w:val="00B617F4"/>
    <w:rsid w:val="00B61FFD"/>
    <w:rsid w:val="00B6370A"/>
    <w:rsid w:val="00B649A5"/>
    <w:rsid w:val="00B64E4E"/>
    <w:rsid w:val="00B713BE"/>
    <w:rsid w:val="00B71A2A"/>
    <w:rsid w:val="00B7215F"/>
    <w:rsid w:val="00B73DE4"/>
    <w:rsid w:val="00B7513D"/>
    <w:rsid w:val="00B75978"/>
    <w:rsid w:val="00B75DD4"/>
    <w:rsid w:val="00B75FEB"/>
    <w:rsid w:val="00B76EEC"/>
    <w:rsid w:val="00B774CE"/>
    <w:rsid w:val="00B778E8"/>
    <w:rsid w:val="00B848AF"/>
    <w:rsid w:val="00B84ABD"/>
    <w:rsid w:val="00B85E97"/>
    <w:rsid w:val="00B85F93"/>
    <w:rsid w:val="00B86150"/>
    <w:rsid w:val="00B86BDC"/>
    <w:rsid w:val="00B87189"/>
    <w:rsid w:val="00B90ACA"/>
    <w:rsid w:val="00B92D35"/>
    <w:rsid w:val="00B93B3B"/>
    <w:rsid w:val="00B94883"/>
    <w:rsid w:val="00B95839"/>
    <w:rsid w:val="00B9676C"/>
    <w:rsid w:val="00BA01F0"/>
    <w:rsid w:val="00BA0F85"/>
    <w:rsid w:val="00BA3183"/>
    <w:rsid w:val="00BA6B6C"/>
    <w:rsid w:val="00BA6D1F"/>
    <w:rsid w:val="00BA73D1"/>
    <w:rsid w:val="00BA741D"/>
    <w:rsid w:val="00BA7C11"/>
    <w:rsid w:val="00BA7C97"/>
    <w:rsid w:val="00BB105F"/>
    <w:rsid w:val="00BB1D23"/>
    <w:rsid w:val="00BB4632"/>
    <w:rsid w:val="00BB4F2E"/>
    <w:rsid w:val="00BB59FC"/>
    <w:rsid w:val="00BB71A9"/>
    <w:rsid w:val="00BC0668"/>
    <w:rsid w:val="00BC253D"/>
    <w:rsid w:val="00BC33FE"/>
    <w:rsid w:val="00BC4B01"/>
    <w:rsid w:val="00BC5DB7"/>
    <w:rsid w:val="00BC7548"/>
    <w:rsid w:val="00BD317D"/>
    <w:rsid w:val="00BD4D9B"/>
    <w:rsid w:val="00BD59FD"/>
    <w:rsid w:val="00BD5BD8"/>
    <w:rsid w:val="00BE1A5C"/>
    <w:rsid w:val="00BE1C0C"/>
    <w:rsid w:val="00BE25F1"/>
    <w:rsid w:val="00BE2909"/>
    <w:rsid w:val="00BE3B96"/>
    <w:rsid w:val="00BE46F5"/>
    <w:rsid w:val="00BE477B"/>
    <w:rsid w:val="00BE4D19"/>
    <w:rsid w:val="00BE4FB3"/>
    <w:rsid w:val="00BE5A83"/>
    <w:rsid w:val="00BE6C44"/>
    <w:rsid w:val="00BF2276"/>
    <w:rsid w:val="00BF320F"/>
    <w:rsid w:val="00BF45EA"/>
    <w:rsid w:val="00BF65E2"/>
    <w:rsid w:val="00BF6BFD"/>
    <w:rsid w:val="00C00FB6"/>
    <w:rsid w:val="00C03CEE"/>
    <w:rsid w:val="00C0417D"/>
    <w:rsid w:val="00C049D1"/>
    <w:rsid w:val="00C05CB6"/>
    <w:rsid w:val="00C0671A"/>
    <w:rsid w:val="00C1056B"/>
    <w:rsid w:val="00C1069F"/>
    <w:rsid w:val="00C11646"/>
    <w:rsid w:val="00C11901"/>
    <w:rsid w:val="00C1194D"/>
    <w:rsid w:val="00C128F7"/>
    <w:rsid w:val="00C12948"/>
    <w:rsid w:val="00C15D00"/>
    <w:rsid w:val="00C224D4"/>
    <w:rsid w:val="00C22DC4"/>
    <w:rsid w:val="00C233F9"/>
    <w:rsid w:val="00C23AF4"/>
    <w:rsid w:val="00C26702"/>
    <w:rsid w:val="00C26DED"/>
    <w:rsid w:val="00C30A85"/>
    <w:rsid w:val="00C326BD"/>
    <w:rsid w:val="00C32D2B"/>
    <w:rsid w:val="00C33E0C"/>
    <w:rsid w:val="00C34449"/>
    <w:rsid w:val="00C34DC6"/>
    <w:rsid w:val="00C37047"/>
    <w:rsid w:val="00C37229"/>
    <w:rsid w:val="00C37D9F"/>
    <w:rsid w:val="00C406F0"/>
    <w:rsid w:val="00C40CA4"/>
    <w:rsid w:val="00C4115D"/>
    <w:rsid w:val="00C41756"/>
    <w:rsid w:val="00C427BD"/>
    <w:rsid w:val="00C43DAC"/>
    <w:rsid w:val="00C43F6F"/>
    <w:rsid w:val="00C44C9F"/>
    <w:rsid w:val="00C45102"/>
    <w:rsid w:val="00C4554F"/>
    <w:rsid w:val="00C459CE"/>
    <w:rsid w:val="00C4692C"/>
    <w:rsid w:val="00C47481"/>
    <w:rsid w:val="00C47557"/>
    <w:rsid w:val="00C51CAD"/>
    <w:rsid w:val="00C51D16"/>
    <w:rsid w:val="00C55CCA"/>
    <w:rsid w:val="00C560F7"/>
    <w:rsid w:val="00C575DD"/>
    <w:rsid w:val="00C57FE1"/>
    <w:rsid w:val="00C60D58"/>
    <w:rsid w:val="00C6101B"/>
    <w:rsid w:val="00C62DA1"/>
    <w:rsid w:val="00C62DA5"/>
    <w:rsid w:val="00C637C1"/>
    <w:rsid w:val="00C64CD6"/>
    <w:rsid w:val="00C65125"/>
    <w:rsid w:val="00C653AA"/>
    <w:rsid w:val="00C65F58"/>
    <w:rsid w:val="00C66075"/>
    <w:rsid w:val="00C66DD3"/>
    <w:rsid w:val="00C71540"/>
    <w:rsid w:val="00C7293D"/>
    <w:rsid w:val="00C7634E"/>
    <w:rsid w:val="00C772BB"/>
    <w:rsid w:val="00C804C2"/>
    <w:rsid w:val="00C80975"/>
    <w:rsid w:val="00C812DE"/>
    <w:rsid w:val="00C83294"/>
    <w:rsid w:val="00C83A79"/>
    <w:rsid w:val="00C8643C"/>
    <w:rsid w:val="00C86472"/>
    <w:rsid w:val="00C86A84"/>
    <w:rsid w:val="00C875A2"/>
    <w:rsid w:val="00C87BEE"/>
    <w:rsid w:val="00C90071"/>
    <w:rsid w:val="00C913FA"/>
    <w:rsid w:val="00C91C54"/>
    <w:rsid w:val="00C9258A"/>
    <w:rsid w:val="00C93FD1"/>
    <w:rsid w:val="00C97D7C"/>
    <w:rsid w:val="00CA029C"/>
    <w:rsid w:val="00CA0B88"/>
    <w:rsid w:val="00CA1AE6"/>
    <w:rsid w:val="00CA222D"/>
    <w:rsid w:val="00CA2F42"/>
    <w:rsid w:val="00CA4BCC"/>
    <w:rsid w:val="00CA7264"/>
    <w:rsid w:val="00CA74A0"/>
    <w:rsid w:val="00CB4E1B"/>
    <w:rsid w:val="00CB5CA5"/>
    <w:rsid w:val="00CB5E89"/>
    <w:rsid w:val="00CB6222"/>
    <w:rsid w:val="00CB7195"/>
    <w:rsid w:val="00CC052C"/>
    <w:rsid w:val="00CC0918"/>
    <w:rsid w:val="00CC0B52"/>
    <w:rsid w:val="00CC4407"/>
    <w:rsid w:val="00CC60A3"/>
    <w:rsid w:val="00CD09B8"/>
    <w:rsid w:val="00CD1045"/>
    <w:rsid w:val="00CD2E4F"/>
    <w:rsid w:val="00CD3086"/>
    <w:rsid w:val="00CD38F9"/>
    <w:rsid w:val="00CD4926"/>
    <w:rsid w:val="00CD4B15"/>
    <w:rsid w:val="00CD4D4C"/>
    <w:rsid w:val="00CD65AD"/>
    <w:rsid w:val="00CE0B7A"/>
    <w:rsid w:val="00CE19D4"/>
    <w:rsid w:val="00CE421E"/>
    <w:rsid w:val="00CE5204"/>
    <w:rsid w:val="00CE7474"/>
    <w:rsid w:val="00CF21BD"/>
    <w:rsid w:val="00CF24E2"/>
    <w:rsid w:val="00CF2DA4"/>
    <w:rsid w:val="00CF4097"/>
    <w:rsid w:val="00CF448D"/>
    <w:rsid w:val="00CF4CC2"/>
    <w:rsid w:val="00D01E8F"/>
    <w:rsid w:val="00D02464"/>
    <w:rsid w:val="00D0268D"/>
    <w:rsid w:val="00D05BE8"/>
    <w:rsid w:val="00D0605C"/>
    <w:rsid w:val="00D0743F"/>
    <w:rsid w:val="00D107FF"/>
    <w:rsid w:val="00D11012"/>
    <w:rsid w:val="00D13506"/>
    <w:rsid w:val="00D160AE"/>
    <w:rsid w:val="00D16E93"/>
    <w:rsid w:val="00D20874"/>
    <w:rsid w:val="00D22BD0"/>
    <w:rsid w:val="00D22C53"/>
    <w:rsid w:val="00D2413B"/>
    <w:rsid w:val="00D246BA"/>
    <w:rsid w:val="00D27E48"/>
    <w:rsid w:val="00D3027F"/>
    <w:rsid w:val="00D318BB"/>
    <w:rsid w:val="00D35527"/>
    <w:rsid w:val="00D40328"/>
    <w:rsid w:val="00D40677"/>
    <w:rsid w:val="00D408E2"/>
    <w:rsid w:val="00D40EAD"/>
    <w:rsid w:val="00D41F5E"/>
    <w:rsid w:val="00D4266F"/>
    <w:rsid w:val="00D42975"/>
    <w:rsid w:val="00D42E56"/>
    <w:rsid w:val="00D435A1"/>
    <w:rsid w:val="00D4455B"/>
    <w:rsid w:val="00D4696D"/>
    <w:rsid w:val="00D55590"/>
    <w:rsid w:val="00D5568C"/>
    <w:rsid w:val="00D558E0"/>
    <w:rsid w:val="00D5622F"/>
    <w:rsid w:val="00D56F83"/>
    <w:rsid w:val="00D57A45"/>
    <w:rsid w:val="00D602D1"/>
    <w:rsid w:val="00D6050E"/>
    <w:rsid w:val="00D61BE2"/>
    <w:rsid w:val="00D61C69"/>
    <w:rsid w:val="00D61EE3"/>
    <w:rsid w:val="00D629F9"/>
    <w:rsid w:val="00D63408"/>
    <w:rsid w:val="00D641B3"/>
    <w:rsid w:val="00D64373"/>
    <w:rsid w:val="00D65D38"/>
    <w:rsid w:val="00D67B1A"/>
    <w:rsid w:val="00D747C2"/>
    <w:rsid w:val="00D759D7"/>
    <w:rsid w:val="00D76EDB"/>
    <w:rsid w:val="00D77D54"/>
    <w:rsid w:val="00D802F6"/>
    <w:rsid w:val="00D80CE1"/>
    <w:rsid w:val="00D815B7"/>
    <w:rsid w:val="00D817BE"/>
    <w:rsid w:val="00D81CDC"/>
    <w:rsid w:val="00D823AD"/>
    <w:rsid w:val="00D824DC"/>
    <w:rsid w:val="00D828C7"/>
    <w:rsid w:val="00D82D2D"/>
    <w:rsid w:val="00D85141"/>
    <w:rsid w:val="00D87805"/>
    <w:rsid w:val="00D87C72"/>
    <w:rsid w:val="00D87DCA"/>
    <w:rsid w:val="00D90312"/>
    <w:rsid w:val="00D90AD7"/>
    <w:rsid w:val="00D935B5"/>
    <w:rsid w:val="00D94810"/>
    <w:rsid w:val="00D95709"/>
    <w:rsid w:val="00DA213B"/>
    <w:rsid w:val="00DA3095"/>
    <w:rsid w:val="00DA3334"/>
    <w:rsid w:val="00DA5031"/>
    <w:rsid w:val="00DB06D4"/>
    <w:rsid w:val="00DB1C25"/>
    <w:rsid w:val="00DB2937"/>
    <w:rsid w:val="00DB4309"/>
    <w:rsid w:val="00DB6D9A"/>
    <w:rsid w:val="00DC09AC"/>
    <w:rsid w:val="00DC0DDE"/>
    <w:rsid w:val="00DC118C"/>
    <w:rsid w:val="00DC1FF4"/>
    <w:rsid w:val="00DC277A"/>
    <w:rsid w:val="00DC3C71"/>
    <w:rsid w:val="00DC4469"/>
    <w:rsid w:val="00DC4492"/>
    <w:rsid w:val="00DC4801"/>
    <w:rsid w:val="00DC78A8"/>
    <w:rsid w:val="00DD14AA"/>
    <w:rsid w:val="00DD18D5"/>
    <w:rsid w:val="00DD19A5"/>
    <w:rsid w:val="00DD1C8F"/>
    <w:rsid w:val="00DD4CD2"/>
    <w:rsid w:val="00DD6CE5"/>
    <w:rsid w:val="00DD70E2"/>
    <w:rsid w:val="00DE13DD"/>
    <w:rsid w:val="00DE6278"/>
    <w:rsid w:val="00DE75C1"/>
    <w:rsid w:val="00DF0E51"/>
    <w:rsid w:val="00DF0F9E"/>
    <w:rsid w:val="00DF33CE"/>
    <w:rsid w:val="00DF3B8A"/>
    <w:rsid w:val="00DF3BE5"/>
    <w:rsid w:val="00DF4D75"/>
    <w:rsid w:val="00DF53EC"/>
    <w:rsid w:val="00DF6923"/>
    <w:rsid w:val="00DF7206"/>
    <w:rsid w:val="00DF74F9"/>
    <w:rsid w:val="00E00C9C"/>
    <w:rsid w:val="00E00CB4"/>
    <w:rsid w:val="00E0236F"/>
    <w:rsid w:val="00E027FE"/>
    <w:rsid w:val="00E05516"/>
    <w:rsid w:val="00E06B16"/>
    <w:rsid w:val="00E06C4C"/>
    <w:rsid w:val="00E0748F"/>
    <w:rsid w:val="00E074AE"/>
    <w:rsid w:val="00E115E9"/>
    <w:rsid w:val="00E11DC4"/>
    <w:rsid w:val="00E159AA"/>
    <w:rsid w:val="00E17C36"/>
    <w:rsid w:val="00E20382"/>
    <w:rsid w:val="00E203D2"/>
    <w:rsid w:val="00E2099A"/>
    <w:rsid w:val="00E21693"/>
    <w:rsid w:val="00E2171A"/>
    <w:rsid w:val="00E23C91"/>
    <w:rsid w:val="00E24016"/>
    <w:rsid w:val="00E248F8"/>
    <w:rsid w:val="00E24933"/>
    <w:rsid w:val="00E25395"/>
    <w:rsid w:val="00E254B8"/>
    <w:rsid w:val="00E264BC"/>
    <w:rsid w:val="00E27B1D"/>
    <w:rsid w:val="00E3082A"/>
    <w:rsid w:val="00E318EC"/>
    <w:rsid w:val="00E330A0"/>
    <w:rsid w:val="00E347A6"/>
    <w:rsid w:val="00E3752F"/>
    <w:rsid w:val="00E37B58"/>
    <w:rsid w:val="00E400FE"/>
    <w:rsid w:val="00E40671"/>
    <w:rsid w:val="00E40DC5"/>
    <w:rsid w:val="00E4460E"/>
    <w:rsid w:val="00E44AD8"/>
    <w:rsid w:val="00E4517E"/>
    <w:rsid w:val="00E461E4"/>
    <w:rsid w:val="00E4634B"/>
    <w:rsid w:val="00E46860"/>
    <w:rsid w:val="00E50659"/>
    <w:rsid w:val="00E51DBC"/>
    <w:rsid w:val="00E524BD"/>
    <w:rsid w:val="00E5345C"/>
    <w:rsid w:val="00E54074"/>
    <w:rsid w:val="00E54F2F"/>
    <w:rsid w:val="00E552D7"/>
    <w:rsid w:val="00E56578"/>
    <w:rsid w:val="00E56A25"/>
    <w:rsid w:val="00E60A1E"/>
    <w:rsid w:val="00E647EB"/>
    <w:rsid w:val="00E65AB7"/>
    <w:rsid w:val="00E7032D"/>
    <w:rsid w:val="00E70BCF"/>
    <w:rsid w:val="00E70D35"/>
    <w:rsid w:val="00E71109"/>
    <w:rsid w:val="00E723FF"/>
    <w:rsid w:val="00E7587C"/>
    <w:rsid w:val="00E7708D"/>
    <w:rsid w:val="00E80AB6"/>
    <w:rsid w:val="00E8188C"/>
    <w:rsid w:val="00E82CA3"/>
    <w:rsid w:val="00E83ABC"/>
    <w:rsid w:val="00E8762B"/>
    <w:rsid w:val="00E87707"/>
    <w:rsid w:val="00E87C4F"/>
    <w:rsid w:val="00E87F70"/>
    <w:rsid w:val="00E92B29"/>
    <w:rsid w:val="00E94380"/>
    <w:rsid w:val="00E9477D"/>
    <w:rsid w:val="00E94E80"/>
    <w:rsid w:val="00E9724A"/>
    <w:rsid w:val="00EA11A2"/>
    <w:rsid w:val="00EA16A0"/>
    <w:rsid w:val="00EA27FA"/>
    <w:rsid w:val="00EA3433"/>
    <w:rsid w:val="00EA3438"/>
    <w:rsid w:val="00EA4552"/>
    <w:rsid w:val="00EA4A1A"/>
    <w:rsid w:val="00EA67F0"/>
    <w:rsid w:val="00EA7524"/>
    <w:rsid w:val="00EA7F57"/>
    <w:rsid w:val="00EB19CD"/>
    <w:rsid w:val="00EB32C1"/>
    <w:rsid w:val="00EB418E"/>
    <w:rsid w:val="00EB7547"/>
    <w:rsid w:val="00EB7EFB"/>
    <w:rsid w:val="00EB7F5E"/>
    <w:rsid w:val="00EC0363"/>
    <w:rsid w:val="00EC2863"/>
    <w:rsid w:val="00EC30CD"/>
    <w:rsid w:val="00EC388D"/>
    <w:rsid w:val="00EC3C43"/>
    <w:rsid w:val="00EC5EB6"/>
    <w:rsid w:val="00EC6B9B"/>
    <w:rsid w:val="00EC771A"/>
    <w:rsid w:val="00EC7D78"/>
    <w:rsid w:val="00EC7EF7"/>
    <w:rsid w:val="00ED08D6"/>
    <w:rsid w:val="00ED1C07"/>
    <w:rsid w:val="00ED5AE7"/>
    <w:rsid w:val="00EE1724"/>
    <w:rsid w:val="00EE45E0"/>
    <w:rsid w:val="00EE467D"/>
    <w:rsid w:val="00EE4F59"/>
    <w:rsid w:val="00EF34E8"/>
    <w:rsid w:val="00EF3AA1"/>
    <w:rsid w:val="00EF463B"/>
    <w:rsid w:val="00EF533B"/>
    <w:rsid w:val="00EF5F4D"/>
    <w:rsid w:val="00F0199F"/>
    <w:rsid w:val="00F020E1"/>
    <w:rsid w:val="00F03866"/>
    <w:rsid w:val="00F03CEC"/>
    <w:rsid w:val="00F046AF"/>
    <w:rsid w:val="00F04717"/>
    <w:rsid w:val="00F04776"/>
    <w:rsid w:val="00F049B6"/>
    <w:rsid w:val="00F06986"/>
    <w:rsid w:val="00F077BB"/>
    <w:rsid w:val="00F12B7C"/>
    <w:rsid w:val="00F133B9"/>
    <w:rsid w:val="00F14746"/>
    <w:rsid w:val="00F16D6A"/>
    <w:rsid w:val="00F17AD1"/>
    <w:rsid w:val="00F21877"/>
    <w:rsid w:val="00F22F0A"/>
    <w:rsid w:val="00F23363"/>
    <w:rsid w:val="00F25E4F"/>
    <w:rsid w:val="00F326EA"/>
    <w:rsid w:val="00F350BD"/>
    <w:rsid w:val="00F35EBF"/>
    <w:rsid w:val="00F36AE3"/>
    <w:rsid w:val="00F37501"/>
    <w:rsid w:val="00F412E8"/>
    <w:rsid w:val="00F41520"/>
    <w:rsid w:val="00F42CDC"/>
    <w:rsid w:val="00F4668F"/>
    <w:rsid w:val="00F51552"/>
    <w:rsid w:val="00F51B77"/>
    <w:rsid w:val="00F52C6A"/>
    <w:rsid w:val="00F539B3"/>
    <w:rsid w:val="00F53ADA"/>
    <w:rsid w:val="00F53ED4"/>
    <w:rsid w:val="00F53FBD"/>
    <w:rsid w:val="00F55EEB"/>
    <w:rsid w:val="00F564CF"/>
    <w:rsid w:val="00F56BC2"/>
    <w:rsid w:val="00F615BF"/>
    <w:rsid w:val="00F648B7"/>
    <w:rsid w:val="00F64F00"/>
    <w:rsid w:val="00F66F88"/>
    <w:rsid w:val="00F7046C"/>
    <w:rsid w:val="00F750AA"/>
    <w:rsid w:val="00F810A3"/>
    <w:rsid w:val="00F915E2"/>
    <w:rsid w:val="00F93943"/>
    <w:rsid w:val="00F94D53"/>
    <w:rsid w:val="00F94FF0"/>
    <w:rsid w:val="00F95B3B"/>
    <w:rsid w:val="00F95C0F"/>
    <w:rsid w:val="00F95EDC"/>
    <w:rsid w:val="00F976A2"/>
    <w:rsid w:val="00FA0009"/>
    <w:rsid w:val="00FA09E3"/>
    <w:rsid w:val="00FA1230"/>
    <w:rsid w:val="00FA42F5"/>
    <w:rsid w:val="00FA4951"/>
    <w:rsid w:val="00FA4C4B"/>
    <w:rsid w:val="00FA4EB9"/>
    <w:rsid w:val="00FA6C29"/>
    <w:rsid w:val="00FA787C"/>
    <w:rsid w:val="00FB324D"/>
    <w:rsid w:val="00FB339C"/>
    <w:rsid w:val="00FB38A6"/>
    <w:rsid w:val="00FB40EC"/>
    <w:rsid w:val="00FB411D"/>
    <w:rsid w:val="00FB46F2"/>
    <w:rsid w:val="00FB50D5"/>
    <w:rsid w:val="00FC0962"/>
    <w:rsid w:val="00FC1FF7"/>
    <w:rsid w:val="00FC4B59"/>
    <w:rsid w:val="00FC5866"/>
    <w:rsid w:val="00FC7039"/>
    <w:rsid w:val="00FD0CA5"/>
    <w:rsid w:val="00FD29F1"/>
    <w:rsid w:val="00FD4C98"/>
    <w:rsid w:val="00FD5846"/>
    <w:rsid w:val="00FE02B9"/>
    <w:rsid w:val="00FE1C9F"/>
    <w:rsid w:val="00FE5805"/>
    <w:rsid w:val="00FE74B0"/>
    <w:rsid w:val="00FE7E49"/>
    <w:rsid w:val="00FF0007"/>
    <w:rsid w:val="00FF1CD6"/>
    <w:rsid w:val="00FF1EA9"/>
    <w:rsid w:val="00FF338B"/>
    <w:rsid w:val="00FF3ACA"/>
    <w:rsid w:val="00FF47E0"/>
    <w:rsid w:val="00FF506C"/>
    <w:rsid w:val="00FF5FA3"/>
    <w:rsid w:val="00FF79F1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45EDD"/>
  <w15:chartTrackingRefBased/>
  <w15:docId w15:val="{710BAC36-BD1B-4EC7-9FDA-E4F3E924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D3D"/>
    <w:pPr>
      <w:bidi/>
    </w:pPr>
    <w:rPr>
      <w:rFonts w:ascii="Lina sans" w:eastAsia="Times New Roman" w:hAnsi="Lina sans" w:cs="Lina sans Medium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959"/>
    <w:pPr>
      <w:ind w:left="-450"/>
      <w:outlineLvl w:val="0"/>
    </w:pPr>
    <w:rPr>
      <w:rFonts w:ascii="Lina sans Bold" w:hAnsi="Lina sans Bold" w:cs="Lina sans SemiBold"/>
      <w:color w:val="005D45"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1C0959"/>
    <w:pPr>
      <w:keepNext/>
      <w:keepLines/>
      <w:tabs>
        <w:tab w:val="left" w:pos="288"/>
      </w:tabs>
      <w:ind w:left="0"/>
      <w:contextualSpacing w:val="0"/>
      <w:jc w:val="both"/>
      <w:outlineLvl w:val="1"/>
    </w:pPr>
    <w:rPr>
      <w:rFonts w:ascii="Lina sans Bold" w:hAnsi="Lina sans Bold" w:cs="Lina sans SemiBold"/>
      <w:color w:val="005D45"/>
      <w:sz w:val="34"/>
      <w:szCs w:val="3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61BF6"/>
    <w:pPr>
      <w:tabs>
        <w:tab w:val="left" w:pos="990"/>
      </w:tabs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1BF6"/>
    <w:pPr>
      <w:numPr>
        <w:ilvl w:val="2"/>
      </w:numPr>
      <w:tabs>
        <w:tab w:val="left" w:pos="1530"/>
        <w:tab w:val="left" w:pos="1980"/>
      </w:tabs>
      <w:ind w:left="126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07DEA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7DEA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ListParagraph">
    <w:name w:val="List Paragraph"/>
    <w:aliases w:val="YC Bulet,lp1,Bullet List,FooterText,numbered,List Paragraph1,Paragraphe de liste1,Use Case List Paragraph,TT,d_bodyb,Liste 1,List1,Numbered Indented Text,Figure_name,Normal Bullet,Primus H 3,CRI - Bullets,Bullet- First level,List NUmber"/>
    <w:basedOn w:val="Normal"/>
    <w:link w:val="ListParagraphChar"/>
    <w:uiPriority w:val="34"/>
    <w:qFormat/>
    <w:rsid w:val="001E3161"/>
    <w:pPr>
      <w:ind w:left="720"/>
      <w:contextualSpacing/>
    </w:pPr>
    <w:rPr>
      <w:rFonts w:eastAsiaTheme="minorEastAsia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52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2C3"/>
  </w:style>
  <w:style w:type="paragraph" w:styleId="Footer">
    <w:name w:val="footer"/>
    <w:basedOn w:val="Normal"/>
    <w:link w:val="FooterChar"/>
    <w:uiPriority w:val="99"/>
    <w:unhideWhenUsed/>
    <w:rsid w:val="008352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2C3"/>
  </w:style>
  <w:style w:type="character" w:customStyle="1" w:styleId="a1">
    <w:name w:val="العناوين"/>
    <w:uiPriority w:val="1"/>
    <w:qFormat/>
    <w:rsid w:val="009E1769"/>
    <w:rPr>
      <w:sz w:val="44"/>
      <w:szCs w:val="44"/>
    </w:rPr>
  </w:style>
  <w:style w:type="table" w:styleId="GridTable2-Accent3">
    <w:name w:val="Grid Table 2 Accent 3"/>
    <w:basedOn w:val="TableNormal"/>
    <w:uiPriority w:val="47"/>
    <w:rsid w:val="00372DDF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C0959"/>
    <w:rPr>
      <w:rFonts w:ascii="Lina sans Bold" w:hAnsi="Lina sans Bold" w:cs="Lina sans SemiBold"/>
      <w:color w:val="005D45"/>
      <w:sz w:val="40"/>
      <w:szCs w:val="40"/>
    </w:rPr>
  </w:style>
  <w:style w:type="table" w:customStyle="1" w:styleId="TableGrid1">
    <w:name w:val="Table Grid1"/>
    <w:basedOn w:val="TableNormal"/>
    <w:next w:val="TableGrid"/>
    <w:uiPriority w:val="59"/>
    <w:rsid w:val="006176E2"/>
    <w:rPr>
      <w:rFonts w:eastAsia="Times New Roman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6176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تعداد جدول"/>
    <w:basedOn w:val="ListParagraph"/>
    <w:link w:val="Char"/>
    <w:qFormat/>
    <w:rsid w:val="00EC0363"/>
    <w:pPr>
      <w:framePr w:hSpace="180" w:wrap="around" w:vAnchor="text" w:hAnchor="margin" w:xAlign="right" w:y="74"/>
      <w:numPr>
        <w:numId w:val="17"/>
      </w:numPr>
      <w:tabs>
        <w:tab w:val="left" w:pos="302"/>
      </w:tabs>
    </w:pPr>
    <w:rPr>
      <w:rFonts w:ascii="Calibri" w:hAnsi="Calibri"/>
      <w:noProof/>
      <w:szCs w:val="24"/>
      <w:lang w:eastAsia="zh-CN" w:bidi="ar-EG"/>
      <w14:ligatures w14:val="standardContextual"/>
    </w:rPr>
  </w:style>
  <w:style w:type="character" w:customStyle="1" w:styleId="Char">
    <w:name w:val="تعداد جدول Char"/>
    <w:basedOn w:val="DefaultParagraphFont"/>
    <w:link w:val="a0"/>
    <w:rsid w:val="00EC0363"/>
    <w:rPr>
      <w:rFonts w:ascii="Calibri" w:eastAsiaTheme="minorEastAsia" w:hAnsi="Calibri" w:cs="Lina sans Medium"/>
      <w:noProof/>
      <w:kern w:val="0"/>
      <w:lang w:eastAsia="zh-CN" w:bidi="ar-EG"/>
    </w:rPr>
  </w:style>
  <w:style w:type="paragraph" w:customStyle="1" w:styleId="Text">
    <w:name w:val="Text"/>
    <w:basedOn w:val="Normal"/>
    <w:link w:val="TextChar"/>
    <w:qFormat/>
    <w:rsid w:val="000037B9"/>
    <w:pPr>
      <w:ind w:left="-334" w:right="-540"/>
    </w:pPr>
    <w:rPr>
      <w:rFonts w:ascii="SST Arabic" w:hAnsi="SST Arabic" w:cs="Traditional Arabic"/>
      <w:noProof/>
      <w:color w:val="000000" w:themeColor="text1"/>
      <w:sz w:val="42"/>
    </w:rPr>
  </w:style>
  <w:style w:type="character" w:customStyle="1" w:styleId="Heading2Char">
    <w:name w:val="Heading 2 Char"/>
    <w:basedOn w:val="DefaultParagraphFont"/>
    <w:link w:val="Heading2"/>
    <w:uiPriority w:val="9"/>
    <w:rsid w:val="001C0959"/>
    <w:rPr>
      <w:rFonts w:ascii="Lina sans Bold" w:eastAsiaTheme="minorEastAsia" w:hAnsi="Lina sans Bold" w:cs="Lina sans SemiBold"/>
      <w:color w:val="005D45"/>
      <w:kern w:val="0"/>
      <w:sz w:val="34"/>
      <w:szCs w:val="34"/>
      <w14:ligatures w14:val="none"/>
    </w:rPr>
  </w:style>
  <w:style w:type="character" w:customStyle="1" w:styleId="TextChar">
    <w:name w:val="Text Char"/>
    <w:basedOn w:val="DefaultParagraphFont"/>
    <w:link w:val="Text"/>
    <w:rsid w:val="000037B9"/>
    <w:rPr>
      <w:rFonts w:ascii="SST Arabic" w:eastAsia="Times New Roman" w:hAnsi="SST Arabic" w:cs="Traditional Arabic"/>
      <w:noProof/>
      <w:color w:val="000000" w:themeColor="text1"/>
      <w:kern w:val="0"/>
      <w:sz w:val="42"/>
    </w:rPr>
  </w:style>
  <w:style w:type="character" w:customStyle="1" w:styleId="Heading3Char">
    <w:name w:val="Heading 3 Char"/>
    <w:basedOn w:val="DefaultParagraphFont"/>
    <w:link w:val="Heading3"/>
    <w:uiPriority w:val="9"/>
    <w:rsid w:val="00061BF6"/>
    <w:rPr>
      <w:rFonts w:ascii="Lina sans Bold" w:eastAsiaTheme="minorEastAsia" w:hAnsi="Lina sans Bold" w:cs="Lina sans SemiBold"/>
      <w:color w:val="005D45"/>
      <w:kern w:val="0"/>
      <w:sz w:val="32"/>
      <w:szCs w:val="32"/>
      <w14:ligatures w14:val="none"/>
    </w:rPr>
  </w:style>
  <w:style w:type="character" w:customStyle="1" w:styleId="ListParagraphChar">
    <w:name w:val="List Paragraph Char"/>
    <w:aliases w:val="YC Bulet Char,lp1 Char,Bullet List Char,FooterText Char,numbered Char,List Paragraph1 Char,Paragraphe de liste1 Char,Use Case List Paragraph Char,TT Char,d_bodyb Char,Liste 1 Char,List1 Char,Numbered Indented Text Char"/>
    <w:basedOn w:val="DefaultParagraphFont"/>
    <w:link w:val="ListParagraph"/>
    <w:uiPriority w:val="34"/>
    <w:qFormat/>
    <w:rsid w:val="004E1608"/>
    <w:rPr>
      <w:rFonts w:eastAsiaTheme="minorEastAsia"/>
      <w:kern w:val="0"/>
      <w:sz w:val="22"/>
      <w:szCs w:val="22"/>
      <w14:ligatures w14:val="none"/>
    </w:rPr>
  </w:style>
  <w:style w:type="table" w:customStyle="1" w:styleId="GridTable2-Accent33">
    <w:name w:val="Grid Table 2 - Accent 33"/>
    <w:basedOn w:val="TableNormal"/>
    <w:next w:val="GridTable2-Accent3"/>
    <w:uiPriority w:val="47"/>
    <w:rsid w:val="0032776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5448"/>
    <w:rPr>
      <w:color w:val="808080"/>
    </w:rPr>
  </w:style>
  <w:style w:type="paragraph" w:customStyle="1" w:styleId="a2">
    <w:name w:val="نص جدول"/>
    <w:basedOn w:val="Normal"/>
    <w:link w:val="Char0"/>
    <w:qFormat/>
    <w:rsid w:val="0009388B"/>
  </w:style>
  <w:style w:type="character" w:customStyle="1" w:styleId="Char0">
    <w:name w:val="نص جدول Char"/>
    <w:basedOn w:val="DefaultParagraphFont"/>
    <w:link w:val="a2"/>
    <w:rsid w:val="0009388B"/>
    <w:rPr>
      <w:rFonts w:ascii="Lina sans" w:eastAsia="Times New Roman" w:hAnsi="Lina sans" w:cs="Lina sans Medium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rsid w:val="00061BF6"/>
    <w:rPr>
      <w:rFonts w:ascii="Lina sans Bold" w:eastAsiaTheme="minorEastAsia" w:hAnsi="Lina sans Bold" w:cs="Lina sans SemiBold"/>
      <w:color w:val="005D45"/>
      <w:kern w:val="0"/>
      <w:sz w:val="32"/>
      <w:szCs w:val="32"/>
      <w14:ligatures w14:val="none"/>
    </w:rPr>
  </w:style>
  <w:style w:type="table" w:customStyle="1" w:styleId="GridTable2-Accent31">
    <w:name w:val="Grid Table 2 - Accent 31"/>
    <w:basedOn w:val="TableNormal"/>
    <w:next w:val="GridTable2-Accent3"/>
    <w:uiPriority w:val="47"/>
    <w:rsid w:val="00061BF6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a">
    <w:name w:val="تعداد نص"/>
    <w:basedOn w:val="Text"/>
    <w:link w:val="Char1"/>
    <w:qFormat/>
    <w:rsid w:val="00784493"/>
    <w:pPr>
      <w:numPr>
        <w:numId w:val="1"/>
      </w:numPr>
      <w:spacing w:line="360" w:lineRule="auto"/>
      <w:jc w:val="lowKashida"/>
    </w:pPr>
    <w:rPr>
      <w:sz w:val="28"/>
    </w:rPr>
  </w:style>
  <w:style w:type="character" w:styleId="Hyperlink">
    <w:name w:val="Hyperlink"/>
    <w:basedOn w:val="DefaultParagraphFont"/>
    <w:uiPriority w:val="99"/>
    <w:unhideWhenUsed/>
    <w:rsid w:val="00896CDC"/>
    <w:rPr>
      <w:color w:val="0563C1" w:themeColor="hyperlink"/>
      <w:u w:val="single"/>
    </w:rPr>
  </w:style>
  <w:style w:type="character" w:customStyle="1" w:styleId="Char1">
    <w:name w:val="تعداد نص Char"/>
    <w:basedOn w:val="TextChar"/>
    <w:link w:val="a"/>
    <w:rsid w:val="00784493"/>
    <w:rPr>
      <w:rFonts w:ascii="SST Arabic" w:eastAsia="Times New Roman" w:hAnsi="SST Arabic" w:cs="Traditional Arabic"/>
      <w:noProof/>
      <w:color w:val="000000" w:themeColor="text1"/>
      <w:kern w:val="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E0FBD"/>
    <w:rPr>
      <w:rFonts w:cs="Lina sans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48320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320A"/>
    <w:rPr>
      <w:rFonts w:ascii="Lina sans" w:hAnsi="Lina sans" w:cs="Lina sans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1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010D"/>
    <w:rPr>
      <w:rFonts w:ascii="Lina sans" w:hAnsi="Lina sans" w:cs="Lina san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1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10D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D4D4C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BA6D1F"/>
    <w:rPr>
      <w:b/>
      <w:bCs/>
    </w:rPr>
  </w:style>
  <w:style w:type="paragraph" w:customStyle="1" w:styleId="a3">
    <w:name w:val="عنوان"/>
    <w:basedOn w:val="Normal"/>
    <w:uiPriority w:val="99"/>
    <w:rsid w:val="00BA6D1F"/>
    <w:pPr>
      <w:ind w:firstLine="540"/>
      <w:jc w:val="center"/>
    </w:pPr>
    <w:rPr>
      <w:rFonts w:ascii="Times New Roman" w:hAnsi="Times New Roman" w:cs="AL-Mohanad Bold"/>
      <w:b/>
      <w:bCs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37A88"/>
    <w:pPr>
      <w:keepNext/>
      <w:keepLines/>
      <w:bidi w:val="0"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1DB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2B03"/>
    <w:pPr>
      <w:tabs>
        <w:tab w:val="left" w:pos="746"/>
        <w:tab w:val="left" w:pos="3826"/>
        <w:tab w:val="right" w:leader="dot" w:pos="9016"/>
      </w:tabs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337A88"/>
    <w:pPr>
      <w:spacing w:after="100"/>
      <w:ind w:left="560"/>
    </w:pPr>
  </w:style>
  <w:style w:type="paragraph" w:customStyle="1" w:styleId="tabletitle">
    <w:name w:val="table title"/>
    <w:basedOn w:val="Normal"/>
    <w:link w:val="tabletitleChar"/>
    <w:qFormat/>
    <w:rsid w:val="00441375"/>
    <w:rPr>
      <w:b/>
      <w:color w:val="FFFFFF" w:themeColor="background1"/>
    </w:rPr>
  </w:style>
  <w:style w:type="character" w:customStyle="1" w:styleId="tabletitleChar">
    <w:name w:val="table title Char"/>
    <w:basedOn w:val="DefaultParagraphFont"/>
    <w:link w:val="tabletitle"/>
    <w:rsid w:val="00441375"/>
    <w:rPr>
      <w:rFonts w:ascii="Lina sans" w:eastAsia="Times New Roman" w:hAnsi="Lina sans" w:cs="Lina sans Medium"/>
      <w:b/>
      <w:color w:val="FFFFFF" w:themeColor="background1"/>
      <w:kern w:val="0"/>
    </w:rPr>
  </w:style>
  <w:style w:type="paragraph" w:customStyle="1" w:styleId="2">
    <w:name w:val="تعداد2"/>
    <w:basedOn w:val="a0"/>
    <w:link w:val="2Char"/>
    <w:qFormat/>
    <w:rsid w:val="000E67BB"/>
    <w:pPr>
      <w:framePr w:wrap="around"/>
      <w:numPr>
        <w:ilvl w:val="1"/>
      </w:numPr>
    </w:pPr>
  </w:style>
  <w:style w:type="paragraph" w:customStyle="1" w:styleId="3">
    <w:name w:val="تعداد3"/>
    <w:basedOn w:val="2"/>
    <w:link w:val="3Char"/>
    <w:qFormat/>
    <w:rsid w:val="000E67BB"/>
    <w:pPr>
      <w:framePr w:wrap="around"/>
      <w:numPr>
        <w:ilvl w:val="2"/>
      </w:numPr>
      <w:tabs>
        <w:tab w:val="left" w:pos="696"/>
      </w:tabs>
      <w:ind w:left="876"/>
    </w:pPr>
  </w:style>
  <w:style w:type="character" w:customStyle="1" w:styleId="2Char">
    <w:name w:val="تعداد2 Char"/>
    <w:basedOn w:val="Char"/>
    <w:link w:val="2"/>
    <w:rsid w:val="000E67BB"/>
    <w:rPr>
      <w:rFonts w:ascii="Calibri" w:eastAsiaTheme="minorEastAsia" w:hAnsi="Calibri" w:cs="Lina sans Medium"/>
      <w:noProof/>
      <w:kern w:val="0"/>
      <w:lang w:eastAsia="zh-CN" w:bidi="ar-EG"/>
    </w:rPr>
  </w:style>
  <w:style w:type="character" w:customStyle="1" w:styleId="3Char">
    <w:name w:val="تعداد3 Char"/>
    <w:basedOn w:val="2Char"/>
    <w:link w:val="3"/>
    <w:rsid w:val="000E67BB"/>
    <w:rPr>
      <w:rFonts w:ascii="Calibri" w:eastAsiaTheme="minorEastAsia" w:hAnsi="Calibri" w:cs="Lina sans Medium"/>
      <w:noProof/>
      <w:kern w:val="0"/>
      <w:lang w:eastAsia="zh-CN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6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E0961"/>
    <w:rPr>
      <w:rFonts w:eastAsiaTheme="minorEastAsia"/>
      <w:color w:val="5A5A5A" w:themeColor="text1" w:themeTint="A5"/>
      <w:spacing w:val="15"/>
      <w:kern w:val="0"/>
      <w:sz w:val="22"/>
      <w:szCs w:val="22"/>
    </w:rPr>
  </w:style>
  <w:style w:type="paragraph" w:customStyle="1" w:styleId="lina1">
    <w:name w:val="lina1"/>
    <w:basedOn w:val="a2"/>
    <w:link w:val="lina1Char"/>
    <w:qFormat/>
    <w:rsid w:val="007726BB"/>
    <w:pPr>
      <w:jc w:val="both"/>
    </w:pPr>
    <w:rPr>
      <w:rFonts w:cs="Lina sans"/>
      <w:sz w:val="18"/>
      <w:szCs w:val="18"/>
    </w:rPr>
  </w:style>
  <w:style w:type="character" w:customStyle="1" w:styleId="lina1Char">
    <w:name w:val="lina1 Char"/>
    <w:basedOn w:val="Char0"/>
    <w:link w:val="lina1"/>
    <w:rsid w:val="007726BB"/>
    <w:rPr>
      <w:rFonts w:ascii="Lina sans" w:eastAsia="Times New Roman" w:hAnsi="Lina sans" w:cs="Lina sans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hyperlink" Target="file:///C:\MEWA\&#1605;&#1588;&#1585;&#1608;&#1593;%20&#1575;&#1604;&#1605;&#1606;&#1578;&#1580;&#1575;&#1578;%20&#1575;&#1604;&#1593;&#1590;&#1608;&#1610;&#1577;\&#1582;&#1583;&#1605;&#1577;%20&#1575;&#1604;&#1581;&#1589;&#1608;&#1604;%20&#1593;&#1604;&#1609;%20&#1575;&#1604;&#1588;&#1593;&#1575;&#1585;%20&#1576;&#1585;&#1582;&#1589;&#1577;%20&#1587;&#1580;&#1604;%20&#1586;&#1585;&#1575;&#1593;&#1610;.docx" TargetMode="External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webSettings" Target="webSettings.xml"/><Relationship Id="rId19" Type="http://schemas.microsoft.com/office/2016/09/relationships/commentsIds" Target="commentsIds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file:///C:\MEWA\&#1605;&#1588;&#1585;&#1608;&#1593;%20&#1575;&#1604;&#1605;&#1606;&#1578;&#1580;&#1575;&#1578;%20&#1575;&#1604;&#1593;&#1590;&#1608;&#1610;&#1577;\&#1582;&#1583;&#1605;&#1577;%20&#1575;&#1604;&#1581;&#1589;&#1608;&#1604;%20&#1593;&#1604;&#1609;%20&#1575;&#1604;&#1588;&#1593;&#1575;&#1585;%20&#1576;&#1585;&#1582;&#1589;&#1577;%20&#1587;&#1580;&#1604;%20&#1586;&#1585;&#1575;&#1593;&#1610;.docx" TargetMode="External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image" Target="media/image1.jpg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omments" Target="comments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microsoft.com/office/2018/08/relationships/commentsExtensible" Target="commentsExtensible.xml"/><Relationship Id="rId41" Type="http://schemas.openxmlformats.org/officeDocument/2006/relationships/image" Target="media/image30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hyperlink" Target="file:///C:\MEWA\&#1605;&#1588;&#1585;&#1608;&#1593;%20&#1575;&#1604;&#1605;&#1606;&#1578;&#1580;&#1575;&#1578;%20&#1575;&#1604;&#1593;&#1590;&#1608;&#1610;&#1577;\&#1582;&#1583;&#1605;&#1577;%20&#1575;&#1604;&#1581;&#1589;&#1608;&#1604;%20&#1593;&#1604;&#1609;%20&#1575;&#1604;&#1588;&#1593;&#1575;&#1585;%20&#1576;&#1585;&#1582;&#1589;&#1577;%20&#1587;&#1580;&#1604;%20&#1586;&#1585;&#1575;&#1593;&#1610;.docx" TargetMode="External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microsoft.com/office/2011/relationships/commentsExtended" Target="commentsExtended.xml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hyperlink" Target="file:///C:\MEWA\&#1605;&#1588;&#1585;&#1608;&#1593;%20&#1575;&#1604;&#1605;&#1606;&#1578;&#1580;&#1575;&#1578;%20&#1575;&#1604;&#1593;&#1590;&#1608;&#1610;&#1577;\&#1582;&#1583;&#1605;&#1577;%20&#1575;&#1604;&#1581;&#1589;&#1608;&#1604;%20&#1593;&#1604;&#1609;%20&#1575;&#1604;&#1588;&#1593;&#1575;&#1585;%20&#1576;&#1585;&#1582;&#1589;&#1577;%20&#1587;&#1580;&#1604;%20&#1586;&#1585;&#1575;&#1593;&#1610;.docx" TargetMode="External"/><Relationship Id="rId66" Type="http://schemas.openxmlformats.org/officeDocument/2006/relationships/image" Target="media/image51.png"/><Relationship Id="rId87" Type="http://schemas.openxmlformats.org/officeDocument/2006/relationships/theme" Target="theme/theme1.xml"/><Relationship Id="rId61" Type="http://schemas.openxmlformats.org/officeDocument/2006/relationships/image" Target="media/image46.png"/><Relationship Id="rId82" Type="http://schemas.openxmlformats.org/officeDocument/2006/relationships/image" Target="media/image67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0.svg"/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MEW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C5867-21D5-4E7F-8BA8-0E55B0166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56</TotalTime>
  <Pages>71</Pages>
  <Words>10336</Words>
  <Characters>47964</Characters>
  <Application>Microsoft Office Word</Application>
  <DocSecurity>0</DocSecurity>
  <Lines>5995</Lines>
  <Paragraphs>3886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طلب دعم المزارع العضوية للمزارعين</dc:subject>
  <dc:creator>Ghadah</dc:creator>
  <cp:keywords/>
  <dc:description/>
  <cp:lastModifiedBy>Hossam Aly</cp:lastModifiedBy>
  <cp:revision>12</cp:revision>
  <cp:lastPrinted>2026-02-03T11:16:00Z</cp:lastPrinted>
  <dcterms:created xsi:type="dcterms:W3CDTF">2026-02-09T08:33:00Z</dcterms:created>
  <dcterms:modified xsi:type="dcterms:W3CDTF">2026-03-01T10:42:00Z</dcterms:modified>
</cp:coreProperties>
</file>